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1ACF7" w14:textId="77777777" w:rsidR="00C544F8" w:rsidRPr="00954C69" w:rsidRDefault="00C544F8" w:rsidP="003A33A4">
      <w:pPr>
        <w:ind w:firstLine="0"/>
        <w:jc w:val="center"/>
        <w:rPr>
          <w:rFonts w:cs="Times New Roman"/>
          <w:bCs/>
        </w:rPr>
      </w:pPr>
      <w:r w:rsidRPr="00954C69">
        <w:rPr>
          <w:rFonts w:cs="Times New Roman"/>
          <w:bCs/>
        </w:rPr>
        <w:t>МІНІСТЕРСТВО ОСВІТИ І НАУКИ УКРАЇНИ</w:t>
      </w:r>
    </w:p>
    <w:p w14:paraId="32C56AE1" w14:textId="77777777" w:rsidR="00C544F8" w:rsidRPr="00954C69" w:rsidRDefault="00C544F8" w:rsidP="003A33A4">
      <w:pPr>
        <w:ind w:firstLine="0"/>
        <w:jc w:val="center"/>
        <w:rPr>
          <w:rFonts w:cs="Times New Roman"/>
          <w:bCs/>
        </w:rPr>
      </w:pPr>
      <w:r w:rsidRPr="00954C69">
        <w:rPr>
          <w:rFonts w:cs="Times New Roman"/>
          <w:bCs/>
        </w:rPr>
        <w:t xml:space="preserve">Природничо-гуманітарний </w:t>
      </w:r>
      <w:r w:rsidR="00561559" w:rsidRPr="00954C69">
        <w:rPr>
          <w:rFonts w:cs="Times New Roman"/>
          <w:bCs/>
          <w:color w:val="000000" w:themeColor="text1"/>
        </w:rPr>
        <w:t xml:space="preserve">фаховий </w:t>
      </w:r>
      <w:r w:rsidRPr="00954C69">
        <w:rPr>
          <w:rFonts w:cs="Times New Roman"/>
          <w:bCs/>
        </w:rPr>
        <w:t>коледж</w:t>
      </w:r>
    </w:p>
    <w:p w14:paraId="5AA209D6" w14:textId="77777777" w:rsidR="00C544F8" w:rsidRPr="00954C69" w:rsidRDefault="00C544F8" w:rsidP="003A33A4">
      <w:pPr>
        <w:ind w:firstLine="0"/>
        <w:jc w:val="center"/>
        <w:rPr>
          <w:rFonts w:cs="Times New Roman"/>
          <w:bCs/>
        </w:rPr>
      </w:pPr>
      <w:r w:rsidRPr="00954C69">
        <w:rPr>
          <w:rFonts w:cs="Times New Roman"/>
          <w:bCs/>
        </w:rPr>
        <w:t>ДВНЗ «Ужгородський національний університет»</w:t>
      </w:r>
    </w:p>
    <w:p w14:paraId="15603741" w14:textId="77777777" w:rsidR="00E323BF" w:rsidRPr="00954C69" w:rsidRDefault="00E323BF" w:rsidP="003A33A4">
      <w:pPr>
        <w:ind w:firstLine="0"/>
        <w:jc w:val="center"/>
        <w:rPr>
          <w:rFonts w:cs="Times New Roman"/>
          <w:bCs/>
        </w:rPr>
      </w:pPr>
      <w:r w:rsidRPr="00954C69">
        <w:rPr>
          <w:rFonts w:cs="Times New Roman"/>
          <w:bCs/>
        </w:rPr>
        <w:t>Циклова комісія програмування та інформаційних технологій</w:t>
      </w:r>
    </w:p>
    <w:p w14:paraId="27346A4B" w14:textId="77777777" w:rsidR="00C544F8" w:rsidRPr="00954C69" w:rsidRDefault="00C544F8" w:rsidP="003F689A">
      <w:pPr>
        <w:tabs>
          <w:tab w:val="left" w:pos="2977"/>
        </w:tabs>
        <w:spacing w:before="480"/>
        <w:ind w:firstLine="0"/>
        <w:contextualSpacing w:val="0"/>
        <w:rPr>
          <w:b/>
          <w:bCs/>
        </w:rPr>
      </w:pPr>
      <w:r w:rsidRPr="00954C69">
        <w:rPr>
          <w:b/>
          <w:bCs/>
        </w:rPr>
        <w:t>Реєстраційний номер</w:t>
      </w:r>
      <w:r w:rsidR="003A33A4" w:rsidRPr="00954C69">
        <w:rPr>
          <w:rFonts w:cs="Times New Roman"/>
          <w:szCs w:val="28"/>
          <w:u w:val="single"/>
        </w:rPr>
        <w:t> </w:t>
      </w:r>
      <w:r w:rsidR="001773C5" w:rsidRPr="00954C69">
        <w:rPr>
          <w:rFonts w:cs="Times New Roman"/>
          <w:szCs w:val="28"/>
          <w:u w:val="single"/>
        </w:rPr>
        <w:tab/>
      </w:r>
    </w:p>
    <w:p w14:paraId="20DE8322" w14:textId="77777777" w:rsidR="00C544F8" w:rsidRPr="00954C69" w:rsidRDefault="00C544F8" w:rsidP="004267D8">
      <w:pPr>
        <w:tabs>
          <w:tab w:val="left" w:pos="2977"/>
        </w:tabs>
        <w:ind w:firstLine="0"/>
        <w:rPr>
          <w:b/>
          <w:bCs/>
        </w:rPr>
      </w:pPr>
      <w:r w:rsidRPr="00954C69">
        <w:rPr>
          <w:b/>
          <w:bCs/>
        </w:rPr>
        <w:t>Дата реєстрації</w:t>
      </w:r>
      <w:r w:rsidR="003A33A4" w:rsidRPr="00954C69">
        <w:rPr>
          <w:rFonts w:cs="Times New Roman"/>
          <w:szCs w:val="28"/>
          <w:u w:val="single"/>
        </w:rPr>
        <w:t> </w:t>
      </w:r>
      <w:r w:rsidR="001773C5" w:rsidRPr="00954C69">
        <w:rPr>
          <w:rFonts w:cs="Times New Roman"/>
          <w:szCs w:val="28"/>
          <w:u w:val="single"/>
        </w:rPr>
        <w:tab/>
      </w:r>
    </w:p>
    <w:p w14:paraId="7887C237" w14:textId="77777777" w:rsidR="00954C69" w:rsidRPr="002B1906" w:rsidRDefault="00954C69" w:rsidP="00954C69">
      <w:pPr>
        <w:widowControl w:val="0"/>
        <w:spacing w:before="360" w:line="240" w:lineRule="auto"/>
        <w:contextualSpacing w:val="0"/>
        <w:jc w:val="right"/>
        <w:rPr>
          <w:b/>
          <w:bCs/>
        </w:rPr>
      </w:pPr>
      <w:r w:rsidRPr="00D44CBB">
        <w:rPr>
          <w:b/>
          <w:bCs/>
          <w:highlight w:val="yellow"/>
        </w:rPr>
        <w:t>Шевченко Іван Іванович</w:t>
      </w:r>
    </w:p>
    <w:p w14:paraId="0B32BBEF" w14:textId="77777777" w:rsidR="00954C69" w:rsidRPr="002B1906" w:rsidRDefault="00954C69" w:rsidP="00954C69">
      <w:pPr>
        <w:widowControl w:val="0"/>
        <w:spacing w:line="240" w:lineRule="auto"/>
        <w:jc w:val="right"/>
        <w:rPr>
          <w:sz w:val="22"/>
        </w:rPr>
      </w:pPr>
      <w:r w:rsidRPr="002B1906">
        <w:rPr>
          <w:sz w:val="22"/>
        </w:rPr>
        <w:t xml:space="preserve">студента 3-го курсу </w:t>
      </w:r>
    </w:p>
    <w:p w14:paraId="34606E5B" w14:textId="77777777" w:rsidR="00954C69" w:rsidRPr="002B1906" w:rsidRDefault="00954C69" w:rsidP="00954C69">
      <w:pPr>
        <w:widowControl w:val="0"/>
        <w:spacing w:line="240" w:lineRule="auto"/>
        <w:jc w:val="right"/>
        <w:rPr>
          <w:sz w:val="22"/>
        </w:rPr>
      </w:pPr>
      <w:r w:rsidRPr="002B1906">
        <w:rPr>
          <w:sz w:val="22"/>
        </w:rPr>
        <w:t xml:space="preserve"> денної форми навчання</w:t>
      </w:r>
    </w:p>
    <w:p w14:paraId="72766B2D" w14:textId="50054A4B" w:rsidR="00954C69" w:rsidRPr="002B1906" w:rsidRDefault="00954C69" w:rsidP="00954C69">
      <w:pPr>
        <w:widowControl w:val="0"/>
        <w:spacing w:line="240" w:lineRule="auto"/>
        <w:jc w:val="right"/>
        <w:rPr>
          <w:sz w:val="22"/>
        </w:rPr>
      </w:pPr>
      <w:r>
        <w:rPr>
          <w:sz w:val="22"/>
        </w:rPr>
        <w:t>ІНП</w:t>
      </w:r>
      <w:r w:rsidRPr="002B1906">
        <w:rPr>
          <w:sz w:val="22"/>
        </w:rPr>
        <w:t xml:space="preserve"> № </w:t>
      </w:r>
      <w:r w:rsidR="00E33DFA" w:rsidRPr="00E33DFA">
        <w:rPr>
          <w:sz w:val="22"/>
          <w:highlight w:val="yellow"/>
          <w:shd w:val="clear" w:color="auto" w:fill="FFFFFF"/>
        </w:rPr>
        <w:t>77777ФМБД</w:t>
      </w:r>
    </w:p>
    <w:p w14:paraId="6F9FEE23" w14:textId="77777777" w:rsidR="00F36D75" w:rsidRPr="009C6EC1" w:rsidRDefault="00F36D75" w:rsidP="003A33A4">
      <w:pPr>
        <w:spacing w:line="240" w:lineRule="auto"/>
        <w:ind w:left="4820" w:right="1417" w:firstLine="0"/>
        <w:rPr>
          <w:rFonts w:cs="Times New Roman"/>
          <w:szCs w:val="28"/>
        </w:rPr>
      </w:pPr>
    </w:p>
    <w:p w14:paraId="41AEFC08" w14:textId="77777777" w:rsidR="00954C69" w:rsidRDefault="00954C69" w:rsidP="00954C69">
      <w:pPr>
        <w:ind w:firstLine="0"/>
        <w:contextualSpacing w:val="0"/>
        <w:jc w:val="center"/>
        <w:rPr>
          <w:b/>
          <w:bCs/>
          <w:highlight w:val="yellow"/>
        </w:rPr>
      </w:pPr>
    </w:p>
    <w:p w14:paraId="1519DD59" w14:textId="773CC999" w:rsidR="00954C69" w:rsidRPr="00993F6D" w:rsidRDefault="00954C69" w:rsidP="00993F6D">
      <w:pPr>
        <w:ind w:firstLine="0"/>
        <w:contextualSpacing w:val="0"/>
        <w:jc w:val="center"/>
        <w:rPr>
          <w:b/>
          <w:bCs/>
        </w:rPr>
      </w:pPr>
      <w:r w:rsidRPr="00954C69">
        <w:rPr>
          <w:b/>
          <w:bCs/>
          <w:highlight w:val="yellow"/>
        </w:rPr>
        <w:t>Ваша тема КП</w:t>
      </w:r>
    </w:p>
    <w:p w14:paraId="6B869892" w14:textId="4E9A6B79" w:rsidR="00FE2471" w:rsidRPr="009C6EC1" w:rsidRDefault="00E304A0" w:rsidP="00954C69">
      <w:pPr>
        <w:ind w:firstLine="0"/>
        <w:contextualSpacing w:val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Курсовий </w:t>
      </w:r>
      <w:proofErr w:type="spellStart"/>
      <w:r>
        <w:rPr>
          <w:rFonts w:cs="Times New Roman"/>
          <w:b/>
          <w:szCs w:val="28"/>
        </w:rPr>
        <w:t>проє</w:t>
      </w:r>
      <w:r w:rsidR="00FE2471" w:rsidRPr="009C6EC1">
        <w:rPr>
          <w:rFonts w:cs="Times New Roman"/>
          <w:b/>
          <w:szCs w:val="28"/>
        </w:rPr>
        <w:t>кт</w:t>
      </w:r>
      <w:proofErr w:type="spellEnd"/>
      <w:r w:rsidR="00FE2471" w:rsidRPr="009C6EC1">
        <w:rPr>
          <w:rFonts w:cs="Times New Roman"/>
          <w:b/>
          <w:szCs w:val="28"/>
        </w:rPr>
        <w:t xml:space="preserve"> з дисципліни</w:t>
      </w:r>
    </w:p>
    <w:p w14:paraId="2597FCFF" w14:textId="77777777" w:rsidR="00FE2471" w:rsidRPr="009C6EC1" w:rsidRDefault="00680F8A" w:rsidP="00FE2471">
      <w:pPr>
        <w:spacing w:before="144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«Об’єктно</w:t>
      </w:r>
      <w:r w:rsidR="009C713F">
        <w:rPr>
          <w:rFonts w:cs="Times New Roman"/>
          <w:szCs w:val="28"/>
        </w:rPr>
        <w:t>-</w:t>
      </w:r>
      <w:r w:rsidR="00FE2471" w:rsidRPr="009C6EC1">
        <w:rPr>
          <w:rFonts w:cs="Times New Roman"/>
          <w:szCs w:val="28"/>
        </w:rPr>
        <w:t>орієнтоване програмування»</w:t>
      </w:r>
    </w:p>
    <w:p w14:paraId="52D1821A" w14:textId="77777777" w:rsidR="003A33A4" w:rsidRPr="009C6EC1" w:rsidRDefault="003A33A4" w:rsidP="003A33A4">
      <w:pPr>
        <w:ind w:firstLine="0"/>
        <w:jc w:val="center"/>
        <w:rPr>
          <w:rFonts w:cs="Times New Roman"/>
          <w:bCs/>
          <w:szCs w:val="28"/>
        </w:rPr>
      </w:pPr>
    </w:p>
    <w:p w14:paraId="4A78F384" w14:textId="77777777" w:rsidR="0063453E" w:rsidRPr="009C6EC1" w:rsidRDefault="0063453E" w:rsidP="003A33A4">
      <w:pPr>
        <w:ind w:firstLine="0"/>
        <w:jc w:val="center"/>
        <w:rPr>
          <w:rFonts w:cs="Times New Roman"/>
          <w:bCs/>
          <w:szCs w:val="28"/>
        </w:rPr>
      </w:pP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00"/>
      </w:tblGrid>
      <w:tr w:rsidR="00976506" w:rsidRPr="009C6EC1" w14:paraId="3282026A" w14:textId="77777777" w:rsidTr="00CD4638">
        <w:tc>
          <w:tcPr>
            <w:tcW w:w="5245" w:type="dxa"/>
            <w:vAlign w:val="center"/>
          </w:tcPr>
          <w:p w14:paraId="1D22E127" w14:textId="77777777" w:rsidR="00976506" w:rsidRPr="009C6EC1" w:rsidRDefault="00976506" w:rsidP="005E4639">
            <w:pPr>
              <w:pStyle w:val="a8"/>
              <w:spacing w:line="360" w:lineRule="auto"/>
              <w:ind w:firstLine="0"/>
              <w:rPr>
                <w:rFonts w:cs="Times New Roman"/>
                <w:b/>
                <w:lang w:val="uk-UA"/>
              </w:rPr>
            </w:pPr>
            <w:r w:rsidRPr="009C6EC1">
              <w:rPr>
                <w:rFonts w:cs="Times New Roman"/>
                <w:b/>
                <w:lang w:val="uk-UA"/>
              </w:rPr>
              <w:t>Допущено до захисту</w:t>
            </w:r>
          </w:p>
        </w:tc>
        <w:tc>
          <w:tcPr>
            <w:tcW w:w="4100" w:type="dxa"/>
            <w:vAlign w:val="center"/>
          </w:tcPr>
          <w:p w14:paraId="5E24529C" w14:textId="77777777" w:rsidR="00976506" w:rsidRPr="009C6EC1" w:rsidRDefault="00976506" w:rsidP="005E4639">
            <w:pPr>
              <w:pStyle w:val="a8"/>
              <w:spacing w:line="360" w:lineRule="auto"/>
              <w:ind w:firstLine="0"/>
              <w:rPr>
                <w:rFonts w:cs="Times New Roman"/>
                <w:b/>
                <w:lang w:val="uk-UA"/>
              </w:rPr>
            </w:pPr>
            <w:r w:rsidRPr="009C6EC1">
              <w:rPr>
                <w:rFonts w:cs="Times New Roman"/>
                <w:b/>
                <w:lang w:val="uk-UA"/>
              </w:rPr>
              <w:t>Науковий керівник:</w:t>
            </w:r>
          </w:p>
        </w:tc>
      </w:tr>
      <w:tr w:rsidR="00976506" w:rsidRPr="009C6EC1" w14:paraId="03E504E8" w14:textId="77777777" w:rsidTr="00CD4638">
        <w:tc>
          <w:tcPr>
            <w:tcW w:w="5245" w:type="dxa"/>
          </w:tcPr>
          <w:p w14:paraId="40A36AE2" w14:textId="309DEA52" w:rsidR="00976506" w:rsidRPr="00993F6D" w:rsidRDefault="00976506" w:rsidP="005E4639">
            <w:pPr>
              <w:tabs>
                <w:tab w:val="left" w:pos="1305"/>
                <w:tab w:val="left" w:pos="2722"/>
              </w:tabs>
              <w:ind w:firstLine="0"/>
              <w:rPr>
                <w:rFonts w:cs="Times New Roman"/>
                <w:szCs w:val="28"/>
              </w:rPr>
            </w:pPr>
            <w:r w:rsidRPr="00993F6D">
              <w:rPr>
                <w:rFonts w:cs="Times New Roman"/>
                <w:sz w:val="24"/>
                <w:szCs w:val="24"/>
              </w:rPr>
              <w:t>Дата</w:t>
            </w:r>
            <w:r w:rsidRPr="00993F6D">
              <w:rPr>
                <w:rFonts w:cs="Times New Roman"/>
                <w:szCs w:val="28"/>
              </w:rPr>
              <w:t xml:space="preserve"> «</w:t>
            </w:r>
            <w:r w:rsidRPr="00993F6D">
              <w:rPr>
                <w:rFonts w:cs="Times New Roman"/>
                <w:u w:val="single"/>
              </w:rPr>
              <w:tab/>
              <w:t> </w:t>
            </w:r>
            <w:r w:rsidRPr="00993F6D">
              <w:rPr>
                <w:rFonts w:cs="Times New Roman"/>
                <w:szCs w:val="28"/>
              </w:rPr>
              <w:t>»</w:t>
            </w:r>
            <w:r w:rsidR="005E4639" w:rsidRPr="00993F6D">
              <w:rPr>
                <w:rFonts w:cs="Times New Roman"/>
                <w:u w:val="single"/>
              </w:rPr>
              <w:tab/>
            </w:r>
            <w:r w:rsidRPr="00993F6D">
              <w:rPr>
                <w:rFonts w:cs="Times New Roman"/>
                <w:u w:val="single"/>
              </w:rPr>
              <w:t> </w:t>
            </w:r>
            <w:r w:rsidRPr="00993F6D">
              <w:rPr>
                <w:rFonts w:cs="Times New Roman"/>
                <w:szCs w:val="28"/>
              </w:rPr>
              <w:t xml:space="preserve"> 202</w:t>
            </w:r>
            <w:r w:rsidR="00954C69" w:rsidRPr="00993F6D">
              <w:rPr>
                <w:rFonts w:cs="Times New Roman"/>
                <w:szCs w:val="28"/>
              </w:rPr>
              <w:t>6</w:t>
            </w:r>
            <w:r w:rsidRPr="00993F6D">
              <w:rPr>
                <w:rFonts w:cs="Times New Roman"/>
                <w:szCs w:val="28"/>
              </w:rPr>
              <w:t xml:space="preserve"> р.</w:t>
            </w:r>
          </w:p>
          <w:p w14:paraId="584839CA" w14:textId="77777777" w:rsidR="00976506" w:rsidRPr="00993F6D" w:rsidRDefault="00976506" w:rsidP="005E4639">
            <w:pPr>
              <w:tabs>
                <w:tab w:val="left" w:pos="3715"/>
              </w:tabs>
              <w:ind w:firstLine="0"/>
              <w:rPr>
                <w:rFonts w:cs="Times New Roman"/>
                <w:szCs w:val="28"/>
              </w:rPr>
            </w:pPr>
            <w:r w:rsidRPr="00993F6D">
              <w:rPr>
                <w:rFonts w:cs="Times New Roman"/>
                <w:sz w:val="24"/>
                <w:szCs w:val="24"/>
              </w:rPr>
              <w:t>Підпис</w:t>
            </w:r>
            <w:r w:rsidRPr="00993F6D">
              <w:rPr>
                <w:rFonts w:cs="Times New Roman"/>
                <w:u w:val="single"/>
              </w:rPr>
              <w:t> </w:t>
            </w:r>
            <w:r w:rsidR="005E4639" w:rsidRPr="00993F6D">
              <w:rPr>
                <w:rFonts w:cs="Times New Roman"/>
                <w:u w:val="single"/>
              </w:rPr>
              <w:tab/>
            </w:r>
          </w:p>
          <w:p w14:paraId="65DDE47B" w14:textId="77777777" w:rsidR="00976506" w:rsidRPr="009C6EC1" w:rsidRDefault="00976506" w:rsidP="003A33A4">
            <w:pPr>
              <w:pStyle w:val="a8"/>
              <w:spacing w:before="240" w:line="360" w:lineRule="auto"/>
              <w:ind w:firstLine="0"/>
              <w:rPr>
                <w:rFonts w:cs="Times New Roman"/>
                <w:b/>
                <w:lang w:val="uk-UA"/>
              </w:rPr>
            </w:pPr>
          </w:p>
        </w:tc>
        <w:tc>
          <w:tcPr>
            <w:tcW w:w="4100" w:type="dxa"/>
          </w:tcPr>
          <w:p w14:paraId="0C932452" w14:textId="57DD889B" w:rsidR="00976506" w:rsidRPr="00B910A9" w:rsidRDefault="00976506" w:rsidP="00563381">
            <w:pPr>
              <w:pStyle w:val="a8"/>
              <w:spacing w:before="240" w:line="360" w:lineRule="auto"/>
              <w:ind w:firstLine="0"/>
              <w:rPr>
                <w:rFonts w:cs="Times New Roman"/>
                <w:b/>
                <w:highlight w:val="yellow"/>
                <w:lang w:val="uk-UA"/>
              </w:rPr>
            </w:pPr>
            <w:proofErr w:type="spellStart"/>
            <w:r w:rsidRPr="00B910A9">
              <w:rPr>
                <w:rFonts w:cs="Times New Roman"/>
                <w:b/>
                <w:szCs w:val="28"/>
                <w:highlight w:val="yellow"/>
                <w:lang w:val="uk-UA"/>
              </w:rPr>
              <w:t>Викл</w:t>
            </w:r>
            <w:proofErr w:type="spellEnd"/>
            <w:r w:rsidRPr="00B910A9">
              <w:rPr>
                <w:rFonts w:cs="Times New Roman"/>
                <w:b/>
                <w:szCs w:val="28"/>
                <w:highlight w:val="yellow"/>
                <w:lang w:val="uk-UA"/>
              </w:rPr>
              <w:t xml:space="preserve">. </w:t>
            </w:r>
            <w:proofErr w:type="spellStart"/>
            <w:r w:rsidR="00954C69" w:rsidRPr="00B910A9">
              <w:rPr>
                <w:rFonts w:cs="Times New Roman"/>
                <w:b/>
                <w:szCs w:val="28"/>
                <w:highlight w:val="yellow"/>
                <w:lang w:val="uk-UA"/>
              </w:rPr>
              <w:t>Рудчик</w:t>
            </w:r>
            <w:proofErr w:type="spellEnd"/>
            <w:r w:rsidR="00954C69" w:rsidRPr="00B910A9">
              <w:rPr>
                <w:rFonts w:cs="Times New Roman"/>
                <w:b/>
                <w:szCs w:val="28"/>
                <w:highlight w:val="yellow"/>
                <w:lang w:val="uk-UA"/>
              </w:rPr>
              <w:t xml:space="preserve"> І.</w:t>
            </w:r>
            <w:r w:rsidR="004F7553">
              <w:rPr>
                <w:rFonts w:cs="Times New Roman"/>
                <w:b/>
                <w:szCs w:val="28"/>
                <w:highlight w:val="yellow"/>
                <w:lang w:val="uk-UA"/>
              </w:rPr>
              <w:t xml:space="preserve"> </w:t>
            </w:r>
            <w:r w:rsidR="00954C69" w:rsidRPr="00B910A9">
              <w:rPr>
                <w:rFonts w:cs="Times New Roman"/>
                <w:b/>
                <w:szCs w:val="28"/>
                <w:highlight w:val="yellow"/>
                <w:lang w:val="uk-UA"/>
              </w:rPr>
              <w:t>В</w:t>
            </w:r>
            <w:r w:rsidR="00FA511B" w:rsidRPr="00B910A9">
              <w:rPr>
                <w:rFonts w:cs="Times New Roman"/>
                <w:b/>
                <w:szCs w:val="28"/>
                <w:highlight w:val="yellow"/>
                <w:lang w:val="uk-UA"/>
              </w:rPr>
              <w:t>.</w:t>
            </w:r>
          </w:p>
        </w:tc>
      </w:tr>
    </w:tbl>
    <w:p w14:paraId="03F9E4B8" w14:textId="4DADC754" w:rsidR="00C544F8" w:rsidRPr="009C6EC1" w:rsidRDefault="00C544F8" w:rsidP="00F0190F">
      <w:pPr>
        <w:tabs>
          <w:tab w:val="left" w:pos="3261"/>
          <w:tab w:val="left" w:pos="5245"/>
        </w:tabs>
        <w:spacing w:before="480"/>
        <w:ind w:firstLine="0"/>
        <w:contextualSpacing w:val="0"/>
        <w:rPr>
          <w:rFonts w:cs="Times New Roman"/>
          <w:bCs/>
        </w:rPr>
      </w:pPr>
      <w:r w:rsidRPr="009C6EC1">
        <w:rPr>
          <w:rFonts w:cs="Times New Roman"/>
          <w:b/>
        </w:rPr>
        <w:t>Робота зах</w:t>
      </w:r>
      <w:r w:rsidR="00F36D75" w:rsidRPr="009C6EC1">
        <w:rPr>
          <w:rFonts w:cs="Times New Roman"/>
          <w:b/>
        </w:rPr>
        <w:t>ищена «</w:t>
      </w:r>
      <w:r w:rsidR="003A33A4" w:rsidRPr="009C6EC1">
        <w:rPr>
          <w:rFonts w:cs="Times New Roman"/>
          <w:u w:val="single"/>
        </w:rPr>
        <w:tab/>
        <w:t> </w:t>
      </w:r>
      <w:r w:rsidR="00F36D75" w:rsidRPr="009C6EC1">
        <w:rPr>
          <w:rFonts w:cs="Times New Roman"/>
          <w:b/>
        </w:rPr>
        <w:t xml:space="preserve">» </w:t>
      </w:r>
      <w:r w:rsidR="003A33A4" w:rsidRPr="009C6EC1">
        <w:rPr>
          <w:rFonts w:cs="Times New Roman"/>
          <w:u w:val="single"/>
        </w:rPr>
        <w:tab/>
        <w:t> </w:t>
      </w:r>
      <w:r w:rsidR="00F36D75" w:rsidRPr="009C6EC1">
        <w:rPr>
          <w:rFonts w:cs="Times New Roman"/>
          <w:b/>
        </w:rPr>
        <w:t xml:space="preserve"> 202</w:t>
      </w:r>
      <w:r w:rsidR="00954C69">
        <w:rPr>
          <w:rFonts w:cs="Times New Roman"/>
          <w:b/>
        </w:rPr>
        <w:t>6</w:t>
      </w:r>
      <w:r w:rsidRPr="009C6EC1">
        <w:rPr>
          <w:rFonts w:cs="Times New Roman"/>
          <w:b/>
        </w:rPr>
        <w:t xml:space="preserve"> р. </w:t>
      </w:r>
    </w:p>
    <w:p w14:paraId="24C80F4F" w14:textId="77777777" w:rsidR="00C544F8" w:rsidRPr="009C6EC1" w:rsidRDefault="00C544F8" w:rsidP="003A33A4">
      <w:pPr>
        <w:ind w:firstLine="0"/>
        <w:rPr>
          <w:rFonts w:cs="Times New Roman"/>
          <w:bCs/>
        </w:rPr>
      </w:pPr>
      <w:r w:rsidRPr="009C6EC1">
        <w:rPr>
          <w:rFonts w:cs="Times New Roman"/>
          <w:b/>
        </w:rPr>
        <w:t>з оцінкою «</w:t>
      </w:r>
      <w:r w:rsidR="003A33A4" w:rsidRPr="009C6EC1">
        <w:rPr>
          <w:rFonts w:cs="Times New Roman"/>
          <w:u w:val="single"/>
        </w:rPr>
        <w:tab/>
        <w:t> </w:t>
      </w:r>
      <w:r w:rsidRPr="009C6EC1">
        <w:rPr>
          <w:rFonts w:cs="Times New Roman"/>
          <w:b/>
        </w:rPr>
        <w:t>/</w:t>
      </w:r>
      <w:r w:rsidR="003A33A4" w:rsidRPr="009C6EC1">
        <w:rPr>
          <w:rFonts w:cs="Times New Roman"/>
          <w:u w:val="single"/>
        </w:rPr>
        <w:tab/>
        <w:t> </w:t>
      </w:r>
      <w:r w:rsidRPr="009C6EC1">
        <w:rPr>
          <w:rFonts w:cs="Times New Roman"/>
          <w:b/>
        </w:rPr>
        <w:t>/</w:t>
      </w:r>
      <w:r w:rsidR="003A33A4" w:rsidRPr="009C6EC1">
        <w:rPr>
          <w:rFonts w:cs="Times New Roman"/>
          <w:u w:val="single"/>
        </w:rPr>
        <w:tab/>
        <w:t> </w:t>
      </w:r>
      <w:r w:rsidRPr="009C6EC1">
        <w:rPr>
          <w:rFonts w:cs="Times New Roman"/>
          <w:b/>
        </w:rPr>
        <w:t>»</w:t>
      </w:r>
    </w:p>
    <w:p w14:paraId="2A000079" w14:textId="77777777" w:rsidR="00F0190F" w:rsidRPr="009C6EC1" w:rsidRDefault="00C544F8" w:rsidP="00F0190F">
      <w:pPr>
        <w:tabs>
          <w:tab w:val="left" w:pos="9355"/>
        </w:tabs>
        <w:ind w:firstLine="0"/>
        <w:rPr>
          <w:rFonts w:cs="Times New Roman"/>
          <w:u w:val="single"/>
        </w:rPr>
      </w:pPr>
      <w:r w:rsidRPr="009C6EC1">
        <w:rPr>
          <w:rFonts w:cs="Times New Roman"/>
          <w:b/>
        </w:rPr>
        <w:t>Підписи членів комісії</w:t>
      </w:r>
      <w:r w:rsidR="003A33A4" w:rsidRPr="009C6EC1">
        <w:rPr>
          <w:rFonts w:cs="Times New Roman"/>
          <w:u w:val="single"/>
        </w:rPr>
        <w:t> </w:t>
      </w:r>
      <w:r w:rsidR="003A33A4" w:rsidRPr="009C6EC1">
        <w:rPr>
          <w:rFonts w:cs="Times New Roman"/>
          <w:u w:val="single"/>
        </w:rPr>
        <w:tab/>
      </w:r>
    </w:p>
    <w:p w14:paraId="5D1EF354" w14:textId="49484268" w:rsidR="00EF0127" w:rsidRDefault="003A33A4" w:rsidP="002F6BA4">
      <w:pPr>
        <w:spacing w:before="1080"/>
        <w:ind w:firstLine="0"/>
        <w:contextualSpacing w:val="0"/>
        <w:jc w:val="center"/>
        <w:rPr>
          <w:szCs w:val="28"/>
          <w:lang w:val="ru-RU"/>
        </w:rPr>
        <w:sectPr w:rsidR="00EF0127" w:rsidSect="006E4C2C">
          <w:headerReference w:type="default" r:id="rId8"/>
          <w:footerReference w:type="default" r:id="rId9"/>
          <w:headerReference w:type="first" r:id="rId10"/>
          <w:pgSz w:w="11906" w:h="16838"/>
          <w:pgMar w:top="709" w:right="850" w:bottom="1134" w:left="1701" w:header="708" w:footer="708" w:gutter="0"/>
          <w:cols w:space="708"/>
          <w:docGrid w:linePitch="360"/>
        </w:sectPr>
      </w:pPr>
      <w:r w:rsidRPr="009C6EC1">
        <w:rPr>
          <w:szCs w:val="28"/>
        </w:rPr>
        <w:t>Ужгород 202</w:t>
      </w:r>
      <w:r w:rsidR="00954C69">
        <w:rPr>
          <w:szCs w:val="28"/>
          <w:lang w:val="ru-RU"/>
        </w:rPr>
        <w:t>6</w:t>
      </w:r>
    </w:p>
    <w:p w14:paraId="6BD9EFA7" w14:textId="63343917" w:rsidR="00954C69" w:rsidRPr="002B1906" w:rsidRDefault="00954C69" w:rsidP="00954C69">
      <w:pPr>
        <w:spacing w:before="720"/>
        <w:ind w:firstLine="0"/>
        <w:contextualSpacing w:val="0"/>
        <w:jc w:val="center"/>
        <w:rPr>
          <w:szCs w:val="28"/>
        </w:rPr>
        <w:sectPr w:rsidR="00954C69" w:rsidRPr="002B1906" w:rsidSect="00954C69">
          <w:headerReference w:type="default" r:id="rId11"/>
          <w:footerReference w:type="default" r:id="rId12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8A4E02">
        <w:rPr>
          <w:szCs w:val="28"/>
          <w:highlight w:val="yellow"/>
          <w:lang w:val="ru-RU"/>
        </w:rPr>
        <w:lastRenderedPageBreak/>
        <w:t xml:space="preserve">ТУТ БУДЕ ЗАВДАННЯ (на один листок з </w:t>
      </w:r>
      <w:proofErr w:type="spellStart"/>
      <w:r w:rsidRPr="008A4E02">
        <w:rPr>
          <w:szCs w:val="28"/>
          <w:highlight w:val="yellow"/>
          <w:lang w:val="ru-RU"/>
        </w:rPr>
        <w:t>двох</w:t>
      </w:r>
      <w:proofErr w:type="spellEnd"/>
      <w:r w:rsidRPr="008A4E02">
        <w:rPr>
          <w:szCs w:val="28"/>
          <w:highlight w:val="yellow"/>
          <w:lang w:val="ru-RU"/>
        </w:rPr>
        <w:t xml:space="preserve"> </w:t>
      </w:r>
      <w:proofErr w:type="spellStart"/>
      <w:r w:rsidRPr="008A4E02">
        <w:rPr>
          <w:szCs w:val="28"/>
          <w:highlight w:val="yellow"/>
          <w:lang w:val="ru-RU"/>
        </w:rPr>
        <w:t>сторін</w:t>
      </w:r>
      <w:proofErr w:type="spellEnd"/>
      <w:r w:rsidRPr="008A4E02">
        <w:rPr>
          <w:szCs w:val="28"/>
          <w:highlight w:val="yellow"/>
          <w:lang w:val="ru-RU"/>
        </w:rPr>
        <w:t>)</w:t>
      </w:r>
      <w:r>
        <w:rPr>
          <w:szCs w:val="28"/>
        </w:rPr>
        <w:br/>
      </w:r>
    </w:p>
    <w:sdt>
      <w:sdtPr>
        <w:id w:val="19765619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CA9AD2" w14:textId="77777777" w:rsidR="007366AD" w:rsidRPr="00AE2F1F" w:rsidRDefault="007366AD" w:rsidP="007366AD">
          <w:pPr>
            <w:ind w:firstLine="0"/>
            <w:jc w:val="center"/>
            <w:rPr>
              <w:b/>
              <w:bCs/>
            </w:rPr>
          </w:pPr>
          <w:r w:rsidRPr="00AE2F1F">
            <w:rPr>
              <w:b/>
              <w:bCs/>
            </w:rPr>
            <w:t>ЗМІСТ</w:t>
          </w:r>
        </w:p>
        <w:p w14:paraId="51640B2B" w14:textId="16476F77" w:rsidR="00805B2C" w:rsidRDefault="007366AD">
          <w:pPr>
            <w:pStyle w:val="11"/>
            <w:rPr>
              <w:rFonts w:asciiTheme="minorHAnsi" w:eastAsiaTheme="minorEastAsia" w:hAnsiTheme="minorHAnsi" w:cstheme="minorBidi"/>
              <w:iCs w:val="0"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93647" w:history="1">
            <w:r w:rsidR="00805B2C" w:rsidRPr="00856A8D">
              <w:rPr>
                <w:rStyle w:val="ad"/>
              </w:rPr>
              <w:t>1 ТЕОРЕТИЧНА ЧАСТИНА</w:t>
            </w:r>
            <w:r w:rsidR="00805B2C">
              <w:rPr>
                <w:webHidden/>
              </w:rPr>
              <w:tab/>
            </w:r>
            <w:r w:rsidR="00805B2C">
              <w:rPr>
                <w:webHidden/>
              </w:rPr>
              <w:fldChar w:fldCharType="begin"/>
            </w:r>
            <w:r w:rsidR="00805B2C">
              <w:rPr>
                <w:webHidden/>
              </w:rPr>
              <w:instrText xml:space="preserve"> PAGEREF _Toc230693647 \h </w:instrText>
            </w:r>
            <w:r w:rsidR="00805B2C">
              <w:rPr>
                <w:webHidden/>
              </w:rPr>
            </w:r>
            <w:r w:rsidR="00805B2C">
              <w:rPr>
                <w:webHidden/>
              </w:rPr>
              <w:fldChar w:fldCharType="separate"/>
            </w:r>
            <w:r w:rsidR="003043AC">
              <w:rPr>
                <w:webHidden/>
              </w:rPr>
              <w:t>7</w:t>
            </w:r>
            <w:r w:rsidR="00805B2C">
              <w:rPr>
                <w:webHidden/>
              </w:rPr>
              <w:fldChar w:fldCharType="end"/>
            </w:r>
          </w:hyperlink>
        </w:p>
        <w:p w14:paraId="060D4F42" w14:textId="15D443DB" w:rsidR="00805B2C" w:rsidRDefault="00000000">
          <w:pPr>
            <w:pStyle w:val="23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48" w:history="1">
            <w:r w:rsidR="00805B2C" w:rsidRPr="00856A8D">
              <w:rPr>
                <w:rStyle w:val="ad"/>
                <w:noProof/>
                <w:highlight w:val="yellow"/>
              </w:rPr>
              <w:t xml:space="preserve">1.1 </w:t>
            </w:r>
            <w:r w:rsidR="005C20E0">
              <w:rPr>
                <w:rStyle w:val="ad"/>
                <w:noProof/>
                <w:highlight w:val="yellow"/>
              </w:rPr>
              <w:t>Контекст предметної області</w:t>
            </w:r>
            <w:r w:rsidR="00805B2C">
              <w:rPr>
                <w:noProof/>
                <w:webHidden/>
              </w:rPr>
              <w:tab/>
            </w:r>
            <w:r w:rsidR="00805B2C">
              <w:rPr>
                <w:noProof/>
                <w:webHidden/>
              </w:rPr>
              <w:fldChar w:fldCharType="begin"/>
            </w:r>
            <w:r w:rsidR="00805B2C">
              <w:rPr>
                <w:noProof/>
                <w:webHidden/>
              </w:rPr>
              <w:instrText xml:space="preserve"> PAGEREF _Toc230693648 \h </w:instrText>
            </w:r>
            <w:r w:rsidR="00805B2C">
              <w:rPr>
                <w:noProof/>
                <w:webHidden/>
              </w:rPr>
            </w:r>
            <w:r w:rsid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7</w:t>
            </w:r>
            <w:r w:rsidR="00805B2C">
              <w:rPr>
                <w:noProof/>
                <w:webHidden/>
              </w:rPr>
              <w:fldChar w:fldCharType="end"/>
            </w:r>
          </w:hyperlink>
        </w:p>
        <w:p w14:paraId="47A65A43" w14:textId="31725D32" w:rsidR="00805B2C" w:rsidRDefault="00000000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49" w:history="1">
            <w:r w:rsidR="00805B2C" w:rsidRPr="00856A8D">
              <w:rPr>
                <w:rStyle w:val="ad"/>
                <w:noProof/>
                <w:highlight w:val="yellow"/>
              </w:rPr>
              <w:t>1.1.1 КОНКРЕ</w:t>
            </w:r>
            <w:r w:rsidR="00805B2C">
              <w:rPr>
                <w:rStyle w:val="ad"/>
                <w:noProof/>
                <w:highlight w:val="yellow"/>
              </w:rPr>
              <w:t>Т</w:t>
            </w:r>
            <w:r w:rsidR="00805B2C" w:rsidRPr="00856A8D">
              <w:rPr>
                <w:rStyle w:val="ad"/>
                <w:noProof/>
                <w:highlight w:val="yellow"/>
              </w:rPr>
              <w:t>НИЙ ТЕРМІН</w:t>
            </w:r>
            <w:r w:rsidR="00805B2C">
              <w:rPr>
                <w:noProof/>
                <w:webHidden/>
              </w:rPr>
              <w:tab/>
            </w:r>
            <w:r w:rsidR="00805B2C">
              <w:rPr>
                <w:noProof/>
                <w:webHidden/>
              </w:rPr>
              <w:fldChar w:fldCharType="begin"/>
            </w:r>
            <w:r w:rsidR="00805B2C">
              <w:rPr>
                <w:noProof/>
                <w:webHidden/>
              </w:rPr>
              <w:instrText xml:space="preserve"> PAGEREF _Toc230693649 \h </w:instrText>
            </w:r>
            <w:r w:rsidR="00805B2C">
              <w:rPr>
                <w:noProof/>
                <w:webHidden/>
              </w:rPr>
            </w:r>
            <w:r w:rsid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7</w:t>
            </w:r>
            <w:r w:rsidR="00805B2C">
              <w:rPr>
                <w:noProof/>
                <w:webHidden/>
              </w:rPr>
              <w:fldChar w:fldCharType="end"/>
            </w:r>
          </w:hyperlink>
        </w:p>
        <w:p w14:paraId="53E19A86" w14:textId="1B708F7A" w:rsidR="00805B2C" w:rsidRDefault="00000000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50" w:history="1">
            <w:r w:rsidR="00805B2C" w:rsidRPr="00856A8D">
              <w:rPr>
                <w:rStyle w:val="ad"/>
                <w:noProof/>
              </w:rPr>
              <w:t>1.1.2</w:t>
            </w:r>
            <w:r w:rsidR="00805B2C" w:rsidRPr="00856A8D">
              <w:rPr>
                <w:rStyle w:val="ad"/>
                <w:rFonts w:eastAsia="Times New Roman" w:cs="Times New Roman"/>
                <w:noProof/>
                <w:lang w:val="ru-RU" w:eastAsia="ru-RU"/>
              </w:rPr>
              <w:t xml:space="preserve"> Рекрутингове агентство</w:t>
            </w:r>
            <w:r w:rsidR="00805B2C">
              <w:rPr>
                <w:noProof/>
                <w:webHidden/>
              </w:rPr>
              <w:tab/>
            </w:r>
            <w:r w:rsidR="00805B2C">
              <w:rPr>
                <w:noProof/>
                <w:webHidden/>
              </w:rPr>
              <w:fldChar w:fldCharType="begin"/>
            </w:r>
            <w:r w:rsidR="00805B2C">
              <w:rPr>
                <w:noProof/>
                <w:webHidden/>
              </w:rPr>
              <w:instrText xml:space="preserve"> PAGEREF _Toc230693650 \h </w:instrText>
            </w:r>
            <w:r w:rsidR="00805B2C">
              <w:rPr>
                <w:noProof/>
                <w:webHidden/>
              </w:rPr>
            </w:r>
            <w:r w:rsid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8</w:t>
            </w:r>
            <w:r w:rsidR="00805B2C">
              <w:rPr>
                <w:noProof/>
                <w:webHidden/>
              </w:rPr>
              <w:fldChar w:fldCharType="end"/>
            </w:r>
          </w:hyperlink>
        </w:p>
        <w:p w14:paraId="10F1ECE3" w14:textId="66C12156" w:rsidR="00805B2C" w:rsidRDefault="00000000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51" w:history="1">
            <w:r w:rsidR="00805B2C" w:rsidRPr="00856A8D">
              <w:rPr>
                <w:rStyle w:val="ad"/>
                <w:noProof/>
              </w:rPr>
              <w:t>1.1.3</w:t>
            </w:r>
            <w:r w:rsidR="00805B2C" w:rsidRPr="00856A8D">
              <w:rPr>
                <w:rStyle w:val="ad"/>
                <w:noProof/>
                <w:lang w:val="ru-RU"/>
              </w:rPr>
              <w:t xml:space="preserve"> В</w:t>
            </w:r>
            <w:r w:rsidR="00805B2C" w:rsidRPr="00856A8D">
              <w:rPr>
                <w:rStyle w:val="ad"/>
                <w:rFonts w:eastAsia="Times New Roman" w:cs="Times New Roman"/>
                <w:noProof/>
                <w:lang w:val="ru-RU" w:eastAsia="ru-RU"/>
              </w:rPr>
              <w:t>акансія</w:t>
            </w:r>
            <w:r w:rsidR="00805B2C">
              <w:rPr>
                <w:noProof/>
                <w:webHidden/>
              </w:rPr>
              <w:tab/>
            </w:r>
            <w:r w:rsidR="00805B2C">
              <w:rPr>
                <w:noProof/>
                <w:webHidden/>
              </w:rPr>
              <w:fldChar w:fldCharType="begin"/>
            </w:r>
            <w:r w:rsidR="00805B2C">
              <w:rPr>
                <w:noProof/>
                <w:webHidden/>
              </w:rPr>
              <w:instrText xml:space="preserve"> PAGEREF _Toc230693651 \h </w:instrText>
            </w:r>
            <w:r w:rsidR="00805B2C">
              <w:rPr>
                <w:noProof/>
                <w:webHidden/>
              </w:rPr>
            </w:r>
            <w:r w:rsid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8</w:t>
            </w:r>
            <w:r w:rsidR="00805B2C">
              <w:rPr>
                <w:noProof/>
                <w:webHidden/>
              </w:rPr>
              <w:fldChar w:fldCharType="end"/>
            </w:r>
          </w:hyperlink>
        </w:p>
        <w:p w14:paraId="2C196AA7" w14:textId="2B687BE9" w:rsidR="00805B2C" w:rsidRDefault="00000000">
          <w:pPr>
            <w:pStyle w:val="23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52" w:history="1">
            <w:r w:rsidR="00805B2C" w:rsidRPr="00856A8D">
              <w:rPr>
                <w:rStyle w:val="ad"/>
                <w:noProof/>
              </w:rPr>
              <w:t>1.2 Огляд аналогів</w:t>
            </w:r>
            <w:r w:rsidR="00805B2C">
              <w:rPr>
                <w:noProof/>
                <w:webHidden/>
              </w:rPr>
              <w:tab/>
            </w:r>
            <w:r w:rsidR="00805B2C">
              <w:rPr>
                <w:noProof/>
                <w:webHidden/>
              </w:rPr>
              <w:fldChar w:fldCharType="begin"/>
            </w:r>
            <w:r w:rsidR="00805B2C">
              <w:rPr>
                <w:noProof/>
                <w:webHidden/>
              </w:rPr>
              <w:instrText xml:space="preserve"> PAGEREF _Toc230693652 \h </w:instrText>
            </w:r>
            <w:r w:rsidR="00805B2C">
              <w:rPr>
                <w:noProof/>
                <w:webHidden/>
              </w:rPr>
            </w:r>
            <w:r w:rsid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9</w:t>
            </w:r>
            <w:r w:rsidR="00805B2C">
              <w:rPr>
                <w:noProof/>
                <w:webHidden/>
              </w:rPr>
              <w:fldChar w:fldCharType="end"/>
            </w:r>
          </w:hyperlink>
        </w:p>
        <w:p w14:paraId="661D4642" w14:textId="0B4A3D2F" w:rsidR="00805B2C" w:rsidRDefault="00000000">
          <w:pPr>
            <w:pStyle w:val="23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53" w:history="1">
            <w:r w:rsidR="00805B2C" w:rsidRPr="00856A8D">
              <w:rPr>
                <w:rStyle w:val="ad"/>
                <w:noProof/>
              </w:rPr>
              <w:t>1.3 Опис предметної області та постановка задачі</w:t>
            </w:r>
            <w:r w:rsidR="00805B2C">
              <w:rPr>
                <w:noProof/>
                <w:webHidden/>
              </w:rPr>
              <w:tab/>
            </w:r>
            <w:r w:rsidR="00805B2C">
              <w:rPr>
                <w:noProof/>
                <w:webHidden/>
              </w:rPr>
              <w:fldChar w:fldCharType="begin"/>
            </w:r>
            <w:r w:rsidR="00805B2C">
              <w:rPr>
                <w:noProof/>
                <w:webHidden/>
              </w:rPr>
              <w:instrText xml:space="preserve"> PAGEREF _Toc230693653 \h </w:instrText>
            </w:r>
            <w:r w:rsidR="00805B2C">
              <w:rPr>
                <w:noProof/>
                <w:webHidden/>
              </w:rPr>
            </w:r>
            <w:r w:rsid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9</w:t>
            </w:r>
            <w:r w:rsidR="00805B2C">
              <w:rPr>
                <w:noProof/>
                <w:webHidden/>
              </w:rPr>
              <w:fldChar w:fldCharType="end"/>
            </w:r>
          </w:hyperlink>
        </w:p>
        <w:p w14:paraId="0C1D37A8" w14:textId="1133629C" w:rsidR="00805B2C" w:rsidRDefault="00000000">
          <w:pPr>
            <w:pStyle w:val="23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54" w:history="1">
            <w:r w:rsidR="00805B2C" w:rsidRPr="00856A8D">
              <w:rPr>
                <w:rStyle w:val="ad"/>
                <w:noProof/>
              </w:rPr>
              <w:t>1.4</w:t>
            </w:r>
            <w:r w:rsidR="00805B2C">
              <w:rPr>
                <w:rFonts w:asciiTheme="minorHAnsi" w:eastAsiaTheme="minorEastAsia" w:hAnsiTheme="minorHAns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805B2C" w:rsidRPr="00856A8D">
              <w:rPr>
                <w:rStyle w:val="ad"/>
                <w:noProof/>
              </w:rPr>
              <w:t>Огляд використаних технології</w:t>
            </w:r>
            <w:r w:rsidR="00805B2C">
              <w:rPr>
                <w:noProof/>
                <w:webHidden/>
              </w:rPr>
              <w:tab/>
            </w:r>
            <w:r w:rsidR="00805B2C">
              <w:rPr>
                <w:noProof/>
                <w:webHidden/>
              </w:rPr>
              <w:fldChar w:fldCharType="begin"/>
            </w:r>
            <w:r w:rsidR="00805B2C">
              <w:rPr>
                <w:noProof/>
                <w:webHidden/>
              </w:rPr>
              <w:instrText xml:space="preserve"> PAGEREF _Toc230693654 \h </w:instrText>
            </w:r>
            <w:r w:rsidR="00805B2C">
              <w:rPr>
                <w:noProof/>
                <w:webHidden/>
              </w:rPr>
            </w:r>
            <w:r w:rsid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10</w:t>
            </w:r>
            <w:r w:rsidR="00805B2C">
              <w:rPr>
                <w:noProof/>
                <w:webHidden/>
              </w:rPr>
              <w:fldChar w:fldCharType="end"/>
            </w:r>
          </w:hyperlink>
        </w:p>
        <w:p w14:paraId="57ECEE2A" w14:textId="62B20423" w:rsidR="00805B2C" w:rsidRDefault="00000000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55" w:history="1">
            <w:r w:rsidR="00805B2C" w:rsidRPr="00856A8D">
              <w:rPr>
                <w:rStyle w:val="ad"/>
                <w:noProof/>
              </w:rPr>
              <w:t>1.4.1</w:t>
            </w:r>
            <w:r w:rsidR="00805B2C">
              <w:rPr>
                <w:rStyle w:val="ad"/>
                <w:noProof/>
              </w:rPr>
              <w:t xml:space="preserve"> </w:t>
            </w:r>
            <w:r w:rsidR="00805B2C" w:rsidRPr="00856A8D">
              <w:rPr>
                <w:rStyle w:val="ad"/>
                <w:noProof/>
                <w:highlight w:val="yellow"/>
              </w:rPr>
              <w:t>Поняття по вашій темі</w:t>
            </w:r>
            <w:r w:rsidR="00805B2C">
              <w:rPr>
                <w:noProof/>
                <w:webHidden/>
              </w:rPr>
              <w:tab/>
            </w:r>
            <w:r w:rsidR="00805B2C">
              <w:rPr>
                <w:noProof/>
                <w:webHidden/>
              </w:rPr>
              <w:fldChar w:fldCharType="begin"/>
            </w:r>
            <w:r w:rsidR="00805B2C">
              <w:rPr>
                <w:noProof/>
                <w:webHidden/>
              </w:rPr>
              <w:instrText xml:space="preserve"> PAGEREF _Toc230693655 \h </w:instrText>
            </w:r>
            <w:r w:rsidR="00805B2C">
              <w:rPr>
                <w:noProof/>
                <w:webHidden/>
              </w:rPr>
            </w:r>
            <w:r w:rsid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10</w:t>
            </w:r>
            <w:r w:rsidR="00805B2C">
              <w:rPr>
                <w:noProof/>
                <w:webHidden/>
              </w:rPr>
              <w:fldChar w:fldCharType="end"/>
            </w:r>
          </w:hyperlink>
        </w:p>
        <w:p w14:paraId="37799BB2" w14:textId="0884E3AC" w:rsidR="00805B2C" w:rsidRDefault="00000000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56" w:history="1">
            <w:r w:rsidR="00805B2C" w:rsidRPr="00856A8D">
              <w:rPr>
                <w:rStyle w:val="ad"/>
                <w:noProof/>
              </w:rPr>
              <w:t>1.4.2</w:t>
            </w:r>
            <w:r w:rsidR="00805B2C">
              <w:rPr>
                <w:rStyle w:val="ad"/>
                <w:noProof/>
              </w:rPr>
              <w:t xml:space="preserve"> </w:t>
            </w:r>
            <w:r w:rsidR="00805B2C" w:rsidRPr="00856A8D">
              <w:rPr>
                <w:rStyle w:val="ad"/>
                <w:noProof/>
                <w:highlight w:val="yellow"/>
              </w:rPr>
              <w:t>Поняття по вашій темі</w:t>
            </w:r>
            <w:r w:rsidR="00805B2C">
              <w:rPr>
                <w:noProof/>
                <w:webHidden/>
              </w:rPr>
              <w:tab/>
            </w:r>
            <w:r w:rsidR="00805B2C">
              <w:rPr>
                <w:noProof/>
                <w:webHidden/>
              </w:rPr>
              <w:fldChar w:fldCharType="begin"/>
            </w:r>
            <w:r w:rsidR="00805B2C">
              <w:rPr>
                <w:noProof/>
                <w:webHidden/>
              </w:rPr>
              <w:instrText xml:space="preserve"> PAGEREF _Toc230693656 \h </w:instrText>
            </w:r>
            <w:r w:rsidR="00805B2C">
              <w:rPr>
                <w:noProof/>
                <w:webHidden/>
              </w:rPr>
            </w:r>
            <w:r w:rsid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11</w:t>
            </w:r>
            <w:r w:rsidR="00805B2C">
              <w:rPr>
                <w:noProof/>
                <w:webHidden/>
              </w:rPr>
              <w:fldChar w:fldCharType="end"/>
            </w:r>
          </w:hyperlink>
        </w:p>
        <w:p w14:paraId="4F56DEB8" w14:textId="593C85F3" w:rsidR="00805B2C" w:rsidRDefault="00000000">
          <w:pPr>
            <w:pStyle w:val="23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57" w:history="1">
            <w:r w:rsidR="00805B2C" w:rsidRPr="00856A8D">
              <w:rPr>
                <w:rStyle w:val="ad"/>
                <w:noProof/>
              </w:rPr>
              <w:t>1.5 Обґрунтування вибору методу розв’язання задачі</w:t>
            </w:r>
            <w:r w:rsidR="00805B2C">
              <w:rPr>
                <w:noProof/>
                <w:webHidden/>
              </w:rPr>
              <w:tab/>
            </w:r>
            <w:r w:rsidR="00805B2C">
              <w:rPr>
                <w:noProof/>
                <w:webHidden/>
              </w:rPr>
              <w:fldChar w:fldCharType="begin"/>
            </w:r>
            <w:r w:rsidR="00805B2C">
              <w:rPr>
                <w:noProof/>
                <w:webHidden/>
              </w:rPr>
              <w:instrText xml:space="preserve"> PAGEREF _Toc230693657 \h </w:instrText>
            </w:r>
            <w:r w:rsidR="00805B2C">
              <w:rPr>
                <w:noProof/>
                <w:webHidden/>
              </w:rPr>
            </w:r>
            <w:r w:rsid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11</w:t>
            </w:r>
            <w:r w:rsidR="00805B2C">
              <w:rPr>
                <w:noProof/>
                <w:webHidden/>
              </w:rPr>
              <w:fldChar w:fldCharType="end"/>
            </w:r>
          </w:hyperlink>
        </w:p>
        <w:p w14:paraId="52AB17A1" w14:textId="469EE7BE" w:rsidR="00805B2C" w:rsidRDefault="00000000">
          <w:pPr>
            <w:pStyle w:val="11"/>
            <w:rPr>
              <w:rFonts w:asciiTheme="minorHAnsi" w:eastAsiaTheme="minorEastAsia" w:hAnsiTheme="minorHAnsi" w:cstheme="minorBidi"/>
              <w:iCs w:val="0"/>
              <w:kern w:val="2"/>
              <w:sz w:val="24"/>
              <w:lang w:val="en-US" w:eastAsia="en-US"/>
              <w14:ligatures w14:val="standardContextual"/>
            </w:rPr>
          </w:pPr>
          <w:hyperlink w:anchor="_Toc230693658" w:history="1">
            <w:r w:rsidR="00805B2C" w:rsidRPr="00856A8D">
              <w:rPr>
                <w:rStyle w:val="ad"/>
              </w:rPr>
              <w:t>2 ПРАКТИЧНА ЧАСТИНА</w:t>
            </w:r>
            <w:r w:rsidR="00805B2C">
              <w:rPr>
                <w:webHidden/>
              </w:rPr>
              <w:tab/>
            </w:r>
            <w:r w:rsidR="00805B2C">
              <w:rPr>
                <w:webHidden/>
              </w:rPr>
              <w:fldChar w:fldCharType="begin"/>
            </w:r>
            <w:r w:rsidR="00805B2C">
              <w:rPr>
                <w:webHidden/>
              </w:rPr>
              <w:instrText xml:space="preserve"> PAGEREF _Toc230693658 \h </w:instrText>
            </w:r>
            <w:r w:rsidR="00805B2C">
              <w:rPr>
                <w:webHidden/>
              </w:rPr>
            </w:r>
            <w:r w:rsidR="00805B2C">
              <w:rPr>
                <w:webHidden/>
              </w:rPr>
              <w:fldChar w:fldCharType="separate"/>
            </w:r>
            <w:r w:rsidR="003043AC">
              <w:rPr>
                <w:webHidden/>
              </w:rPr>
              <w:t>13</w:t>
            </w:r>
            <w:r w:rsidR="00805B2C">
              <w:rPr>
                <w:webHidden/>
              </w:rPr>
              <w:fldChar w:fldCharType="end"/>
            </w:r>
          </w:hyperlink>
        </w:p>
        <w:p w14:paraId="08B64CB7" w14:textId="36A87B9A" w:rsidR="00805B2C" w:rsidRPr="00805B2C" w:rsidRDefault="0000000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60" w:history="1">
            <w:r w:rsidR="00805B2C">
              <w:rPr>
                <w:rStyle w:val="ad"/>
                <w:noProof/>
              </w:rPr>
              <w:t>2.1</w:t>
            </w:r>
            <w:r w:rsidR="00805B2C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805B2C" w:rsidRPr="00805B2C">
              <w:rPr>
                <w:rStyle w:val="ad"/>
                <w:noProof/>
              </w:rPr>
              <w:t>Визначення сутностей та їх атрибутів</w:t>
            </w:r>
            <w:r w:rsidR="00805B2C" w:rsidRPr="00805B2C">
              <w:rPr>
                <w:noProof/>
                <w:webHidden/>
              </w:rPr>
              <w:tab/>
            </w:r>
            <w:r w:rsidR="00805B2C" w:rsidRPr="00805B2C">
              <w:rPr>
                <w:noProof/>
                <w:webHidden/>
              </w:rPr>
              <w:fldChar w:fldCharType="begin"/>
            </w:r>
            <w:r w:rsidR="00805B2C" w:rsidRPr="00805B2C">
              <w:rPr>
                <w:noProof/>
                <w:webHidden/>
              </w:rPr>
              <w:instrText xml:space="preserve"> PAGEREF _Toc230693660 \h </w:instrText>
            </w:r>
            <w:r w:rsidR="00805B2C" w:rsidRPr="00805B2C">
              <w:rPr>
                <w:noProof/>
                <w:webHidden/>
              </w:rPr>
            </w:r>
            <w:r w:rsidR="00805B2C" w:rsidRP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13</w:t>
            </w:r>
            <w:r w:rsidR="00805B2C" w:rsidRPr="00805B2C">
              <w:rPr>
                <w:noProof/>
                <w:webHidden/>
              </w:rPr>
              <w:fldChar w:fldCharType="end"/>
            </w:r>
          </w:hyperlink>
        </w:p>
        <w:p w14:paraId="54A9B80F" w14:textId="5B27E31A" w:rsidR="00805B2C" w:rsidRPr="00805B2C" w:rsidRDefault="0000000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61" w:history="1">
            <w:r w:rsidR="00805B2C" w:rsidRPr="00805B2C">
              <w:rPr>
                <w:rStyle w:val="ad"/>
                <w:noProof/>
                <w:lang w:val="ru-RU"/>
              </w:rPr>
              <w:t>2.2 Інформаційно-логі</w:t>
            </w:r>
            <w:r w:rsidR="00805B2C" w:rsidRPr="00805B2C">
              <w:rPr>
                <w:rStyle w:val="ad"/>
                <w:noProof/>
                <w:lang w:val="ru-RU"/>
              </w:rPr>
              <w:t>ч</w:t>
            </w:r>
            <w:r w:rsidR="00805B2C" w:rsidRPr="00805B2C">
              <w:rPr>
                <w:rStyle w:val="ad"/>
                <w:noProof/>
                <w:lang w:val="ru-RU"/>
              </w:rPr>
              <w:t>на модель</w:t>
            </w:r>
            <w:r w:rsidR="00805B2C" w:rsidRPr="00805B2C">
              <w:rPr>
                <w:noProof/>
                <w:webHidden/>
              </w:rPr>
              <w:tab/>
            </w:r>
            <w:r w:rsidR="00805B2C" w:rsidRPr="00805B2C">
              <w:rPr>
                <w:noProof/>
                <w:webHidden/>
              </w:rPr>
              <w:fldChar w:fldCharType="begin"/>
            </w:r>
            <w:r w:rsidR="00805B2C" w:rsidRPr="00805B2C">
              <w:rPr>
                <w:noProof/>
                <w:webHidden/>
              </w:rPr>
              <w:instrText xml:space="preserve"> PAGEREF _Toc230693661 \h </w:instrText>
            </w:r>
            <w:r w:rsidR="00805B2C" w:rsidRPr="00805B2C">
              <w:rPr>
                <w:noProof/>
                <w:webHidden/>
              </w:rPr>
            </w:r>
            <w:r w:rsidR="00805B2C" w:rsidRP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14</w:t>
            </w:r>
            <w:r w:rsidR="00805B2C" w:rsidRPr="00805B2C">
              <w:rPr>
                <w:noProof/>
                <w:webHidden/>
              </w:rPr>
              <w:fldChar w:fldCharType="end"/>
            </w:r>
          </w:hyperlink>
        </w:p>
        <w:p w14:paraId="0E06FE67" w14:textId="4DD4272D" w:rsidR="00805B2C" w:rsidRPr="00805B2C" w:rsidRDefault="0000000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62" w:history="1">
            <w:r w:rsidR="00805B2C" w:rsidRPr="00805B2C">
              <w:rPr>
                <w:rStyle w:val="ad"/>
                <w:noProof/>
                <w:lang w:val="ru-RU"/>
              </w:rPr>
              <w:t>2.3 Перевірка таблиць на відповідність нормальним формам</w:t>
            </w:r>
            <w:r w:rsidR="00805B2C" w:rsidRPr="00805B2C">
              <w:rPr>
                <w:noProof/>
                <w:webHidden/>
              </w:rPr>
              <w:tab/>
            </w:r>
            <w:r w:rsidR="00805B2C" w:rsidRPr="00805B2C">
              <w:rPr>
                <w:noProof/>
                <w:webHidden/>
              </w:rPr>
              <w:fldChar w:fldCharType="begin"/>
            </w:r>
            <w:r w:rsidR="00805B2C" w:rsidRPr="00805B2C">
              <w:rPr>
                <w:noProof/>
                <w:webHidden/>
              </w:rPr>
              <w:instrText xml:space="preserve"> PAGEREF _Toc230693662 \h </w:instrText>
            </w:r>
            <w:r w:rsidR="00805B2C" w:rsidRPr="00805B2C">
              <w:rPr>
                <w:noProof/>
                <w:webHidden/>
              </w:rPr>
            </w:r>
            <w:r w:rsidR="00805B2C" w:rsidRP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16</w:t>
            </w:r>
            <w:r w:rsidR="00805B2C" w:rsidRPr="00805B2C">
              <w:rPr>
                <w:noProof/>
                <w:webHidden/>
              </w:rPr>
              <w:fldChar w:fldCharType="end"/>
            </w:r>
          </w:hyperlink>
        </w:p>
        <w:p w14:paraId="3D5A7EEC" w14:textId="2DE96814" w:rsidR="00805B2C" w:rsidRPr="00805B2C" w:rsidRDefault="0000000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63" w:history="1">
            <w:r w:rsidR="00805B2C" w:rsidRPr="00805B2C">
              <w:rPr>
                <w:rStyle w:val="ad"/>
                <w:iCs/>
                <w:noProof/>
                <w:lang w:val="ru-RU"/>
              </w:rPr>
              <w:t xml:space="preserve">2.4 </w:t>
            </w:r>
            <w:r w:rsidR="00805B2C" w:rsidRPr="00805B2C">
              <w:rPr>
                <w:rStyle w:val="ad"/>
                <w:noProof/>
                <w:lang w:val="ru-RU"/>
              </w:rPr>
              <w:t>Архітектур</w:t>
            </w:r>
            <w:r w:rsidR="00805B2C" w:rsidRPr="00805B2C">
              <w:rPr>
                <w:rStyle w:val="ad"/>
                <w:noProof/>
                <w:lang w:val="ru-RU"/>
              </w:rPr>
              <w:t>а</w:t>
            </w:r>
            <w:r w:rsidR="00805B2C" w:rsidRPr="00805B2C">
              <w:rPr>
                <w:rStyle w:val="ad"/>
                <w:noProof/>
                <w:lang w:val="ru-RU"/>
              </w:rPr>
              <w:t xml:space="preserve"> проєкту</w:t>
            </w:r>
            <w:r w:rsidR="00805B2C" w:rsidRPr="00805B2C">
              <w:rPr>
                <w:noProof/>
                <w:webHidden/>
              </w:rPr>
              <w:tab/>
            </w:r>
            <w:r w:rsidR="00805B2C" w:rsidRPr="00805B2C">
              <w:rPr>
                <w:noProof/>
                <w:webHidden/>
              </w:rPr>
              <w:fldChar w:fldCharType="begin"/>
            </w:r>
            <w:r w:rsidR="00805B2C" w:rsidRPr="00805B2C">
              <w:rPr>
                <w:noProof/>
                <w:webHidden/>
              </w:rPr>
              <w:instrText xml:space="preserve"> PAGEREF _Toc230693663 \h </w:instrText>
            </w:r>
            <w:r w:rsidR="00805B2C" w:rsidRPr="00805B2C">
              <w:rPr>
                <w:noProof/>
                <w:webHidden/>
              </w:rPr>
            </w:r>
            <w:r w:rsidR="00805B2C" w:rsidRP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17</w:t>
            </w:r>
            <w:r w:rsidR="00805B2C" w:rsidRPr="00805B2C">
              <w:rPr>
                <w:noProof/>
                <w:webHidden/>
              </w:rPr>
              <w:fldChar w:fldCharType="end"/>
            </w:r>
          </w:hyperlink>
        </w:p>
        <w:p w14:paraId="53C404D7" w14:textId="3DB7B5A4" w:rsidR="00805B2C" w:rsidRPr="00805B2C" w:rsidRDefault="0000000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64" w:history="1">
            <w:r w:rsidR="00805B2C" w:rsidRPr="00805B2C">
              <w:rPr>
                <w:rStyle w:val="ad"/>
                <w:noProof/>
                <w:lang w:val="ru-RU"/>
              </w:rPr>
              <w:t>2.5 Функціональні частини програми</w:t>
            </w:r>
            <w:r w:rsidR="00805B2C" w:rsidRPr="00805B2C">
              <w:rPr>
                <w:noProof/>
                <w:webHidden/>
              </w:rPr>
              <w:tab/>
            </w:r>
            <w:r w:rsidR="00805B2C" w:rsidRPr="00805B2C">
              <w:rPr>
                <w:noProof/>
                <w:webHidden/>
              </w:rPr>
              <w:fldChar w:fldCharType="begin"/>
            </w:r>
            <w:r w:rsidR="00805B2C" w:rsidRPr="00805B2C">
              <w:rPr>
                <w:noProof/>
                <w:webHidden/>
              </w:rPr>
              <w:instrText xml:space="preserve"> PAGEREF _Toc230693664 \h </w:instrText>
            </w:r>
            <w:r w:rsidR="00805B2C" w:rsidRPr="00805B2C">
              <w:rPr>
                <w:noProof/>
                <w:webHidden/>
              </w:rPr>
            </w:r>
            <w:r w:rsidR="00805B2C" w:rsidRP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17</w:t>
            </w:r>
            <w:r w:rsidR="00805B2C" w:rsidRPr="00805B2C">
              <w:rPr>
                <w:noProof/>
                <w:webHidden/>
              </w:rPr>
              <w:fldChar w:fldCharType="end"/>
            </w:r>
          </w:hyperlink>
        </w:p>
        <w:p w14:paraId="21FA9588" w14:textId="2426AE8C" w:rsidR="00805B2C" w:rsidRPr="00805B2C" w:rsidRDefault="0000000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65" w:history="1">
            <w:r w:rsidR="00805B2C" w:rsidRPr="00805B2C">
              <w:rPr>
                <w:rStyle w:val="ad"/>
                <w:noProof/>
                <w:lang w:val="en-US"/>
              </w:rPr>
              <w:t>2.</w:t>
            </w:r>
            <w:r w:rsidR="00805B2C" w:rsidRPr="00805B2C">
              <w:rPr>
                <w:rStyle w:val="ad"/>
                <w:noProof/>
              </w:rPr>
              <w:t>6</w:t>
            </w:r>
            <w:r w:rsidR="00805B2C" w:rsidRPr="00805B2C">
              <w:rPr>
                <w:rStyle w:val="ad"/>
                <w:noProof/>
                <w:lang w:val="en-US"/>
              </w:rPr>
              <w:t xml:space="preserve"> Фізична структура програми</w:t>
            </w:r>
            <w:r w:rsidR="00805B2C" w:rsidRPr="00805B2C">
              <w:rPr>
                <w:noProof/>
                <w:webHidden/>
              </w:rPr>
              <w:tab/>
            </w:r>
            <w:r w:rsidR="00805B2C" w:rsidRPr="00805B2C">
              <w:rPr>
                <w:noProof/>
                <w:webHidden/>
              </w:rPr>
              <w:fldChar w:fldCharType="begin"/>
            </w:r>
            <w:r w:rsidR="00805B2C" w:rsidRPr="00805B2C">
              <w:rPr>
                <w:noProof/>
                <w:webHidden/>
              </w:rPr>
              <w:instrText xml:space="preserve"> PAGEREF _Toc230693665 \h </w:instrText>
            </w:r>
            <w:r w:rsidR="00805B2C" w:rsidRPr="00805B2C">
              <w:rPr>
                <w:noProof/>
                <w:webHidden/>
              </w:rPr>
            </w:r>
            <w:r w:rsidR="00805B2C" w:rsidRP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18</w:t>
            </w:r>
            <w:r w:rsidR="00805B2C" w:rsidRPr="00805B2C">
              <w:rPr>
                <w:noProof/>
                <w:webHidden/>
              </w:rPr>
              <w:fldChar w:fldCharType="end"/>
            </w:r>
          </w:hyperlink>
        </w:p>
        <w:p w14:paraId="25474BB0" w14:textId="3E3A0CA6" w:rsidR="00805B2C" w:rsidRPr="00805B2C" w:rsidRDefault="0000000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66" w:history="1">
            <w:r w:rsidR="00805B2C" w:rsidRPr="00805B2C">
              <w:rPr>
                <w:rStyle w:val="ad"/>
                <w:noProof/>
                <w:lang w:val="en-US"/>
              </w:rPr>
              <w:t>2.</w:t>
            </w:r>
            <w:r w:rsidR="00805B2C" w:rsidRPr="00805B2C">
              <w:rPr>
                <w:rStyle w:val="ad"/>
                <w:noProof/>
              </w:rPr>
              <w:t>7</w:t>
            </w:r>
            <w:r w:rsidR="00805B2C" w:rsidRPr="00805B2C">
              <w:rPr>
                <w:rStyle w:val="ad"/>
                <w:noProof/>
                <w:lang w:val="en-US"/>
              </w:rPr>
              <w:t xml:space="preserve"> Тестування проєкту</w:t>
            </w:r>
            <w:r w:rsidR="00805B2C" w:rsidRPr="00805B2C">
              <w:rPr>
                <w:noProof/>
                <w:webHidden/>
              </w:rPr>
              <w:tab/>
            </w:r>
            <w:r w:rsidR="00805B2C" w:rsidRPr="00805B2C">
              <w:rPr>
                <w:noProof/>
                <w:webHidden/>
              </w:rPr>
              <w:fldChar w:fldCharType="begin"/>
            </w:r>
            <w:r w:rsidR="00805B2C" w:rsidRPr="00805B2C">
              <w:rPr>
                <w:noProof/>
                <w:webHidden/>
              </w:rPr>
              <w:instrText xml:space="preserve"> PAGEREF _Toc230693666 \h </w:instrText>
            </w:r>
            <w:r w:rsidR="00805B2C" w:rsidRPr="00805B2C">
              <w:rPr>
                <w:noProof/>
                <w:webHidden/>
              </w:rPr>
            </w:r>
            <w:r w:rsidR="00805B2C" w:rsidRP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19</w:t>
            </w:r>
            <w:r w:rsidR="00805B2C" w:rsidRPr="00805B2C">
              <w:rPr>
                <w:noProof/>
                <w:webHidden/>
              </w:rPr>
              <w:fldChar w:fldCharType="end"/>
            </w:r>
          </w:hyperlink>
        </w:p>
        <w:p w14:paraId="3B2F6B24" w14:textId="3B6ADFC5" w:rsidR="00805B2C" w:rsidRPr="00805B2C" w:rsidRDefault="0000000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93667" w:history="1">
            <w:r w:rsidR="00805B2C" w:rsidRPr="00805B2C">
              <w:rPr>
                <w:rStyle w:val="ad"/>
                <w:noProof/>
                <w:lang w:val="en-US"/>
              </w:rPr>
              <w:t>2.</w:t>
            </w:r>
            <w:r w:rsidR="00805B2C" w:rsidRPr="00805B2C">
              <w:rPr>
                <w:rStyle w:val="ad"/>
                <w:noProof/>
              </w:rPr>
              <w:t>8</w:t>
            </w:r>
            <w:r w:rsidR="00805B2C" w:rsidRPr="00805B2C">
              <w:rPr>
                <w:rStyle w:val="ad"/>
                <w:noProof/>
                <w:lang w:val="en-US"/>
              </w:rPr>
              <w:t xml:space="preserve"> Інтерфейс та керівництво користувача</w:t>
            </w:r>
            <w:r w:rsidR="00805B2C" w:rsidRPr="00805B2C">
              <w:rPr>
                <w:noProof/>
                <w:webHidden/>
              </w:rPr>
              <w:tab/>
            </w:r>
            <w:r w:rsidR="00805B2C" w:rsidRPr="00805B2C">
              <w:rPr>
                <w:noProof/>
                <w:webHidden/>
              </w:rPr>
              <w:fldChar w:fldCharType="begin"/>
            </w:r>
            <w:r w:rsidR="00805B2C" w:rsidRPr="00805B2C">
              <w:rPr>
                <w:noProof/>
                <w:webHidden/>
              </w:rPr>
              <w:instrText xml:space="preserve"> PAGEREF _Toc230693667 \h </w:instrText>
            </w:r>
            <w:r w:rsidR="00805B2C" w:rsidRPr="00805B2C">
              <w:rPr>
                <w:noProof/>
                <w:webHidden/>
              </w:rPr>
            </w:r>
            <w:r w:rsidR="00805B2C" w:rsidRPr="00805B2C">
              <w:rPr>
                <w:noProof/>
                <w:webHidden/>
              </w:rPr>
              <w:fldChar w:fldCharType="separate"/>
            </w:r>
            <w:r w:rsidR="003043AC">
              <w:rPr>
                <w:noProof/>
                <w:webHidden/>
              </w:rPr>
              <w:t>20</w:t>
            </w:r>
            <w:r w:rsidR="00805B2C" w:rsidRPr="00805B2C">
              <w:rPr>
                <w:noProof/>
                <w:webHidden/>
              </w:rPr>
              <w:fldChar w:fldCharType="end"/>
            </w:r>
          </w:hyperlink>
        </w:p>
        <w:p w14:paraId="252E1381" w14:textId="31524B06" w:rsidR="00805B2C" w:rsidRDefault="00000000">
          <w:pPr>
            <w:pStyle w:val="11"/>
            <w:rPr>
              <w:rFonts w:asciiTheme="minorHAnsi" w:eastAsiaTheme="minorEastAsia" w:hAnsiTheme="minorHAnsi" w:cstheme="minorBidi"/>
              <w:iCs w:val="0"/>
              <w:kern w:val="2"/>
              <w:sz w:val="24"/>
              <w:lang w:val="en-US" w:eastAsia="en-US"/>
              <w14:ligatures w14:val="standardContextual"/>
            </w:rPr>
          </w:pPr>
          <w:hyperlink w:anchor="_Toc230693668" w:history="1">
            <w:r w:rsidR="00805B2C" w:rsidRPr="00856A8D">
              <w:rPr>
                <w:rStyle w:val="ad"/>
              </w:rPr>
              <w:t>ВИСНОВКИ</w:t>
            </w:r>
            <w:r w:rsidR="00805B2C">
              <w:rPr>
                <w:webHidden/>
              </w:rPr>
              <w:tab/>
            </w:r>
            <w:r w:rsidR="00805B2C">
              <w:rPr>
                <w:webHidden/>
              </w:rPr>
              <w:fldChar w:fldCharType="begin"/>
            </w:r>
            <w:r w:rsidR="00805B2C">
              <w:rPr>
                <w:webHidden/>
              </w:rPr>
              <w:instrText xml:space="preserve"> PAGEREF _Toc230693668 \h </w:instrText>
            </w:r>
            <w:r w:rsidR="00805B2C">
              <w:rPr>
                <w:webHidden/>
              </w:rPr>
            </w:r>
            <w:r w:rsidR="00805B2C">
              <w:rPr>
                <w:webHidden/>
              </w:rPr>
              <w:fldChar w:fldCharType="separate"/>
            </w:r>
            <w:r w:rsidR="003043AC">
              <w:rPr>
                <w:webHidden/>
              </w:rPr>
              <w:t>22</w:t>
            </w:r>
            <w:r w:rsidR="00805B2C">
              <w:rPr>
                <w:webHidden/>
              </w:rPr>
              <w:fldChar w:fldCharType="end"/>
            </w:r>
          </w:hyperlink>
        </w:p>
        <w:p w14:paraId="73AF0404" w14:textId="692C38A0" w:rsidR="00805B2C" w:rsidRDefault="00000000">
          <w:pPr>
            <w:pStyle w:val="11"/>
            <w:rPr>
              <w:rFonts w:asciiTheme="minorHAnsi" w:eastAsiaTheme="minorEastAsia" w:hAnsiTheme="minorHAnsi" w:cstheme="minorBidi"/>
              <w:iCs w:val="0"/>
              <w:kern w:val="2"/>
              <w:sz w:val="24"/>
              <w:lang w:val="en-US" w:eastAsia="en-US"/>
              <w14:ligatures w14:val="standardContextual"/>
            </w:rPr>
          </w:pPr>
          <w:hyperlink w:anchor="_Toc230693669" w:history="1">
            <w:r w:rsidR="00805B2C" w:rsidRPr="00856A8D">
              <w:rPr>
                <w:rStyle w:val="ad"/>
              </w:rPr>
              <w:t>ПЕРЕЛІК ВИКОРИСТАНИХ ДЖЕРЕЛ</w:t>
            </w:r>
            <w:r w:rsidR="00805B2C">
              <w:rPr>
                <w:webHidden/>
              </w:rPr>
              <w:tab/>
            </w:r>
            <w:r w:rsidR="00805B2C">
              <w:rPr>
                <w:webHidden/>
              </w:rPr>
              <w:fldChar w:fldCharType="begin"/>
            </w:r>
            <w:r w:rsidR="00805B2C">
              <w:rPr>
                <w:webHidden/>
              </w:rPr>
              <w:instrText xml:space="preserve"> PAGEREF _Toc230693669 \h </w:instrText>
            </w:r>
            <w:r w:rsidR="00805B2C">
              <w:rPr>
                <w:webHidden/>
              </w:rPr>
            </w:r>
            <w:r w:rsidR="00805B2C">
              <w:rPr>
                <w:webHidden/>
              </w:rPr>
              <w:fldChar w:fldCharType="separate"/>
            </w:r>
            <w:r w:rsidR="003043AC">
              <w:rPr>
                <w:webHidden/>
              </w:rPr>
              <w:t>23</w:t>
            </w:r>
            <w:r w:rsidR="00805B2C">
              <w:rPr>
                <w:webHidden/>
              </w:rPr>
              <w:fldChar w:fldCharType="end"/>
            </w:r>
          </w:hyperlink>
        </w:p>
        <w:p w14:paraId="1C3A0A96" w14:textId="72671835" w:rsidR="00805B2C" w:rsidRDefault="00000000">
          <w:pPr>
            <w:pStyle w:val="11"/>
            <w:rPr>
              <w:rFonts w:asciiTheme="minorHAnsi" w:eastAsiaTheme="minorEastAsia" w:hAnsiTheme="minorHAnsi" w:cstheme="minorBidi"/>
              <w:iCs w:val="0"/>
              <w:kern w:val="2"/>
              <w:sz w:val="24"/>
              <w:lang w:val="en-US" w:eastAsia="en-US"/>
              <w14:ligatures w14:val="standardContextual"/>
            </w:rPr>
          </w:pPr>
          <w:hyperlink w:anchor="_Toc230693670" w:history="1">
            <w:r w:rsidR="00805B2C" w:rsidRPr="00856A8D">
              <w:rPr>
                <w:rStyle w:val="ad"/>
              </w:rPr>
              <w:t>Додаток 1</w:t>
            </w:r>
            <w:r w:rsidR="003043AC">
              <w:rPr>
                <w:rStyle w:val="ad"/>
              </w:rPr>
              <w:t>.</w:t>
            </w:r>
            <w:r w:rsidR="00805B2C" w:rsidRPr="00856A8D">
              <w:rPr>
                <w:rStyle w:val="ad"/>
              </w:rPr>
              <w:t xml:space="preserve"> Концептуальна схема </w:t>
            </w:r>
            <w:r w:rsidR="00805B2C" w:rsidRPr="00856A8D">
              <w:rPr>
                <w:rStyle w:val="ad"/>
                <w:highlight w:val="green"/>
              </w:rPr>
              <w:t xml:space="preserve">АБО </w:t>
            </w:r>
            <w:r w:rsidR="00805B2C" w:rsidRPr="00856A8D">
              <w:rPr>
                <w:rStyle w:val="ad"/>
                <w:highlight w:val="green"/>
                <w:lang w:val="en-US"/>
              </w:rPr>
              <w:t>ER</w:t>
            </w:r>
            <w:r w:rsidR="00805B2C" w:rsidRPr="00856A8D">
              <w:rPr>
                <w:rStyle w:val="ad"/>
                <w:highlight w:val="green"/>
                <w:lang w:val="ru-RU"/>
              </w:rPr>
              <w:t>-</w:t>
            </w:r>
            <w:r w:rsidR="00805B2C" w:rsidRPr="00856A8D">
              <w:rPr>
                <w:rStyle w:val="ad"/>
                <w:highlight w:val="green"/>
              </w:rPr>
              <w:t>діаграма</w:t>
            </w:r>
            <w:r w:rsidR="00805B2C">
              <w:rPr>
                <w:webHidden/>
              </w:rPr>
              <w:tab/>
            </w:r>
            <w:r w:rsidR="00805B2C">
              <w:rPr>
                <w:webHidden/>
              </w:rPr>
              <w:fldChar w:fldCharType="begin"/>
            </w:r>
            <w:r w:rsidR="00805B2C">
              <w:rPr>
                <w:webHidden/>
              </w:rPr>
              <w:instrText xml:space="preserve"> PAGEREF _Toc230693670 \h </w:instrText>
            </w:r>
            <w:r w:rsidR="00805B2C">
              <w:rPr>
                <w:webHidden/>
              </w:rPr>
            </w:r>
            <w:r w:rsidR="00805B2C">
              <w:rPr>
                <w:webHidden/>
              </w:rPr>
              <w:fldChar w:fldCharType="separate"/>
            </w:r>
            <w:r w:rsidR="003043AC">
              <w:rPr>
                <w:webHidden/>
              </w:rPr>
              <w:t>24</w:t>
            </w:r>
            <w:r w:rsidR="00805B2C">
              <w:rPr>
                <w:webHidden/>
              </w:rPr>
              <w:fldChar w:fldCharType="end"/>
            </w:r>
          </w:hyperlink>
        </w:p>
        <w:p w14:paraId="79B4DD27" w14:textId="62B15BB3" w:rsidR="00805B2C" w:rsidRDefault="00000000">
          <w:pPr>
            <w:pStyle w:val="11"/>
            <w:rPr>
              <w:rFonts w:asciiTheme="minorHAnsi" w:eastAsiaTheme="minorEastAsia" w:hAnsiTheme="minorHAnsi" w:cstheme="minorBidi"/>
              <w:iCs w:val="0"/>
              <w:kern w:val="2"/>
              <w:sz w:val="24"/>
              <w:lang w:val="en-US" w:eastAsia="en-US"/>
              <w14:ligatures w14:val="standardContextual"/>
            </w:rPr>
          </w:pPr>
          <w:hyperlink w:anchor="_Toc230693671" w:history="1">
            <w:r w:rsidR="00805B2C" w:rsidRPr="00856A8D">
              <w:rPr>
                <w:rStyle w:val="ad"/>
              </w:rPr>
              <w:t>Додаток 2</w:t>
            </w:r>
            <w:r w:rsidR="003043AC">
              <w:rPr>
                <w:rStyle w:val="ad"/>
              </w:rPr>
              <w:t>.</w:t>
            </w:r>
            <w:r w:rsidR="00805B2C" w:rsidRPr="00856A8D">
              <w:rPr>
                <w:rStyle w:val="ad"/>
              </w:rPr>
              <w:t xml:space="preserve"> Фізична схема </w:t>
            </w:r>
            <w:r w:rsidR="00805B2C" w:rsidRPr="00856A8D">
              <w:rPr>
                <w:rStyle w:val="ad"/>
                <w:highlight w:val="green"/>
              </w:rPr>
              <w:t>АБО логічна схема</w:t>
            </w:r>
            <w:r w:rsidR="00805B2C">
              <w:rPr>
                <w:webHidden/>
              </w:rPr>
              <w:tab/>
            </w:r>
            <w:r w:rsidR="00805B2C">
              <w:rPr>
                <w:webHidden/>
              </w:rPr>
              <w:fldChar w:fldCharType="begin"/>
            </w:r>
            <w:r w:rsidR="00805B2C">
              <w:rPr>
                <w:webHidden/>
              </w:rPr>
              <w:instrText xml:space="preserve"> PAGEREF _Toc230693671 \h </w:instrText>
            </w:r>
            <w:r w:rsidR="00805B2C">
              <w:rPr>
                <w:webHidden/>
              </w:rPr>
            </w:r>
            <w:r w:rsidR="00805B2C">
              <w:rPr>
                <w:webHidden/>
              </w:rPr>
              <w:fldChar w:fldCharType="separate"/>
            </w:r>
            <w:r w:rsidR="003043AC">
              <w:rPr>
                <w:webHidden/>
              </w:rPr>
              <w:t>25</w:t>
            </w:r>
            <w:r w:rsidR="00805B2C">
              <w:rPr>
                <w:webHidden/>
              </w:rPr>
              <w:fldChar w:fldCharType="end"/>
            </w:r>
          </w:hyperlink>
        </w:p>
        <w:p w14:paraId="2A951802" w14:textId="332F500A" w:rsidR="00805B2C" w:rsidRDefault="00000000">
          <w:pPr>
            <w:pStyle w:val="11"/>
            <w:rPr>
              <w:rFonts w:asciiTheme="minorHAnsi" w:eastAsiaTheme="minorEastAsia" w:hAnsiTheme="minorHAnsi" w:cstheme="minorBidi"/>
              <w:iCs w:val="0"/>
              <w:kern w:val="2"/>
              <w:sz w:val="24"/>
              <w:lang w:val="en-US" w:eastAsia="en-US"/>
              <w14:ligatures w14:val="standardContextual"/>
            </w:rPr>
          </w:pPr>
          <w:hyperlink w:anchor="_Toc230693672" w:history="1">
            <w:r w:rsidR="00805B2C" w:rsidRPr="00856A8D">
              <w:rPr>
                <w:rStyle w:val="ad"/>
              </w:rPr>
              <w:t>Додаток 3. Схема класів</w:t>
            </w:r>
            <w:r w:rsidR="00805B2C">
              <w:rPr>
                <w:webHidden/>
              </w:rPr>
              <w:tab/>
            </w:r>
            <w:r w:rsidR="00805B2C">
              <w:rPr>
                <w:webHidden/>
              </w:rPr>
              <w:fldChar w:fldCharType="begin"/>
            </w:r>
            <w:r w:rsidR="00805B2C">
              <w:rPr>
                <w:webHidden/>
              </w:rPr>
              <w:instrText xml:space="preserve"> PAGEREF _Toc230693672 \h </w:instrText>
            </w:r>
            <w:r w:rsidR="00805B2C">
              <w:rPr>
                <w:webHidden/>
              </w:rPr>
            </w:r>
            <w:r w:rsidR="00805B2C">
              <w:rPr>
                <w:webHidden/>
              </w:rPr>
              <w:fldChar w:fldCharType="separate"/>
            </w:r>
            <w:r w:rsidR="003043AC">
              <w:rPr>
                <w:webHidden/>
              </w:rPr>
              <w:t>26</w:t>
            </w:r>
            <w:r w:rsidR="00805B2C">
              <w:rPr>
                <w:webHidden/>
              </w:rPr>
              <w:fldChar w:fldCharType="end"/>
            </w:r>
          </w:hyperlink>
        </w:p>
        <w:p w14:paraId="117BBA72" w14:textId="5D346A79" w:rsidR="003043AC" w:rsidRDefault="00000000">
          <w:pPr>
            <w:pStyle w:val="11"/>
            <w:rPr>
              <w:rStyle w:val="ad"/>
            </w:rPr>
            <w:sectPr w:rsidR="003043AC" w:rsidSect="005D794B">
              <w:headerReference w:type="default" r:id="rId13"/>
              <w:pgSz w:w="11906" w:h="16838"/>
              <w:pgMar w:top="954" w:right="850" w:bottom="1134" w:left="1701" w:header="708" w:footer="2304" w:gutter="0"/>
              <w:cols w:space="708"/>
              <w:docGrid w:linePitch="381"/>
            </w:sectPr>
          </w:pPr>
          <w:hyperlink w:anchor="_Toc230693673" w:history="1">
            <w:r w:rsidR="00805B2C" w:rsidRPr="00856A8D">
              <w:rPr>
                <w:rStyle w:val="ad"/>
              </w:rPr>
              <w:t>Додаток 4. Лістинг програмного</w:t>
            </w:r>
            <w:r w:rsidR="00805B2C" w:rsidRPr="00856A8D">
              <w:rPr>
                <w:rStyle w:val="ad"/>
              </w:rPr>
              <w:t xml:space="preserve"> </w:t>
            </w:r>
            <w:r w:rsidR="00805B2C" w:rsidRPr="00856A8D">
              <w:rPr>
                <w:rStyle w:val="ad"/>
              </w:rPr>
              <w:t>коду</w:t>
            </w:r>
            <w:r w:rsidR="00805B2C">
              <w:rPr>
                <w:webHidden/>
              </w:rPr>
              <w:tab/>
            </w:r>
            <w:r w:rsidR="00805B2C">
              <w:rPr>
                <w:webHidden/>
              </w:rPr>
              <w:fldChar w:fldCharType="begin"/>
            </w:r>
            <w:r w:rsidR="00805B2C">
              <w:rPr>
                <w:webHidden/>
              </w:rPr>
              <w:instrText xml:space="preserve"> PAGEREF _Toc230693673 \h </w:instrText>
            </w:r>
            <w:r w:rsidR="00805B2C">
              <w:rPr>
                <w:webHidden/>
              </w:rPr>
            </w:r>
            <w:r w:rsidR="00805B2C">
              <w:rPr>
                <w:webHidden/>
              </w:rPr>
              <w:fldChar w:fldCharType="separate"/>
            </w:r>
            <w:r w:rsidR="003043AC">
              <w:rPr>
                <w:webHidden/>
              </w:rPr>
              <w:t>27</w:t>
            </w:r>
            <w:r w:rsidR="00805B2C">
              <w:rPr>
                <w:webHidden/>
              </w:rPr>
              <w:fldChar w:fldCharType="end"/>
            </w:r>
          </w:hyperlink>
        </w:p>
        <w:p w14:paraId="45E03312" w14:textId="4713EEDF" w:rsidR="007366AD" w:rsidRDefault="007366AD" w:rsidP="003043AC">
          <w:pPr>
            <w:ind w:firstLine="0"/>
          </w:pPr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42641295" w14:textId="7E91A395" w:rsidR="00954C69" w:rsidRDefault="00954C69" w:rsidP="003043AC">
      <w:pPr>
        <w:ind w:firstLine="851"/>
      </w:pPr>
      <w:bookmarkStart w:id="0" w:name="_Toc324189101"/>
      <w:r w:rsidRPr="00062B18">
        <w:rPr>
          <w:highlight w:val="green"/>
        </w:rPr>
        <w:t>Коли формуєте зміст і якщо він виходить за одну сторінку, то друга сторінка повинна бути з маленькими рамками!</w:t>
      </w:r>
      <w:r>
        <w:t xml:space="preserve"> Як це зробити — ставите курсор коло </w:t>
      </w:r>
      <w:proofErr w:type="spellStart"/>
      <w:r>
        <w:t>останьої</w:t>
      </w:r>
      <w:proofErr w:type="spellEnd"/>
      <w:r>
        <w:t xml:space="preserve"> букви попередньої сторінки, переходите в розділ «Макет» -</w:t>
      </w:r>
      <w:r w:rsidRPr="00E0257C">
        <w:rPr>
          <w:lang w:val="ru-RU"/>
        </w:rPr>
        <w:t xml:space="preserve">&gt; </w:t>
      </w:r>
      <w:r>
        <w:t>«</w:t>
      </w:r>
      <w:proofErr w:type="spellStart"/>
      <w:r>
        <w:rPr>
          <w:lang w:val="ru-RU"/>
        </w:rPr>
        <w:t>Розриви</w:t>
      </w:r>
      <w:proofErr w:type="spellEnd"/>
      <w:r>
        <w:t>»</w:t>
      </w:r>
      <w:r>
        <w:rPr>
          <w:lang w:val="ru-RU"/>
        </w:rPr>
        <w:t xml:space="preserve"> -</w:t>
      </w:r>
      <w:r w:rsidRPr="00E0257C">
        <w:rPr>
          <w:lang w:val="ru-RU"/>
        </w:rPr>
        <w:t>&gt;</w:t>
      </w:r>
      <w:r>
        <w:t xml:space="preserve"> «Наступна ст</w:t>
      </w:r>
      <w:r w:rsidR="00993F6D">
        <w:t>о</w:t>
      </w:r>
      <w:r>
        <w:t>рінка»</w:t>
      </w:r>
    </w:p>
    <w:p w14:paraId="1429BE0A" w14:textId="77777777" w:rsidR="00954C69" w:rsidRDefault="00954C69" w:rsidP="00954C69">
      <w:r>
        <w:rPr>
          <w:noProof/>
        </w:rPr>
        <w:drawing>
          <wp:inline distT="0" distB="0" distL="0" distR="0" wp14:anchorId="160370E5" wp14:editId="1D0EB5DE">
            <wp:extent cx="1614898" cy="1711569"/>
            <wp:effectExtent l="0" t="0" r="4445" b="3175"/>
            <wp:docPr id="873" name="Рисунок 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3598" cy="173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4C4B" w14:textId="7C65076E" w:rsidR="00954C69" w:rsidRDefault="00954C69" w:rsidP="00954C69">
      <w:pPr>
        <w:rPr>
          <w:lang w:val="ru-RU"/>
        </w:rPr>
      </w:pPr>
      <w:r>
        <w:t>Нажимаємо на колонтитул, знімаємо галочку в розділі «</w:t>
      </w:r>
      <w:proofErr w:type="spellStart"/>
      <w:r>
        <w:t>Колонитул</w:t>
      </w:r>
      <w:proofErr w:type="spellEnd"/>
      <w:r>
        <w:rPr>
          <w:lang w:val="ru-RU"/>
        </w:rPr>
        <w:t>и</w:t>
      </w:r>
      <w:r>
        <w:t>»</w:t>
      </w:r>
      <w:r>
        <w:rPr>
          <w:lang w:val="ru-RU"/>
        </w:rPr>
        <w:t xml:space="preserve"> — </w:t>
      </w:r>
    </w:p>
    <w:p w14:paraId="75B797BC" w14:textId="234FF1C3" w:rsidR="00954C69" w:rsidRDefault="00954C69" w:rsidP="00954C69">
      <w:pPr>
        <w:rPr>
          <w:lang w:val="ru-RU"/>
        </w:rPr>
      </w:pPr>
      <w:r>
        <w:rPr>
          <w:lang w:val="ru-RU"/>
        </w:rPr>
        <w:t xml:space="preserve">«як в </w:t>
      </w:r>
      <w:proofErr w:type="spellStart"/>
      <w:r>
        <w:rPr>
          <w:lang w:val="ru-RU"/>
        </w:rPr>
        <w:t>попередньому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разділі</w:t>
      </w:r>
      <w:proofErr w:type="spellEnd"/>
      <w:r>
        <w:rPr>
          <w:lang w:val="ru-RU"/>
        </w:rPr>
        <w:t>»</w:t>
      </w:r>
    </w:p>
    <w:p w14:paraId="1F44F3DF" w14:textId="77777777" w:rsidR="00954C69" w:rsidRDefault="00954C69" w:rsidP="00954C69">
      <w:pPr>
        <w:rPr>
          <w:lang w:val="ru-RU"/>
        </w:rPr>
      </w:pPr>
      <w:r>
        <w:rPr>
          <w:noProof/>
        </w:rPr>
        <w:drawing>
          <wp:inline distT="0" distB="0" distL="0" distR="0" wp14:anchorId="5863D3B9" wp14:editId="08BE4464">
            <wp:extent cx="3375660" cy="957309"/>
            <wp:effectExtent l="0" t="0" r="0" b="0"/>
            <wp:docPr id="874" name="Рисунок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3181" cy="96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4CDF" w14:textId="1E879DA7" w:rsidR="00954C69" w:rsidRDefault="00954C69" w:rsidP="00954C69">
      <w:pPr>
        <w:rPr>
          <w:rFonts w:cs="Times New Roman"/>
          <w:szCs w:val="28"/>
        </w:rPr>
      </w:pPr>
      <w:r>
        <w:t xml:space="preserve">І видаляємо розділ в режимі </w:t>
      </w:r>
      <w:r>
        <w:rPr>
          <w:noProof/>
        </w:rPr>
        <w:drawing>
          <wp:inline distT="0" distB="0" distL="0" distR="0" wp14:anchorId="06525E30" wp14:editId="20F41136">
            <wp:extent cx="1276381" cy="1630680"/>
            <wp:effectExtent l="0" t="0" r="0" b="7620"/>
            <wp:docPr id="875" name="Рисунок 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8655" cy="163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поточної сторінки, або вручну ставимо маленьку рамку.</w:t>
      </w:r>
    </w:p>
    <w:p w14:paraId="4175E0E5" w14:textId="77777777" w:rsidR="00954C69" w:rsidRDefault="00954C69" w:rsidP="00E75C50">
      <w:pPr>
        <w:rPr>
          <w:rFonts w:cs="Times New Roman"/>
          <w:szCs w:val="28"/>
        </w:rPr>
      </w:pPr>
    </w:p>
    <w:p w14:paraId="0352DCB2" w14:textId="77777777" w:rsidR="00993F6D" w:rsidRPr="00993F6D" w:rsidRDefault="00AB34AC" w:rsidP="00993F6D">
      <w:pPr>
        <w:ind w:firstLine="851"/>
        <w:rPr>
          <w:lang w:val="ru-RU"/>
        </w:rPr>
      </w:pPr>
      <w:r w:rsidRPr="009C6EC1">
        <w:br w:type="page"/>
      </w:r>
      <w:r w:rsidR="00993F6D" w:rsidRPr="00993F6D">
        <w:rPr>
          <w:lang w:val="ru-RU"/>
        </w:rPr>
        <w:lastRenderedPageBreak/>
        <w:t xml:space="preserve">У </w:t>
      </w:r>
      <w:proofErr w:type="spellStart"/>
      <w:r w:rsidR="00993F6D" w:rsidRPr="00993F6D">
        <w:rPr>
          <w:lang w:val="ru-RU"/>
        </w:rPr>
        <w:t>вступній</w:t>
      </w:r>
      <w:proofErr w:type="spellEnd"/>
      <w:r w:rsidR="00993F6D" w:rsidRPr="00993F6D">
        <w:rPr>
          <w:lang w:val="ru-RU"/>
        </w:rPr>
        <w:t xml:space="preserve"> </w:t>
      </w:r>
      <w:proofErr w:type="spellStart"/>
      <w:r w:rsidR="00993F6D" w:rsidRPr="00993F6D">
        <w:rPr>
          <w:lang w:val="ru-RU"/>
        </w:rPr>
        <w:t>частині</w:t>
      </w:r>
      <w:proofErr w:type="spellEnd"/>
      <w:r w:rsidR="00993F6D" w:rsidRPr="00993F6D">
        <w:rPr>
          <w:lang w:val="ru-RU"/>
        </w:rPr>
        <w:t xml:space="preserve"> </w:t>
      </w:r>
      <w:proofErr w:type="spellStart"/>
      <w:r w:rsidR="00993F6D" w:rsidRPr="00993F6D">
        <w:rPr>
          <w:lang w:val="ru-RU"/>
        </w:rPr>
        <w:t>звіту</w:t>
      </w:r>
      <w:proofErr w:type="spellEnd"/>
      <w:r w:rsidR="00993F6D" w:rsidRPr="00993F6D">
        <w:rPr>
          <w:lang w:val="ru-RU"/>
        </w:rPr>
        <w:t xml:space="preserve"> студент повинен подати </w:t>
      </w:r>
      <w:proofErr w:type="spellStart"/>
      <w:r w:rsidR="00993F6D" w:rsidRPr="00993F6D">
        <w:rPr>
          <w:lang w:val="ru-RU"/>
        </w:rPr>
        <w:t>загальну</w:t>
      </w:r>
      <w:proofErr w:type="spellEnd"/>
      <w:r w:rsidR="00993F6D" w:rsidRPr="00993F6D">
        <w:rPr>
          <w:lang w:val="ru-RU"/>
        </w:rPr>
        <w:t xml:space="preserve"> характеристику курсового </w:t>
      </w:r>
      <w:proofErr w:type="spellStart"/>
      <w:r w:rsidR="00993F6D" w:rsidRPr="00993F6D">
        <w:rPr>
          <w:lang w:val="ru-RU"/>
        </w:rPr>
        <w:t>проєкту</w:t>
      </w:r>
      <w:proofErr w:type="spellEnd"/>
      <w:r w:rsidR="00993F6D" w:rsidRPr="00993F6D">
        <w:rPr>
          <w:lang w:val="ru-RU"/>
        </w:rPr>
        <w:t xml:space="preserve">, </w:t>
      </w:r>
      <w:proofErr w:type="spellStart"/>
      <w:r w:rsidR="00993F6D" w:rsidRPr="00993F6D">
        <w:rPr>
          <w:lang w:val="ru-RU"/>
        </w:rPr>
        <w:t>обґрунтувати</w:t>
      </w:r>
      <w:proofErr w:type="spellEnd"/>
      <w:r w:rsidR="00993F6D" w:rsidRPr="00993F6D">
        <w:rPr>
          <w:lang w:val="ru-RU"/>
        </w:rPr>
        <w:t xml:space="preserve"> </w:t>
      </w:r>
      <w:proofErr w:type="spellStart"/>
      <w:r w:rsidR="00993F6D" w:rsidRPr="00993F6D">
        <w:rPr>
          <w:lang w:val="ru-RU"/>
        </w:rPr>
        <w:t>актуальність</w:t>
      </w:r>
      <w:proofErr w:type="spellEnd"/>
      <w:r w:rsidR="00993F6D" w:rsidRPr="00993F6D">
        <w:rPr>
          <w:lang w:val="ru-RU"/>
        </w:rPr>
        <w:t xml:space="preserve"> </w:t>
      </w:r>
      <w:proofErr w:type="spellStart"/>
      <w:r w:rsidR="00993F6D" w:rsidRPr="00993F6D">
        <w:rPr>
          <w:lang w:val="ru-RU"/>
        </w:rPr>
        <w:t>обраної</w:t>
      </w:r>
      <w:proofErr w:type="spellEnd"/>
      <w:r w:rsidR="00993F6D" w:rsidRPr="00993F6D">
        <w:rPr>
          <w:lang w:val="ru-RU"/>
        </w:rPr>
        <w:t xml:space="preserve"> теми, </w:t>
      </w:r>
      <w:proofErr w:type="spellStart"/>
      <w:r w:rsidR="00993F6D" w:rsidRPr="00993F6D">
        <w:rPr>
          <w:lang w:val="ru-RU"/>
        </w:rPr>
        <w:t>визначити</w:t>
      </w:r>
      <w:proofErr w:type="spellEnd"/>
      <w:r w:rsidR="00993F6D" w:rsidRPr="00993F6D">
        <w:rPr>
          <w:lang w:val="ru-RU"/>
        </w:rPr>
        <w:t xml:space="preserve"> мету, </w:t>
      </w:r>
      <w:proofErr w:type="spellStart"/>
      <w:r w:rsidR="00993F6D" w:rsidRPr="00993F6D">
        <w:rPr>
          <w:lang w:val="ru-RU"/>
        </w:rPr>
        <w:t>об’єкт</w:t>
      </w:r>
      <w:proofErr w:type="spellEnd"/>
      <w:r w:rsidR="00993F6D" w:rsidRPr="00993F6D">
        <w:rPr>
          <w:lang w:val="ru-RU"/>
        </w:rPr>
        <w:t xml:space="preserve"> і предмет </w:t>
      </w:r>
      <w:proofErr w:type="spellStart"/>
      <w:r w:rsidR="00993F6D" w:rsidRPr="00993F6D">
        <w:rPr>
          <w:lang w:val="ru-RU"/>
        </w:rPr>
        <w:t>дослідження</w:t>
      </w:r>
      <w:proofErr w:type="spellEnd"/>
      <w:r w:rsidR="00993F6D" w:rsidRPr="00993F6D">
        <w:rPr>
          <w:lang w:val="ru-RU"/>
        </w:rPr>
        <w:t xml:space="preserve">, а також коротко </w:t>
      </w:r>
      <w:proofErr w:type="spellStart"/>
      <w:r w:rsidR="00993F6D" w:rsidRPr="00993F6D">
        <w:rPr>
          <w:lang w:val="ru-RU"/>
        </w:rPr>
        <w:t>описати</w:t>
      </w:r>
      <w:proofErr w:type="spellEnd"/>
      <w:r w:rsidR="00993F6D" w:rsidRPr="00993F6D">
        <w:rPr>
          <w:lang w:val="ru-RU"/>
        </w:rPr>
        <w:t xml:space="preserve"> </w:t>
      </w:r>
      <w:proofErr w:type="spellStart"/>
      <w:r w:rsidR="00993F6D" w:rsidRPr="00993F6D">
        <w:rPr>
          <w:lang w:val="ru-RU"/>
        </w:rPr>
        <w:t>основні</w:t>
      </w:r>
      <w:proofErr w:type="spellEnd"/>
      <w:r w:rsidR="00993F6D" w:rsidRPr="00993F6D">
        <w:rPr>
          <w:lang w:val="ru-RU"/>
        </w:rPr>
        <w:t xml:space="preserve"> </w:t>
      </w:r>
      <w:proofErr w:type="spellStart"/>
      <w:r w:rsidR="00993F6D" w:rsidRPr="00993F6D">
        <w:rPr>
          <w:lang w:val="ru-RU"/>
        </w:rPr>
        <w:t>можливості</w:t>
      </w:r>
      <w:proofErr w:type="spellEnd"/>
      <w:r w:rsidR="00993F6D" w:rsidRPr="00993F6D">
        <w:rPr>
          <w:lang w:val="ru-RU"/>
        </w:rPr>
        <w:t xml:space="preserve"> </w:t>
      </w:r>
      <w:proofErr w:type="spellStart"/>
      <w:r w:rsidR="00993F6D" w:rsidRPr="00993F6D">
        <w:rPr>
          <w:lang w:val="ru-RU"/>
        </w:rPr>
        <w:t>розробленого</w:t>
      </w:r>
      <w:proofErr w:type="spellEnd"/>
      <w:r w:rsidR="00993F6D" w:rsidRPr="00993F6D">
        <w:rPr>
          <w:lang w:val="ru-RU"/>
        </w:rPr>
        <w:t xml:space="preserve"> </w:t>
      </w:r>
      <w:proofErr w:type="spellStart"/>
      <w:r w:rsidR="00993F6D" w:rsidRPr="00993F6D">
        <w:rPr>
          <w:lang w:val="ru-RU"/>
        </w:rPr>
        <w:t>програмного</w:t>
      </w:r>
      <w:proofErr w:type="spellEnd"/>
      <w:r w:rsidR="00993F6D" w:rsidRPr="00993F6D">
        <w:rPr>
          <w:lang w:val="ru-RU"/>
        </w:rPr>
        <w:t xml:space="preserve"> продукту.</w:t>
      </w:r>
    </w:p>
    <w:p w14:paraId="3EF7FD49" w14:textId="77777777" w:rsidR="00993F6D" w:rsidRPr="00993F6D" w:rsidRDefault="00993F6D" w:rsidP="00993F6D">
      <w:pPr>
        <w:ind w:firstLine="851"/>
        <w:rPr>
          <w:lang w:val="ru-RU"/>
        </w:rPr>
      </w:pPr>
      <w:r w:rsidRPr="00993F6D">
        <w:rPr>
          <w:lang w:val="ru-RU"/>
        </w:rPr>
        <w:t xml:space="preserve">Темою курсового </w:t>
      </w:r>
      <w:proofErr w:type="spellStart"/>
      <w:r w:rsidRPr="00993F6D">
        <w:rPr>
          <w:lang w:val="ru-RU"/>
        </w:rPr>
        <w:t>проєкту</w:t>
      </w:r>
      <w:proofErr w:type="spellEnd"/>
      <w:r w:rsidRPr="00993F6D">
        <w:rPr>
          <w:lang w:val="ru-RU"/>
        </w:rPr>
        <w:t xml:space="preserve"> є</w:t>
      </w:r>
      <w:r w:rsidRPr="00993F6D">
        <w:rPr>
          <w:b/>
          <w:bCs/>
          <w:lang w:val="ru-RU"/>
        </w:rPr>
        <w:t xml:space="preserve"> «[</w:t>
      </w:r>
      <w:proofErr w:type="spellStart"/>
      <w:r w:rsidRPr="00993F6D">
        <w:rPr>
          <w:b/>
          <w:bCs/>
          <w:lang w:val="ru-RU"/>
        </w:rPr>
        <w:t>назва</w:t>
      </w:r>
      <w:proofErr w:type="spellEnd"/>
      <w:r w:rsidRPr="00993F6D">
        <w:rPr>
          <w:b/>
          <w:bCs/>
          <w:lang w:val="ru-RU"/>
        </w:rPr>
        <w:t xml:space="preserve"> теми курсового </w:t>
      </w:r>
      <w:proofErr w:type="spellStart"/>
      <w:r w:rsidRPr="00993F6D">
        <w:rPr>
          <w:b/>
          <w:bCs/>
          <w:lang w:val="ru-RU"/>
        </w:rPr>
        <w:t>проєкту</w:t>
      </w:r>
      <w:proofErr w:type="spellEnd"/>
      <w:r w:rsidRPr="00993F6D">
        <w:rPr>
          <w:b/>
          <w:bCs/>
          <w:lang w:val="ru-RU"/>
        </w:rPr>
        <w:t>]».</w:t>
      </w:r>
      <w:r w:rsidRPr="00993F6D">
        <w:rPr>
          <w:lang w:val="ru-RU"/>
        </w:rPr>
        <w:t xml:space="preserve"> Метою </w:t>
      </w:r>
      <w:proofErr w:type="spellStart"/>
      <w:r w:rsidRPr="00993F6D">
        <w:rPr>
          <w:lang w:val="ru-RU"/>
        </w:rPr>
        <w:t>роботи</w:t>
      </w:r>
      <w:proofErr w:type="spellEnd"/>
      <w:r w:rsidRPr="00993F6D">
        <w:rPr>
          <w:lang w:val="ru-RU"/>
        </w:rPr>
        <w:t xml:space="preserve"> є </w:t>
      </w:r>
      <w:proofErr w:type="spellStart"/>
      <w:r w:rsidRPr="00993F6D">
        <w:rPr>
          <w:lang w:val="ru-RU"/>
        </w:rPr>
        <w:t>створення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програмного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забезпечення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призначеного</w:t>
      </w:r>
      <w:proofErr w:type="spellEnd"/>
      <w:r w:rsidRPr="00993F6D">
        <w:rPr>
          <w:lang w:val="ru-RU"/>
        </w:rPr>
        <w:t xml:space="preserve"> для </w:t>
      </w:r>
      <w:proofErr w:type="spellStart"/>
      <w:r w:rsidRPr="00993F6D">
        <w:rPr>
          <w:lang w:val="ru-RU"/>
        </w:rPr>
        <w:t>автоматизації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спрощення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або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покращення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певного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процесу</w:t>
      </w:r>
      <w:proofErr w:type="spellEnd"/>
      <w:r w:rsidRPr="00993F6D">
        <w:rPr>
          <w:lang w:val="ru-RU"/>
        </w:rPr>
        <w:t xml:space="preserve"> в </w:t>
      </w:r>
      <w:proofErr w:type="spellStart"/>
      <w:r w:rsidRPr="00993F6D">
        <w:rPr>
          <w:lang w:val="ru-RU"/>
        </w:rPr>
        <w:t>обраній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предметній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області</w:t>
      </w:r>
      <w:proofErr w:type="spellEnd"/>
      <w:r w:rsidRPr="00993F6D">
        <w:rPr>
          <w:lang w:val="ru-RU"/>
        </w:rPr>
        <w:t>.</w:t>
      </w:r>
    </w:p>
    <w:p w14:paraId="4ABCA9FE" w14:textId="77777777" w:rsidR="00993F6D" w:rsidRPr="00993F6D" w:rsidRDefault="00993F6D" w:rsidP="00993F6D">
      <w:pPr>
        <w:ind w:firstLine="851"/>
        <w:rPr>
          <w:lang w:val="ru-RU"/>
        </w:rPr>
      </w:pPr>
      <w:proofErr w:type="gramStart"/>
      <w:r w:rsidRPr="00993F6D">
        <w:rPr>
          <w:lang w:val="ru-RU"/>
        </w:rPr>
        <w:t>У межах</w:t>
      </w:r>
      <w:proofErr w:type="gramEnd"/>
      <w:r w:rsidRPr="00993F6D">
        <w:rPr>
          <w:lang w:val="ru-RU"/>
        </w:rPr>
        <w:t xml:space="preserve"> курсового </w:t>
      </w:r>
      <w:proofErr w:type="spellStart"/>
      <w:r w:rsidRPr="00993F6D">
        <w:rPr>
          <w:lang w:val="ru-RU"/>
        </w:rPr>
        <w:t>проєкту</w:t>
      </w:r>
      <w:proofErr w:type="spellEnd"/>
      <w:r w:rsidRPr="00993F6D">
        <w:rPr>
          <w:lang w:val="ru-RU"/>
        </w:rPr>
        <w:t xml:space="preserve"> студент повинен </w:t>
      </w:r>
      <w:proofErr w:type="spellStart"/>
      <w:r w:rsidRPr="00993F6D">
        <w:rPr>
          <w:lang w:val="ru-RU"/>
        </w:rPr>
        <w:t>описати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предметну</w:t>
      </w:r>
      <w:proofErr w:type="spellEnd"/>
      <w:r w:rsidRPr="00993F6D">
        <w:rPr>
          <w:lang w:val="ru-RU"/>
        </w:rPr>
        <w:t xml:space="preserve"> область, </w:t>
      </w:r>
      <w:proofErr w:type="spellStart"/>
      <w:r w:rsidRPr="00993F6D">
        <w:rPr>
          <w:lang w:val="ru-RU"/>
        </w:rPr>
        <w:t>визначити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основні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вимоги</w:t>
      </w:r>
      <w:proofErr w:type="spellEnd"/>
      <w:r w:rsidRPr="00993F6D">
        <w:rPr>
          <w:lang w:val="ru-RU"/>
        </w:rPr>
        <w:t xml:space="preserve"> до </w:t>
      </w:r>
      <w:proofErr w:type="spellStart"/>
      <w:r w:rsidRPr="00993F6D">
        <w:rPr>
          <w:lang w:val="ru-RU"/>
        </w:rPr>
        <w:t>майбутньої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системи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спроєктувати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її</w:t>
      </w:r>
      <w:proofErr w:type="spellEnd"/>
      <w:r w:rsidRPr="00993F6D">
        <w:rPr>
          <w:lang w:val="ru-RU"/>
        </w:rPr>
        <w:t xml:space="preserve"> структуру та </w:t>
      </w:r>
      <w:proofErr w:type="spellStart"/>
      <w:r w:rsidRPr="00993F6D">
        <w:rPr>
          <w:lang w:val="ru-RU"/>
        </w:rPr>
        <w:t>реалізувати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програмний</w:t>
      </w:r>
      <w:proofErr w:type="spellEnd"/>
      <w:r w:rsidRPr="00993F6D">
        <w:rPr>
          <w:lang w:val="ru-RU"/>
        </w:rPr>
        <w:t xml:space="preserve"> продукт </w:t>
      </w:r>
      <w:proofErr w:type="spellStart"/>
      <w:r w:rsidRPr="00993F6D">
        <w:rPr>
          <w:lang w:val="ru-RU"/>
        </w:rPr>
        <w:t>із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використанням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обраних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технологій</w:t>
      </w:r>
      <w:proofErr w:type="spellEnd"/>
      <w:r w:rsidRPr="00993F6D">
        <w:rPr>
          <w:lang w:val="ru-RU"/>
        </w:rPr>
        <w:t xml:space="preserve">. </w:t>
      </w:r>
      <w:proofErr w:type="spellStart"/>
      <w:r w:rsidRPr="00993F6D">
        <w:rPr>
          <w:lang w:val="ru-RU"/>
        </w:rPr>
        <w:t>Розробка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може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охоплювати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створення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користувацького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інтерфейсу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реалізацію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основної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бізнес-логіки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організацію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зберігання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даних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обробку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інформації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перевірку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введених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даних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формування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результатів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роботи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системи</w:t>
      </w:r>
      <w:proofErr w:type="spellEnd"/>
      <w:r w:rsidRPr="00993F6D">
        <w:rPr>
          <w:lang w:val="ru-RU"/>
        </w:rPr>
        <w:t xml:space="preserve"> та </w:t>
      </w:r>
      <w:proofErr w:type="spellStart"/>
      <w:r w:rsidRPr="00993F6D">
        <w:rPr>
          <w:lang w:val="ru-RU"/>
        </w:rPr>
        <w:t>забезпечення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зручної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взаємодії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користувача</w:t>
      </w:r>
      <w:proofErr w:type="spellEnd"/>
      <w:r w:rsidRPr="00993F6D">
        <w:rPr>
          <w:lang w:val="ru-RU"/>
        </w:rPr>
        <w:t xml:space="preserve"> з </w:t>
      </w:r>
      <w:proofErr w:type="spellStart"/>
      <w:r w:rsidRPr="00993F6D">
        <w:rPr>
          <w:lang w:val="ru-RU"/>
        </w:rPr>
        <w:t>програмою</w:t>
      </w:r>
      <w:proofErr w:type="spellEnd"/>
      <w:r w:rsidRPr="00993F6D">
        <w:rPr>
          <w:lang w:val="ru-RU"/>
        </w:rPr>
        <w:t>.</w:t>
      </w:r>
    </w:p>
    <w:p w14:paraId="42D25242" w14:textId="77777777" w:rsidR="00993F6D" w:rsidRPr="00993F6D" w:rsidRDefault="00993F6D" w:rsidP="00993F6D">
      <w:pPr>
        <w:ind w:firstLine="851"/>
        <w:rPr>
          <w:lang w:val="ru-RU"/>
        </w:rPr>
      </w:pPr>
      <w:proofErr w:type="spellStart"/>
      <w:r w:rsidRPr="00993F6D">
        <w:rPr>
          <w:lang w:val="ru-RU"/>
        </w:rPr>
        <w:t>Залежно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від</w:t>
      </w:r>
      <w:proofErr w:type="spellEnd"/>
      <w:r w:rsidRPr="00993F6D">
        <w:rPr>
          <w:lang w:val="ru-RU"/>
        </w:rPr>
        <w:t xml:space="preserve"> теми курсового </w:t>
      </w:r>
      <w:proofErr w:type="spellStart"/>
      <w:r w:rsidRPr="00993F6D">
        <w:rPr>
          <w:lang w:val="ru-RU"/>
        </w:rPr>
        <w:t>проєкту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програмний</w:t>
      </w:r>
      <w:proofErr w:type="spellEnd"/>
      <w:r w:rsidRPr="00993F6D">
        <w:rPr>
          <w:lang w:val="ru-RU"/>
        </w:rPr>
        <w:t xml:space="preserve"> продукт </w:t>
      </w:r>
      <w:proofErr w:type="spellStart"/>
      <w:r w:rsidRPr="00993F6D">
        <w:rPr>
          <w:lang w:val="ru-RU"/>
        </w:rPr>
        <w:t>може</w:t>
      </w:r>
      <w:proofErr w:type="spellEnd"/>
      <w:r w:rsidRPr="00993F6D">
        <w:rPr>
          <w:lang w:val="ru-RU"/>
        </w:rPr>
        <w:t xml:space="preserve"> бути </w:t>
      </w:r>
      <w:proofErr w:type="spellStart"/>
      <w:r w:rsidRPr="00993F6D">
        <w:rPr>
          <w:lang w:val="ru-RU"/>
        </w:rPr>
        <w:t>реалізований</w:t>
      </w:r>
      <w:proofErr w:type="spellEnd"/>
      <w:r w:rsidRPr="00993F6D">
        <w:rPr>
          <w:lang w:val="ru-RU"/>
        </w:rPr>
        <w:t xml:space="preserve"> у </w:t>
      </w:r>
      <w:proofErr w:type="spellStart"/>
      <w:r w:rsidRPr="00993F6D">
        <w:rPr>
          <w:lang w:val="ru-RU"/>
        </w:rPr>
        <w:t>вигляді</w:t>
      </w:r>
      <w:proofErr w:type="spellEnd"/>
      <w:r w:rsidRPr="00993F6D">
        <w:rPr>
          <w:lang w:val="ru-RU"/>
        </w:rPr>
        <w:t xml:space="preserve"> десктопного, веб-, </w:t>
      </w:r>
      <w:proofErr w:type="spellStart"/>
      <w:r w:rsidRPr="00993F6D">
        <w:rPr>
          <w:lang w:val="ru-RU"/>
        </w:rPr>
        <w:t>мобільного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клієнт</w:t>
      </w:r>
      <w:proofErr w:type="spellEnd"/>
      <w:r w:rsidRPr="00993F6D">
        <w:rPr>
          <w:lang w:val="ru-RU"/>
        </w:rPr>
        <w:t xml:space="preserve">-серверного </w:t>
      </w:r>
      <w:proofErr w:type="spellStart"/>
      <w:r w:rsidRPr="00993F6D">
        <w:rPr>
          <w:lang w:val="ru-RU"/>
        </w:rPr>
        <w:t>або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іншого</w:t>
      </w:r>
      <w:proofErr w:type="spellEnd"/>
      <w:r w:rsidRPr="00993F6D">
        <w:rPr>
          <w:lang w:val="ru-RU"/>
        </w:rPr>
        <w:t xml:space="preserve"> типу </w:t>
      </w:r>
      <w:proofErr w:type="spellStart"/>
      <w:r w:rsidRPr="00993F6D">
        <w:rPr>
          <w:lang w:val="ru-RU"/>
        </w:rPr>
        <w:t>застосунку</w:t>
      </w:r>
      <w:proofErr w:type="spellEnd"/>
      <w:r w:rsidRPr="00993F6D">
        <w:rPr>
          <w:lang w:val="ru-RU"/>
        </w:rPr>
        <w:t xml:space="preserve">. У </w:t>
      </w:r>
      <w:proofErr w:type="spellStart"/>
      <w:r w:rsidRPr="00993F6D">
        <w:rPr>
          <w:lang w:val="ru-RU"/>
        </w:rPr>
        <w:t>звіті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необхідно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зазначити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які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технології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мови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програмування</w:t>
      </w:r>
      <w:proofErr w:type="spellEnd"/>
      <w:r w:rsidRPr="00993F6D">
        <w:rPr>
          <w:lang w:val="ru-RU"/>
        </w:rPr>
        <w:t xml:space="preserve">, фреймворки, </w:t>
      </w:r>
      <w:proofErr w:type="spellStart"/>
      <w:r w:rsidRPr="00993F6D">
        <w:rPr>
          <w:lang w:val="ru-RU"/>
        </w:rPr>
        <w:t>бібліотеки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бази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даних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або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інші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інструменти</w:t>
      </w:r>
      <w:proofErr w:type="spellEnd"/>
      <w:r w:rsidRPr="00993F6D">
        <w:rPr>
          <w:lang w:val="ru-RU"/>
        </w:rPr>
        <w:t xml:space="preserve"> були </w:t>
      </w:r>
      <w:proofErr w:type="spellStart"/>
      <w:r w:rsidRPr="00993F6D">
        <w:rPr>
          <w:lang w:val="ru-RU"/>
        </w:rPr>
        <w:t>використані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під</w:t>
      </w:r>
      <w:proofErr w:type="spellEnd"/>
      <w:r w:rsidRPr="00993F6D">
        <w:rPr>
          <w:lang w:val="ru-RU"/>
        </w:rPr>
        <w:t xml:space="preserve"> час </w:t>
      </w:r>
      <w:proofErr w:type="spellStart"/>
      <w:r w:rsidRPr="00993F6D">
        <w:rPr>
          <w:lang w:val="ru-RU"/>
        </w:rPr>
        <w:t>розробки</w:t>
      </w:r>
      <w:proofErr w:type="spellEnd"/>
      <w:r w:rsidRPr="00993F6D">
        <w:rPr>
          <w:lang w:val="ru-RU"/>
        </w:rPr>
        <w:t xml:space="preserve">, а також </w:t>
      </w:r>
      <w:proofErr w:type="spellStart"/>
      <w:r w:rsidRPr="00993F6D">
        <w:rPr>
          <w:lang w:val="ru-RU"/>
        </w:rPr>
        <w:t>пояснити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їхню</w:t>
      </w:r>
      <w:proofErr w:type="spellEnd"/>
      <w:r w:rsidRPr="00993F6D">
        <w:rPr>
          <w:lang w:val="ru-RU"/>
        </w:rPr>
        <w:t xml:space="preserve"> роль у </w:t>
      </w:r>
      <w:proofErr w:type="spellStart"/>
      <w:r w:rsidRPr="00993F6D">
        <w:rPr>
          <w:lang w:val="ru-RU"/>
        </w:rPr>
        <w:t>реалізації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проєкту</w:t>
      </w:r>
      <w:proofErr w:type="spellEnd"/>
      <w:r w:rsidRPr="00993F6D">
        <w:rPr>
          <w:lang w:val="ru-RU"/>
        </w:rPr>
        <w:t>.</w:t>
      </w:r>
    </w:p>
    <w:p w14:paraId="4D8D9B29" w14:textId="5D01106C" w:rsidR="00993F6D" w:rsidRDefault="00993F6D" w:rsidP="00B910A9">
      <w:pPr>
        <w:ind w:firstLine="851"/>
        <w:rPr>
          <w:lang w:val="ru-RU"/>
        </w:rPr>
      </w:pPr>
      <w:proofErr w:type="spellStart"/>
      <w:r w:rsidRPr="00993F6D">
        <w:rPr>
          <w:lang w:val="ru-RU"/>
        </w:rPr>
        <w:t>Актуальність</w:t>
      </w:r>
      <w:proofErr w:type="spellEnd"/>
      <w:r w:rsidRPr="00993F6D">
        <w:rPr>
          <w:lang w:val="ru-RU"/>
        </w:rPr>
        <w:t xml:space="preserve"> теми </w:t>
      </w:r>
      <w:proofErr w:type="spellStart"/>
      <w:r w:rsidRPr="00993F6D">
        <w:rPr>
          <w:lang w:val="ru-RU"/>
        </w:rPr>
        <w:t>слід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обґрунтувати</w:t>
      </w:r>
      <w:proofErr w:type="spellEnd"/>
      <w:r w:rsidRPr="00993F6D">
        <w:rPr>
          <w:lang w:val="ru-RU"/>
        </w:rPr>
        <w:t xml:space="preserve"> через потребу в </w:t>
      </w:r>
      <w:proofErr w:type="spellStart"/>
      <w:r w:rsidRPr="00993F6D">
        <w:rPr>
          <w:lang w:val="ru-RU"/>
        </w:rPr>
        <w:t>автоматизації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відповідного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процесу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підвищенні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ефективності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роботи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користувачів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зменшенні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кількості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помилок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економії</w:t>
      </w:r>
      <w:proofErr w:type="spellEnd"/>
      <w:r w:rsidRPr="00993F6D">
        <w:rPr>
          <w:lang w:val="ru-RU"/>
        </w:rPr>
        <w:t xml:space="preserve"> часу, </w:t>
      </w:r>
      <w:proofErr w:type="spellStart"/>
      <w:r w:rsidRPr="00993F6D">
        <w:rPr>
          <w:lang w:val="ru-RU"/>
        </w:rPr>
        <w:t>покращенні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зручності</w:t>
      </w:r>
      <w:proofErr w:type="spellEnd"/>
      <w:r w:rsidRPr="00993F6D">
        <w:rPr>
          <w:lang w:val="ru-RU"/>
        </w:rPr>
        <w:t xml:space="preserve"> доступу до </w:t>
      </w:r>
      <w:proofErr w:type="spellStart"/>
      <w:r w:rsidRPr="00993F6D">
        <w:rPr>
          <w:lang w:val="ru-RU"/>
        </w:rPr>
        <w:t>інформації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або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цифровізації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певної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сфери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діяльності</w:t>
      </w:r>
      <w:proofErr w:type="spellEnd"/>
      <w:r w:rsidRPr="00993F6D">
        <w:rPr>
          <w:lang w:val="ru-RU"/>
        </w:rPr>
        <w:t xml:space="preserve">. Студент повинен </w:t>
      </w:r>
      <w:proofErr w:type="spellStart"/>
      <w:r w:rsidRPr="00993F6D">
        <w:rPr>
          <w:lang w:val="ru-RU"/>
        </w:rPr>
        <w:t>показати</w:t>
      </w:r>
      <w:proofErr w:type="spellEnd"/>
      <w:r w:rsidRPr="00993F6D">
        <w:rPr>
          <w:lang w:val="ru-RU"/>
        </w:rPr>
        <w:t xml:space="preserve">, яку </w:t>
      </w:r>
      <w:proofErr w:type="spellStart"/>
      <w:r w:rsidRPr="00993F6D">
        <w:rPr>
          <w:lang w:val="ru-RU"/>
        </w:rPr>
        <w:t>практичну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користь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має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розроблений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застосунок</w:t>
      </w:r>
      <w:proofErr w:type="spellEnd"/>
      <w:r w:rsidRPr="00993F6D">
        <w:rPr>
          <w:lang w:val="ru-RU"/>
        </w:rPr>
        <w:t xml:space="preserve"> і </w:t>
      </w:r>
      <w:proofErr w:type="spellStart"/>
      <w:r w:rsidRPr="00993F6D">
        <w:rPr>
          <w:lang w:val="ru-RU"/>
        </w:rPr>
        <w:t>які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проблеми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він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допомагає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вирішити</w:t>
      </w:r>
      <w:proofErr w:type="spellEnd"/>
      <w:r w:rsidRPr="00993F6D">
        <w:rPr>
          <w:lang w:val="ru-RU"/>
        </w:rPr>
        <w:t>.</w:t>
      </w:r>
    </w:p>
    <w:p w14:paraId="408D730D" w14:textId="27ED16BA" w:rsidR="00993F6D" w:rsidRPr="00993F6D" w:rsidRDefault="00993F6D" w:rsidP="00993F6D">
      <w:pPr>
        <w:ind w:firstLine="851"/>
        <w:rPr>
          <w:lang w:val="ru-RU"/>
        </w:rPr>
      </w:pPr>
      <w:proofErr w:type="spellStart"/>
      <w:r w:rsidRPr="00993F6D">
        <w:rPr>
          <w:lang w:val="ru-RU"/>
        </w:rPr>
        <w:t>Розроблений</w:t>
      </w:r>
      <w:proofErr w:type="spellEnd"/>
      <w:r w:rsidRPr="00993F6D">
        <w:rPr>
          <w:lang w:val="ru-RU"/>
        </w:rPr>
        <w:t xml:space="preserve"> </w:t>
      </w:r>
      <w:proofErr w:type="gramStart"/>
      <w:r w:rsidRPr="00993F6D">
        <w:rPr>
          <w:lang w:val="ru-RU"/>
        </w:rPr>
        <w:t>у межах</w:t>
      </w:r>
      <w:proofErr w:type="gramEnd"/>
      <w:r w:rsidRPr="00993F6D">
        <w:rPr>
          <w:lang w:val="ru-RU"/>
        </w:rPr>
        <w:t xml:space="preserve"> курсового </w:t>
      </w:r>
      <w:proofErr w:type="spellStart"/>
      <w:r w:rsidRPr="00993F6D">
        <w:rPr>
          <w:lang w:val="ru-RU"/>
        </w:rPr>
        <w:t>проєкту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програмний</w:t>
      </w:r>
      <w:proofErr w:type="spellEnd"/>
      <w:r w:rsidRPr="00993F6D">
        <w:rPr>
          <w:lang w:val="ru-RU"/>
        </w:rPr>
        <w:t xml:space="preserve"> продукт </w:t>
      </w:r>
      <w:proofErr w:type="spellStart"/>
      <w:r w:rsidRPr="00993F6D">
        <w:rPr>
          <w:lang w:val="ru-RU"/>
        </w:rPr>
        <w:t>може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забезпечувати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такі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можливості</w:t>
      </w:r>
      <w:proofErr w:type="spellEnd"/>
      <w:r w:rsidRPr="00993F6D">
        <w:rPr>
          <w:lang w:val="ru-RU"/>
        </w:rPr>
        <w:t>:</w:t>
      </w:r>
    </w:p>
    <w:p w14:paraId="0A9A249C" w14:textId="77777777" w:rsidR="00993F6D" w:rsidRDefault="00993F6D" w:rsidP="00993F6D">
      <w:pPr>
        <w:pStyle w:val="a"/>
        <w:numPr>
          <w:ilvl w:val="0"/>
          <w:numId w:val="25"/>
        </w:numPr>
        <w:ind w:left="0" w:firstLine="851"/>
        <w:rPr>
          <w:lang w:val="ru-RU"/>
        </w:rPr>
      </w:pPr>
      <w:proofErr w:type="spellStart"/>
      <w:r w:rsidRPr="00993F6D">
        <w:rPr>
          <w:lang w:val="ru-RU"/>
        </w:rPr>
        <w:t>введення</w:t>
      </w:r>
      <w:proofErr w:type="spellEnd"/>
      <w:r w:rsidRPr="00993F6D">
        <w:rPr>
          <w:lang w:val="ru-RU"/>
        </w:rPr>
        <w:t xml:space="preserve">, перегляд, </w:t>
      </w:r>
      <w:proofErr w:type="spellStart"/>
      <w:r w:rsidRPr="00993F6D">
        <w:rPr>
          <w:lang w:val="ru-RU"/>
        </w:rPr>
        <w:t>редагування</w:t>
      </w:r>
      <w:proofErr w:type="spellEnd"/>
      <w:r w:rsidRPr="00993F6D">
        <w:rPr>
          <w:lang w:val="ru-RU"/>
        </w:rPr>
        <w:t xml:space="preserve"> та </w:t>
      </w:r>
      <w:proofErr w:type="spellStart"/>
      <w:r w:rsidRPr="00993F6D">
        <w:rPr>
          <w:lang w:val="ru-RU"/>
        </w:rPr>
        <w:t>видалення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даних</w:t>
      </w:r>
      <w:proofErr w:type="spellEnd"/>
      <w:r w:rsidRPr="00993F6D">
        <w:rPr>
          <w:lang w:val="ru-RU"/>
        </w:rPr>
        <w:t>;</w:t>
      </w:r>
    </w:p>
    <w:p w14:paraId="65ACCB74" w14:textId="77777777" w:rsidR="00993F6D" w:rsidRDefault="00993F6D" w:rsidP="00993F6D">
      <w:pPr>
        <w:pStyle w:val="a"/>
        <w:numPr>
          <w:ilvl w:val="0"/>
          <w:numId w:val="25"/>
        </w:numPr>
        <w:ind w:left="0" w:firstLine="851"/>
        <w:rPr>
          <w:lang w:val="ru-RU"/>
        </w:rPr>
      </w:pPr>
      <w:proofErr w:type="spellStart"/>
      <w:r w:rsidRPr="00993F6D">
        <w:rPr>
          <w:lang w:val="ru-RU"/>
        </w:rPr>
        <w:lastRenderedPageBreak/>
        <w:t>збереження</w:t>
      </w:r>
      <w:proofErr w:type="spellEnd"/>
      <w:r w:rsidRPr="00993F6D">
        <w:rPr>
          <w:lang w:val="ru-RU"/>
        </w:rPr>
        <w:t xml:space="preserve"> та </w:t>
      </w:r>
      <w:proofErr w:type="spellStart"/>
      <w:r w:rsidRPr="00993F6D">
        <w:rPr>
          <w:lang w:val="ru-RU"/>
        </w:rPr>
        <w:t>обробку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інформації</w:t>
      </w:r>
      <w:proofErr w:type="spellEnd"/>
      <w:r w:rsidRPr="00993F6D">
        <w:rPr>
          <w:lang w:val="ru-RU"/>
        </w:rPr>
        <w:t>;</w:t>
      </w:r>
    </w:p>
    <w:p w14:paraId="4621A642" w14:textId="77777777" w:rsidR="00993F6D" w:rsidRDefault="00993F6D" w:rsidP="00993F6D">
      <w:pPr>
        <w:pStyle w:val="a"/>
        <w:numPr>
          <w:ilvl w:val="0"/>
          <w:numId w:val="25"/>
        </w:numPr>
        <w:ind w:left="0" w:firstLine="851"/>
        <w:rPr>
          <w:lang w:val="ru-RU"/>
        </w:rPr>
      </w:pPr>
      <w:proofErr w:type="spellStart"/>
      <w:r w:rsidRPr="00993F6D">
        <w:rPr>
          <w:lang w:val="ru-RU"/>
        </w:rPr>
        <w:t>пошук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фільтрацію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або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сортування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даних</w:t>
      </w:r>
      <w:proofErr w:type="spellEnd"/>
      <w:r w:rsidRPr="00993F6D">
        <w:rPr>
          <w:lang w:val="ru-RU"/>
        </w:rPr>
        <w:t>;</w:t>
      </w:r>
    </w:p>
    <w:p w14:paraId="7AD7DB94" w14:textId="77777777" w:rsidR="00993F6D" w:rsidRDefault="00993F6D" w:rsidP="00993F6D">
      <w:pPr>
        <w:pStyle w:val="a"/>
        <w:numPr>
          <w:ilvl w:val="0"/>
          <w:numId w:val="25"/>
        </w:numPr>
        <w:ind w:left="0" w:firstLine="851"/>
        <w:rPr>
          <w:lang w:val="ru-RU"/>
        </w:rPr>
      </w:pPr>
      <w:proofErr w:type="spellStart"/>
      <w:r w:rsidRPr="00993F6D">
        <w:rPr>
          <w:lang w:val="ru-RU"/>
        </w:rPr>
        <w:t>перевірку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коректності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введеної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інформації</w:t>
      </w:r>
      <w:proofErr w:type="spellEnd"/>
      <w:r w:rsidRPr="00993F6D">
        <w:rPr>
          <w:lang w:val="ru-RU"/>
        </w:rPr>
        <w:t>;</w:t>
      </w:r>
    </w:p>
    <w:p w14:paraId="12E0CF24" w14:textId="77777777" w:rsidR="00993F6D" w:rsidRDefault="00993F6D" w:rsidP="00993F6D">
      <w:pPr>
        <w:pStyle w:val="a"/>
        <w:numPr>
          <w:ilvl w:val="0"/>
          <w:numId w:val="25"/>
        </w:numPr>
        <w:ind w:left="0" w:firstLine="851"/>
        <w:rPr>
          <w:lang w:val="ru-RU"/>
        </w:rPr>
      </w:pPr>
      <w:proofErr w:type="spellStart"/>
      <w:r w:rsidRPr="00993F6D">
        <w:rPr>
          <w:lang w:val="ru-RU"/>
        </w:rPr>
        <w:t>формування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результатів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роботи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системи</w:t>
      </w:r>
      <w:proofErr w:type="spellEnd"/>
      <w:r w:rsidRPr="00993F6D">
        <w:rPr>
          <w:lang w:val="ru-RU"/>
        </w:rPr>
        <w:t xml:space="preserve"> у </w:t>
      </w:r>
      <w:proofErr w:type="spellStart"/>
      <w:r w:rsidRPr="00993F6D">
        <w:rPr>
          <w:lang w:val="ru-RU"/>
        </w:rPr>
        <w:t>зручному</w:t>
      </w:r>
      <w:proofErr w:type="spellEnd"/>
      <w:r w:rsidRPr="00993F6D">
        <w:rPr>
          <w:lang w:val="ru-RU"/>
        </w:rPr>
        <w:t xml:space="preserve"> для </w:t>
      </w:r>
      <w:proofErr w:type="spellStart"/>
      <w:r w:rsidRPr="00993F6D">
        <w:rPr>
          <w:lang w:val="ru-RU"/>
        </w:rPr>
        <w:t>користувача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вигляді</w:t>
      </w:r>
      <w:proofErr w:type="spellEnd"/>
      <w:r w:rsidRPr="00993F6D">
        <w:rPr>
          <w:lang w:val="ru-RU"/>
        </w:rPr>
        <w:t>;</w:t>
      </w:r>
    </w:p>
    <w:p w14:paraId="2D90253C" w14:textId="77777777" w:rsidR="00993F6D" w:rsidRDefault="00993F6D" w:rsidP="00993F6D">
      <w:pPr>
        <w:pStyle w:val="a"/>
        <w:numPr>
          <w:ilvl w:val="0"/>
          <w:numId w:val="25"/>
        </w:numPr>
        <w:ind w:left="0" w:firstLine="851"/>
        <w:rPr>
          <w:lang w:val="ru-RU"/>
        </w:rPr>
      </w:pPr>
      <w:proofErr w:type="spellStart"/>
      <w:r w:rsidRPr="00993F6D">
        <w:rPr>
          <w:lang w:val="ru-RU"/>
        </w:rPr>
        <w:t>взаємодію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користувача</w:t>
      </w:r>
      <w:proofErr w:type="spellEnd"/>
      <w:r w:rsidRPr="00993F6D">
        <w:rPr>
          <w:lang w:val="ru-RU"/>
        </w:rPr>
        <w:t xml:space="preserve"> з </w:t>
      </w:r>
      <w:proofErr w:type="spellStart"/>
      <w:r w:rsidRPr="00993F6D">
        <w:rPr>
          <w:lang w:val="ru-RU"/>
        </w:rPr>
        <w:t>програмою</w:t>
      </w:r>
      <w:proofErr w:type="spellEnd"/>
      <w:r w:rsidRPr="00993F6D">
        <w:rPr>
          <w:lang w:val="ru-RU"/>
        </w:rPr>
        <w:t xml:space="preserve"> через </w:t>
      </w:r>
      <w:proofErr w:type="spellStart"/>
      <w:r w:rsidRPr="00993F6D">
        <w:rPr>
          <w:lang w:val="ru-RU"/>
        </w:rPr>
        <w:t>графічний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або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інший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інтерфейс</w:t>
      </w:r>
      <w:proofErr w:type="spellEnd"/>
      <w:r w:rsidRPr="00993F6D">
        <w:rPr>
          <w:lang w:val="ru-RU"/>
        </w:rPr>
        <w:t>;</w:t>
      </w:r>
    </w:p>
    <w:p w14:paraId="0D8397B0" w14:textId="46650C28" w:rsidR="00993F6D" w:rsidRPr="00993F6D" w:rsidRDefault="00993F6D" w:rsidP="00993F6D">
      <w:pPr>
        <w:pStyle w:val="a"/>
        <w:numPr>
          <w:ilvl w:val="0"/>
          <w:numId w:val="25"/>
        </w:numPr>
        <w:ind w:left="0" w:firstLine="851"/>
        <w:rPr>
          <w:lang w:val="ru-RU"/>
        </w:rPr>
      </w:pPr>
      <w:proofErr w:type="spellStart"/>
      <w:r w:rsidRPr="00993F6D">
        <w:rPr>
          <w:lang w:val="ru-RU"/>
        </w:rPr>
        <w:t>розширення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функціональності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системи</w:t>
      </w:r>
      <w:proofErr w:type="spellEnd"/>
      <w:r w:rsidRPr="00993F6D">
        <w:rPr>
          <w:lang w:val="ru-RU"/>
        </w:rPr>
        <w:t xml:space="preserve"> в </w:t>
      </w:r>
      <w:proofErr w:type="spellStart"/>
      <w:r w:rsidRPr="00993F6D">
        <w:rPr>
          <w:lang w:val="ru-RU"/>
        </w:rPr>
        <w:t>майбутньому</w:t>
      </w:r>
      <w:proofErr w:type="spellEnd"/>
      <w:r w:rsidRPr="00993F6D">
        <w:rPr>
          <w:lang w:val="ru-RU"/>
        </w:rPr>
        <w:t>.</w:t>
      </w:r>
    </w:p>
    <w:p w14:paraId="0C5EE5E0" w14:textId="77777777" w:rsidR="00993F6D" w:rsidRPr="00993F6D" w:rsidRDefault="00993F6D" w:rsidP="00993F6D">
      <w:pPr>
        <w:ind w:firstLine="851"/>
        <w:rPr>
          <w:lang w:val="ru-RU"/>
        </w:rPr>
      </w:pPr>
      <w:proofErr w:type="spellStart"/>
      <w:r w:rsidRPr="00993F6D">
        <w:rPr>
          <w:lang w:val="ru-RU"/>
        </w:rPr>
        <w:t>Об’єктом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дослідження</w:t>
      </w:r>
      <w:proofErr w:type="spellEnd"/>
      <w:r w:rsidRPr="00993F6D">
        <w:rPr>
          <w:lang w:val="ru-RU"/>
        </w:rPr>
        <w:t xml:space="preserve"> є </w:t>
      </w:r>
      <w:proofErr w:type="spellStart"/>
      <w:r w:rsidRPr="00993F6D">
        <w:rPr>
          <w:lang w:val="ru-RU"/>
        </w:rPr>
        <w:t>процеси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пов’язані</w:t>
      </w:r>
      <w:proofErr w:type="spellEnd"/>
      <w:r w:rsidRPr="00993F6D">
        <w:rPr>
          <w:lang w:val="ru-RU"/>
        </w:rPr>
        <w:t xml:space="preserve"> з </w:t>
      </w:r>
      <w:proofErr w:type="spellStart"/>
      <w:r w:rsidRPr="00993F6D">
        <w:rPr>
          <w:lang w:val="ru-RU"/>
        </w:rPr>
        <w:t>функціонуванням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обраної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предметної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області</w:t>
      </w:r>
      <w:proofErr w:type="spellEnd"/>
      <w:r w:rsidRPr="00993F6D">
        <w:rPr>
          <w:lang w:val="ru-RU"/>
        </w:rPr>
        <w:t xml:space="preserve"> та </w:t>
      </w:r>
      <w:proofErr w:type="spellStart"/>
      <w:r w:rsidRPr="00993F6D">
        <w:rPr>
          <w:lang w:val="ru-RU"/>
        </w:rPr>
        <w:t>виконанням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завдань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які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автоматизуються</w:t>
      </w:r>
      <w:proofErr w:type="spellEnd"/>
      <w:r w:rsidRPr="00993F6D">
        <w:rPr>
          <w:lang w:val="ru-RU"/>
        </w:rPr>
        <w:t xml:space="preserve"> </w:t>
      </w:r>
      <w:proofErr w:type="gramStart"/>
      <w:r w:rsidRPr="00993F6D">
        <w:rPr>
          <w:lang w:val="ru-RU"/>
        </w:rPr>
        <w:t>у межах</w:t>
      </w:r>
      <w:proofErr w:type="gramEnd"/>
      <w:r w:rsidRPr="00993F6D">
        <w:rPr>
          <w:lang w:val="ru-RU"/>
        </w:rPr>
        <w:t xml:space="preserve"> курсового </w:t>
      </w:r>
      <w:proofErr w:type="spellStart"/>
      <w:r w:rsidRPr="00993F6D">
        <w:rPr>
          <w:lang w:val="ru-RU"/>
        </w:rPr>
        <w:t>проєкту</w:t>
      </w:r>
      <w:proofErr w:type="spellEnd"/>
      <w:r w:rsidRPr="00993F6D">
        <w:rPr>
          <w:lang w:val="ru-RU"/>
        </w:rPr>
        <w:t>.</w:t>
      </w:r>
    </w:p>
    <w:p w14:paraId="2FA578ED" w14:textId="77777777" w:rsidR="00993F6D" w:rsidRPr="00993F6D" w:rsidRDefault="00993F6D" w:rsidP="00993F6D">
      <w:pPr>
        <w:ind w:firstLine="851"/>
        <w:rPr>
          <w:lang w:val="ru-RU"/>
        </w:rPr>
      </w:pPr>
      <w:r w:rsidRPr="00993F6D">
        <w:rPr>
          <w:lang w:val="ru-RU"/>
        </w:rPr>
        <w:t xml:space="preserve">Предметом </w:t>
      </w:r>
      <w:proofErr w:type="spellStart"/>
      <w:r w:rsidRPr="00993F6D">
        <w:rPr>
          <w:lang w:val="ru-RU"/>
        </w:rPr>
        <w:t>дослідження</w:t>
      </w:r>
      <w:proofErr w:type="spellEnd"/>
      <w:r w:rsidRPr="00993F6D">
        <w:rPr>
          <w:lang w:val="ru-RU"/>
        </w:rPr>
        <w:t xml:space="preserve"> є </w:t>
      </w:r>
      <w:proofErr w:type="spellStart"/>
      <w:r w:rsidRPr="00993F6D">
        <w:rPr>
          <w:lang w:val="ru-RU"/>
        </w:rPr>
        <w:t>методи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засоби</w:t>
      </w:r>
      <w:proofErr w:type="spellEnd"/>
      <w:r w:rsidRPr="00993F6D">
        <w:rPr>
          <w:lang w:val="ru-RU"/>
        </w:rPr>
        <w:t xml:space="preserve"> та </w:t>
      </w:r>
      <w:proofErr w:type="spellStart"/>
      <w:r w:rsidRPr="00993F6D">
        <w:rPr>
          <w:lang w:val="ru-RU"/>
        </w:rPr>
        <w:t>інформаційні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технології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використані</w:t>
      </w:r>
      <w:proofErr w:type="spellEnd"/>
      <w:r w:rsidRPr="00993F6D">
        <w:rPr>
          <w:lang w:val="ru-RU"/>
        </w:rPr>
        <w:t xml:space="preserve"> для </w:t>
      </w:r>
      <w:proofErr w:type="spellStart"/>
      <w:r w:rsidRPr="00993F6D">
        <w:rPr>
          <w:lang w:val="ru-RU"/>
        </w:rPr>
        <w:t>проєктування</w:t>
      </w:r>
      <w:proofErr w:type="spellEnd"/>
      <w:r w:rsidRPr="00993F6D">
        <w:rPr>
          <w:lang w:val="ru-RU"/>
        </w:rPr>
        <w:t xml:space="preserve"> і </w:t>
      </w:r>
      <w:proofErr w:type="spellStart"/>
      <w:r w:rsidRPr="00993F6D">
        <w:rPr>
          <w:lang w:val="ru-RU"/>
        </w:rPr>
        <w:t>реалізації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програмного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забезпечення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відповідно</w:t>
      </w:r>
      <w:proofErr w:type="spellEnd"/>
      <w:r w:rsidRPr="00993F6D">
        <w:rPr>
          <w:lang w:val="ru-RU"/>
        </w:rPr>
        <w:t xml:space="preserve"> до </w:t>
      </w:r>
      <w:proofErr w:type="spellStart"/>
      <w:r w:rsidRPr="00993F6D">
        <w:rPr>
          <w:lang w:val="ru-RU"/>
        </w:rPr>
        <w:t>обраної</w:t>
      </w:r>
      <w:proofErr w:type="spellEnd"/>
      <w:r w:rsidRPr="00993F6D">
        <w:rPr>
          <w:lang w:val="ru-RU"/>
        </w:rPr>
        <w:t xml:space="preserve"> теми.</w:t>
      </w:r>
    </w:p>
    <w:p w14:paraId="7A1CD890" w14:textId="1E96A4C4" w:rsidR="00993F6D" w:rsidRDefault="00993F6D" w:rsidP="00993F6D">
      <w:pPr>
        <w:ind w:firstLine="851"/>
        <w:rPr>
          <w:lang w:val="ru-RU"/>
        </w:rPr>
      </w:pPr>
      <w:r w:rsidRPr="00993F6D">
        <w:rPr>
          <w:lang w:val="ru-RU"/>
        </w:rPr>
        <w:t xml:space="preserve">Таким чином, у </w:t>
      </w:r>
      <w:proofErr w:type="spellStart"/>
      <w:r w:rsidRPr="00993F6D">
        <w:rPr>
          <w:lang w:val="ru-RU"/>
        </w:rPr>
        <w:t>вступі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необхідно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показати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що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курсов</w:t>
      </w:r>
      <w:r>
        <w:rPr>
          <w:lang w:val="ru-RU"/>
        </w:rPr>
        <w:t>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проєкт</w:t>
      </w:r>
      <w:proofErr w:type="spellEnd"/>
      <w:r>
        <w:rPr>
          <w:lang w:val="ru-RU"/>
        </w:rPr>
        <w:t xml:space="preserve"> </w:t>
      </w:r>
      <w:proofErr w:type="spellStart"/>
      <w:r w:rsidRPr="00993F6D">
        <w:rPr>
          <w:lang w:val="ru-RU"/>
        </w:rPr>
        <w:t>має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практичне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значення</w:t>
      </w:r>
      <w:proofErr w:type="spellEnd"/>
      <w:r w:rsidRPr="00993F6D">
        <w:rPr>
          <w:lang w:val="ru-RU"/>
        </w:rPr>
        <w:t xml:space="preserve">, </w:t>
      </w:r>
      <w:proofErr w:type="spellStart"/>
      <w:r w:rsidRPr="00993F6D">
        <w:rPr>
          <w:lang w:val="ru-RU"/>
        </w:rPr>
        <w:t>спрямова</w:t>
      </w:r>
      <w:r>
        <w:rPr>
          <w:lang w:val="ru-RU"/>
        </w:rPr>
        <w:t>не</w:t>
      </w:r>
      <w:proofErr w:type="spellEnd"/>
      <w:r w:rsidRPr="00993F6D">
        <w:rPr>
          <w:lang w:val="ru-RU"/>
        </w:rPr>
        <w:t xml:space="preserve"> на </w:t>
      </w:r>
      <w:proofErr w:type="spellStart"/>
      <w:r w:rsidRPr="00993F6D">
        <w:rPr>
          <w:lang w:val="ru-RU"/>
        </w:rPr>
        <w:t>розв’язання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конкретної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задачі</w:t>
      </w:r>
      <w:proofErr w:type="spellEnd"/>
      <w:r w:rsidRPr="00993F6D">
        <w:rPr>
          <w:lang w:val="ru-RU"/>
        </w:rPr>
        <w:t xml:space="preserve"> та </w:t>
      </w:r>
      <w:proofErr w:type="spellStart"/>
      <w:r w:rsidRPr="00993F6D">
        <w:rPr>
          <w:lang w:val="ru-RU"/>
        </w:rPr>
        <w:t>демонструє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вміння</w:t>
      </w:r>
      <w:proofErr w:type="spellEnd"/>
      <w:r w:rsidRPr="00993F6D">
        <w:rPr>
          <w:lang w:val="ru-RU"/>
        </w:rPr>
        <w:t xml:space="preserve"> студента </w:t>
      </w:r>
      <w:proofErr w:type="spellStart"/>
      <w:r w:rsidRPr="00993F6D">
        <w:rPr>
          <w:lang w:val="ru-RU"/>
        </w:rPr>
        <w:t>аналізувати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предметну</w:t>
      </w:r>
      <w:proofErr w:type="spellEnd"/>
      <w:r w:rsidRPr="00993F6D">
        <w:rPr>
          <w:lang w:val="ru-RU"/>
        </w:rPr>
        <w:t xml:space="preserve"> область, </w:t>
      </w:r>
      <w:proofErr w:type="spellStart"/>
      <w:r w:rsidRPr="00993F6D">
        <w:rPr>
          <w:lang w:val="ru-RU"/>
        </w:rPr>
        <w:t>проєктувати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програмну</w:t>
      </w:r>
      <w:proofErr w:type="spellEnd"/>
      <w:r w:rsidRPr="00993F6D">
        <w:rPr>
          <w:lang w:val="ru-RU"/>
        </w:rPr>
        <w:t xml:space="preserve"> систему, </w:t>
      </w:r>
      <w:proofErr w:type="spellStart"/>
      <w:r w:rsidRPr="00993F6D">
        <w:rPr>
          <w:lang w:val="ru-RU"/>
        </w:rPr>
        <w:t>реалізовувати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її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функціональність</w:t>
      </w:r>
      <w:proofErr w:type="spellEnd"/>
      <w:r w:rsidRPr="00993F6D">
        <w:rPr>
          <w:lang w:val="ru-RU"/>
        </w:rPr>
        <w:t xml:space="preserve"> і </w:t>
      </w:r>
      <w:proofErr w:type="spellStart"/>
      <w:r w:rsidRPr="00993F6D">
        <w:rPr>
          <w:lang w:val="ru-RU"/>
        </w:rPr>
        <w:t>обґрунтовувати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прийняті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технічні</w:t>
      </w:r>
      <w:proofErr w:type="spellEnd"/>
      <w:r w:rsidRPr="00993F6D">
        <w:rPr>
          <w:lang w:val="ru-RU"/>
        </w:rPr>
        <w:t xml:space="preserve"> </w:t>
      </w:r>
      <w:proofErr w:type="spellStart"/>
      <w:r w:rsidRPr="00993F6D">
        <w:rPr>
          <w:lang w:val="ru-RU"/>
        </w:rPr>
        <w:t>рішення</w:t>
      </w:r>
      <w:proofErr w:type="spellEnd"/>
      <w:r w:rsidRPr="00993F6D">
        <w:rPr>
          <w:lang w:val="ru-RU"/>
        </w:rPr>
        <w:t>.</w:t>
      </w:r>
    </w:p>
    <w:p w14:paraId="1646ED96" w14:textId="77777777" w:rsidR="00CC61DB" w:rsidRDefault="00BE0362" w:rsidP="00BE0362">
      <w:pPr>
        <w:ind w:firstLine="851"/>
        <w:rPr>
          <w:lang w:val="ru-RU"/>
        </w:rPr>
        <w:sectPr w:rsidR="00CC61DB" w:rsidSect="0054093B">
          <w:headerReference w:type="default" r:id="rId17"/>
          <w:pgSz w:w="11906" w:h="16838"/>
          <w:pgMar w:top="954" w:right="850" w:bottom="1134" w:left="1701" w:header="708" w:footer="1247" w:gutter="0"/>
          <w:cols w:space="708"/>
          <w:docGrid w:linePitch="381"/>
        </w:sectPr>
      </w:pPr>
      <w:r>
        <w:rPr>
          <w:lang w:val="ru-RU"/>
        </w:rPr>
        <w:t xml:space="preserve">У </w:t>
      </w:r>
      <w:proofErr w:type="spellStart"/>
      <w:r w:rsidRPr="00BE0362">
        <w:rPr>
          <w:lang w:val="ru-RU"/>
        </w:rPr>
        <w:t>вступі</w:t>
      </w:r>
      <w:proofErr w:type="spellEnd"/>
      <w:r w:rsidRPr="00BE0362">
        <w:rPr>
          <w:lang w:val="ru-RU"/>
        </w:rPr>
        <w:t xml:space="preserve"> і </w:t>
      </w:r>
      <w:proofErr w:type="spellStart"/>
      <w:r w:rsidRPr="00BE0362">
        <w:rPr>
          <w:lang w:val="ru-RU"/>
        </w:rPr>
        <w:t>висновках</w:t>
      </w:r>
      <w:proofErr w:type="spellEnd"/>
      <w:r w:rsidRPr="00BE0362">
        <w:rPr>
          <w:lang w:val="ru-RU"/>
        </w:rPr>
        <w:t xml:space="preserve"> списки і картинки не </w:t>
      </w:r>
      <w:proofErr w:type="spellStart"/>
      <w:r w:rsidRPr="00BE0362">
        <w:rPr>
          <w:lang w:val="ru-RU"/>
        </w:rPr>
        <w:t>допускаються</w:t>
      </w:r>
      <w:proofErr w:type="spellEnd"/>
      <w:r>
        <w:rPr>
          <w:lang w:val="ru-RU"/>
        </w:rPr>
        <w:t>.</w:t>
      </w:r>
    </w:p>
    <w:p w14:paraId="7653A7D8" w14:textId="77777777" w:rsidR="00DA4182" w:rsidRPr="009C6EC1" w:rsidRDefault="004E60A0" w:rsidP="00B463AD">
      <w:pPr>
        <w:pStyle w:val="1"/>
        <w:ind w:firstLine="851"/>
      </w:pPr>
      <w:bookmarkStart w:id="1" w:name="_Toc533560117"/>
      <w:bookmarkStart w:id="2" w:name="_Toc6750985"/>
      <w:bookmarkStart w:id="3" w:name="_Toc7775418"/>
      <w:bookmarkStart w:id="4" w:name="_Toc7775628"/>
      <w:bookmarkStart w:id="5" w:name="_Toc7907017"/>
      <w:bookmarkStart w:id="6" w:name="_Toc11947778"/>
      <w:bookmarkStart w:id="7" w:name="_Toc39041649"/>
      <w:bookmarkStart w:id="8" w:name="_Toc210559872"/>
      <w:bookmarkStart w:id="9" w:name="_Toc230691750"/>
      <w:bookmarkStart w:id="10" w:name="_Toc230693647"/>
      <w:r w:rsidRPr="009C6EC1">
        <w:rPr>
          <w:rStyle w:val="10"/>
          <w:b/>
          <w:bCs/>
          <w:caps/>
        </w:rPr>
        <w:lastRenderedPageBreak/>
        <w:t>ТЕОРЕТИЧНА ЧАСТИНА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03D637DE" w14:textId="513CD32C" w:rsidR="00007411" w:rsidRPr="00A86308" w:rsidRDefault="005C20E0" w:rsidP="00B463AD">
      <w:pPr>
        <w:pStyle w:val="2"/>
        <w:ind w:left="0" w:firstLine="851"/>
        <w:rPr>
          <w:highlight w:val="yellow"/>
        </w:rPr>
      </w:pPr>
      <w:bookmarkStart w:id="11" w:name="_Toc230691751"/>
      <w:bookmarkStart w:id="12" w:name="_Toc230693648"/>
      <w:r w:rsidRPr="005C20E0">
        <w:rPr>
          <w:highlight w:val="yellow"/>
        </w:rPr>
        <w:t>Контекст предметної області</w:t>
      </w:r>
      <w:bookmarkEnd w:id="11"/>
      <w:bookmarkEnd w:id="12"/>
    </w:p>
    <w:p w14:paraId="4C2A0422" w14:textId="4B65B1CC" w:rsidR="00007411" w:rsidRPr="00A86308" w:rsidRDefault="00A86308" w:rsidP="00B463AD">
      <w:pPr>
        <w:pStyle w:val="3"/>
        <w:ind w:firstLine="851"/>
        <w:rPr>
          <w:highlight w:val="yellow"/>
        </w:rPr>
      </w:pPr>
      <w:bookmarkStart w:id="13" w:name="_Toc230691752"/>
      <w:bookmarkStart w:id="14" w:name="_Toc230693649"/>
      <w:r w:rsidRPr="00A86308">
        <w:rPr>
          <w:highlight w:val="yellow"/>
        </w:rPr>
        <w:t>КОНКРЕ</w:t>
      </w:r>
      <w:r w:rsidR="00805B2C">
        <w:rPr>
          <w:highlight w:val="yellow"/>
        </w:rPr>
        <w:t>Т</w:t>
      </w:r>
      <w:r w:rsidRPr="00A86308">
        <w:rPr>
          <w:highlight w:val="yellow"/>
        </w:rPr>
        <w:t>НИЙ ТЕРМІН</w:t>
      </w:r>
      <w:bookmarkEnd w:id="13"/>
      <w:bookmarkEnd w:id="14"/>
    </w:p>
    <w:p w14:paraId="5D8B7D10" w14:textId="77777777" w:rsidR="00A64B55" w:rsidRPr="00A64B55" w:rsidRDefault="00A64B55" w:rsidP="00A64B5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ru-RU"/>
        </w:rPr>
      </w:pPr>
      <w:bookmarkStart w:id="15" w:name="_Toc200449228"/>
      <w:r w:rsidRPr="00A64B55">
        <w:rPr>
          <w:sz w:val="28"/>
          <w:szCs w:val="28"/>
        </w:rPr>
        <w:t xml:space="preserve">У теоретичній частині звіту необхідно розкрити основні поняття, які потрібні для розуміння теми курсового </w:t>
      </w:r>
      <w:proofErr w:type="spellStart"/>
      <w:r w:rsidRPr="00A64B55">
        <w:rPr>
          <w:sz w:val="28"/>
          <w:szCs w:val="28"/>
        </w:rPr>
        <w:t>проєкту</w:t>
      </w:r>
      <w:proofErr w:type="spellEnd"/>
      <w:r w:rsidRPr="00A64B55">
        <w:rPr>
          <w:sz w:val="28"/>
          <w:szCs w:val="28"/>
        </w:rPr>
        <w:t xml:space="preserve">, предметної області, використаних технологій та підходів до </w:t>
      </w:r>
      <w:proofErr w:type="spellStart"/>
      <w:r w:rsidRPr="00A64B55">
        <w:rPr>
          <w:sz w:val="28"/>
          <w:szCs w:val="28"/>
        </w:rPr>
        <w:t>проєктування</w:t>
      </w:r>
      <w:proofErr w:type="spellEnd"/>
      <w:r w:rsidRPr="00A64B55">
        <w:rPr>
          <w:sz w:val="28"/>
          <w:szCs w:val="28"/>
        </w:rPr>
        <w:t xml:space="preserve"> програмного забезпечення.</w:t>
      </w:r>
    </w:p>
    <w:p w14:paraId="4B49A727" w14:textId="77777777" w:rsidR="00A64B55" w:rsidRPr="00A64B55" w:rsidRDefault="00A64B55" w:rsidP="00A64B5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64B55">
        <w:rPr>
          <w:sz w:val="28"/>
          <w:szCs w:val="28"/>
        </w:rPr>
        <w:t xml:space="preserve">Мета цього розділу — пояснити всі ключові терміни, поняття та інструменти, які можуть бути незнайомими читачеві. Наприклад, якщо тема роботи пов’язана з інформаційною системою </w:t>
      </w:r>
      <w:proofErr w:type="spellStart"/>
      <w:r w:rsidRPr="00A64B55">
        <w:rPr>
          <w:sz w:val="28"/>
          <w:szCs w:val="28"/>
        </w:rPr>
        <w:t>рекрутингового</w:t>
      </w:r>
      <w:proofErr w:type="spellEnd"/>
      <w:r w:rsidRPr="00A64B55">
        <w:rPr>
          <w:sz w:val="28"/>
          <w:szCs w:val="28"/>
        </w:rPr>
        <w:t xml:space="preserve"> агентства, потрібно пояснити, що таке </w:t>
      </w:r>
      <w:proofErr w:type="spellStart"/>
      <w:r w:rsidRPr="00A64B55">
        <w:rPr>
          <w:sz w:val="28"/>
          <w:szCs w:val="28"/>
        </w:rPr>
        <w:t>рекрутингове</w:t>
      </w:r>
      <w:proofErr w:type="spellEnd"/>
      <w:r w:rsidRPr="00A64B55">
        <w:rPr>
          <w:sz w:val="28"/>
          <w:szCs w:val="28"/>
        </w:rPr>
        <w:t xml:space="preserve"> агентство, вакансія, кандидат, резюме, роботодавець, співбесіда, етапи підбору персоналу тощо. Якщо у роботі використовуються </w:t>
      </w:r>
      <w:proofErr w:type="spellStart"/>
      <w:r w:rsidRPr="00A64B55">
        <w:rPr>
          <w:sz w:val="28"/>
          <w:szCs w:val="28"/>
        </w:rPr>
        <w:t>Java</w:t>
      </w:r>
      <w:proofErr w:type="spellEnd"/>
      <w:r w:rsidRPr="00A64B55">
        <w:rPr>
          <w:sz w:val="28"/>
          <w:szCs w:val="28"/>
        </w:rPr>
        <w:t>, об’єктно-орієнтоване програмування, база даних, система управління базами даних, ER-модель, концептуальна, логічна та фізична схеми, ці поняття також мають бути коротко розкриті в окремих підрозділах.</w:t>
      </w:r>
    </w:p>
    <w:p w14:paraId="639E62ED" w14:textId="77777777" w:rsidR="00A64B55" w:rsidRPr="00A64B55" w:rsidRDefault="00A64B55" w:rsidP="00A64B5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64B55">
        <w:rPr>
          <w:sz w:val="28"/>
          <w:szCs w:val="28"/>
        </w:rPr>
        <w:t xml:space="preserve">На початку теоретичної частини необхідно коротко описати, що саме буде розглянуто в кожному підрозділі. Номери підрозділів при цьому можна не згадувати. Достатньо в одному або кількох реченнях пояснити, які поняття будуть розкриті та чому вони важливі для розуміння курсового </w:t>
      </w:r>
      <w:proofErr w:type="spellStart"/>
      <w:r w:rsidRPr="00A64B55">
        <w:rPr>
          <w:sz w:val="28"/>
          <w:szCs w:val="28"/>
        </w:rPr>
        <w:t>проєкту</w:t>
      </w:r>
      <w:proofErr w:type="spellEnd"/>
      <w:r w:rsidRPr="00A64B55">
        <w:rPr>
          <w:sz w:val="28"/>
          <w:szCs w:val="28"/>
        </w:rPr>
        <w:t>.</w:t>
      </w:r>
    </w:p>
    <w:p w14:paraId="4E45FD2E" w14:textId="77777777" w:rsidR="00A64B55" w:rsidRPr="00A64B55" w:rsidRDefault="00A64B55" w:rsidP="00A64B5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64B55">
        <w:rPr>
          <w:sz w:val="28"/>
          <w:szCs w:val="28"/>
        </w:rPr>
        <w:t>Також у цьому розділі потрібно подати перелік використаних інструментальних засобів, технологій і підходів, які були застосовані під час розробки програмного продукту. У цьому списку не потрібно детально пояснювати кожен пункт, оскільки їх опис буде наведено в наступних підрозділах.</w:t>
      </w:r>
    </w:p>
    <w:p w14:paraId="6E0EBACE" w14:textId="380896BE" w:rsidR="00A64B55" w:rsidRPr="00A64B55" w:rsidRDefault="00A64B55" w:rsidP="00A64B5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64B55">
        <w:rPr>
          <w:sz w:val="28"/>
          <w:szCs w:val="28"/>
        </w:rPr>
        <w:t xml:space="preserve">Рекомендовано подавати технології та засоби в логічній послідовності: від загальних понять </w:t>
      </w:r>
      <w:proofErr w:type="spellStart"/>
      <w:r w:rsidRPr="00A64B55">
        <w:rPr>
          <w:sz w:val="28"/>
          <w:szCs w:val="28"/>
        </w:rPr>
        <w:t>проєктування</w:t>
      </w:r>
      <w:proofErr w:type="spellEnd"/>
      <w:r w:rsidRPr="00A64B55">
        <w:rPr>
          <w:sz w:val="28"/>
          <w:szCs w:val="28"/>
        </w:rPr>
        <w:t xml:space="preserve"> до конкретних інструментів реалізації. Наприклад:</w:t>
      </w:r>
      <w:r w:rsidR="004842C5">
        <w:rPr>
          <w:sz w:val="28"/>
          <w:szCs w:val="28"/>
        </w:rPr>
        <w:t xml:space="preserve"> </w:t>
      </w:r>
      <w:r w:rsidRPr="00A64B55">
        <w:rPr>
          <w:sz w:val="28"/>
          <w:szCs w:val="28"/>
        </w:rPr>
        <w:t xml:space="preserve">фізична схема бази даних, об’єктно-орієнтоване програмування, </w:t>
      </w:r>
      <w:proofErr w:type="spellStart"/>
      <w:r w:rsidRPr="00A64B55">
        <w:rPr>
          <w:sz w:val="28"/>
          <w:szCs w:val="28"/>
        </w:rPr>
        <w:t>Java</w:t>
      </w:r>
      <w:proofErr w:type="spellEnd"/>
      <w:r w:rsidRPr="00A64B55">
        <w:rPr>
          <w:sz w:val="28"/>
          <w:szCs w:val="28"/>
        </w:rPr>
        <w:t xml:space="preserve">, </w:t>
      </w:r>
      <w:proofErr w:type="spellStart"/>
      <w:r w:rsidRPr="00A64B55">
        <w:rPr>
          <w:sz w:val="28"/>
          <w:szCs w:val="28"/>
        </w:rPr>
        <w:t>JavaFX</w:t>
      </w:r>
      <w:proofErr w:type="spellEnd"/>
      <w:r w:rsidRPr="00A64B55">
        <w:rPr>
          <w:sz w:val="28"/>
          <w:szCs w:val="28"/>
        </w:rPr>
        <w:t xml:space="preserve">, </w:t>
      </w:r>
      <w:proofErr w:type="spellStart"/>
      <w:r w:rsidRPr="00A64B55">
        <w:rPr>
          <w:sz w:val="28"/>
          <w:szCs w:val="28"/>
        </w:rPr>
        <w:t>Maven</w:t>
      </w:r>
      <w:proofErr w:type="spellEnd"/>
      <w:r w:rsidRPr="00A64B55">
        <w:rPr>
          <w:sz w:val="28"/>
          <w:szCs w:val="28"/>
        </w:rPr>
        <w:t xml:space="preserve"> тощо.</w:t>
      </w:r>
    </w:p>
    <w:p w14:paraId="46215CA8" w14:textId="77777777" w:rsidR="00A64B55" w:rsidRDefault="00A64B55" w:rsidP="00A64B5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64B55">
        <w:rPr>
          <w:sz w:val="28"/>
          <w:szCs w:val="28"/>
        </w:rPr>
        <w:lastRenderedPageBreak/>
        <w:t>Кожен підрозділ теоретичної частини має бути змістовним, але не перевантаженим. Рекомендований обсяг одного підрозділу — від 0,5 до 2 сторінок. Перевищувати обсяг у 2 сторінки не рекомендується. Ілюстрації, схеми та зображення варто використовувати лише за потреби. Бажано, щоб основний зміст теоретичної частини був поданий у текстовій формі.</w:t>
      </w:r>
    </w:p>
    <w:p w14:paraId="5DB28EAE" w14:textId="77777777" w:rsidR="004842C5" w:rsidRPr="004842C5" w:rsidRDefault="004842C5" w:rsidP="004842C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32"/>
          <w:lang w:val="ru-RU"/>
        </w:rPr>
      </w:pPr>
      <w:r w:rsidRPr="004842C5">
        <w:rPr>
          <w:sz w:val="28"/>
          <w:szCs w:val="32"/>
          <w:lang w:val="ru-RU"/>
        </w:rPr>
        <w:t xml:space="preserve">У </w:t>
      </w:r>
      <w:proofErr w:type="spellStart"/>
      <w:r w:rsidRPr="004842C5">
        <w:rPr>
          <w:sz w:val="28"/>
          <w:szCs w:val="32"/>
          <w:lang w:val="ru-RU"/>
        </w:rPr>
        <w:t>підрозділі</w:t>
      </w:r>
      <w:proofErr w:type="spellEnd"/>
      <w:r w:rsidRPr="004842C5">
        <w:rPr>
          <w:sz w:val="28"/>
          <w:szCs w:val="32"/>
          <w:lang w:val="ru-RU"/>
        </w:rPr>
        <w:t xml:space="preserve"> 1.1 </w:t>
      </w:r>
      <w:proofErr w:type="spellStart"/>
      <w:r w:rsidRPr="004842C5">
        <w:rPr>
          <w:sz w:val="28"/>
          <w:szCs w:val="32"/>
          <w:lang w:val="ru-RU"/>
        </w:rPr>
        <w:t>потрібно</w:t>
      </w:r>
      <w:proofErr w:type="spellEnd"/>
      <w:r w:rsidRPr="004842C5">
        <w:rPr>
          <w:sz w:val="28"/>
          <w:szCs w:val="32"/>
          <w:lang w:val="ru-RU"/>
        </w:rPr>
        <w:t xml:space="preserve"> подати </w:t>
      </w:r>
      <w:proofErr w:type="spellStart"/>
      <w:r w:rsidRPr="004842C5">
        <w:rPr>
          <w:sz w:val="28"/>
          <w:szCs w:val="32"/>
          <w:lang w:val="ru-RU"/>
        </w:rPr>
        <w:t>загальний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огляд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предметної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області</w:t>
      </w:r>
      <w:proofErr w:type="spellEnd"/>
      <w:r w:rsidRPr="004842C5">
        <w:rPr>
          <w:sz w:val="28"/>
          <w:szCs w:val="32"/>
          <w:lang w:val="ru-RU"/>
        </w:rPr>
        <w:t xml:space="preserve">, до </w:t>
      </w:r>
      <w:proofErr w:type="spellStart"/>
      <w:r w:rsidRPr="004842C5">
        <w:rPr>
          <w:sz w:val="28"/>
          <w:szCs w:val="32"/>
          <w:lang w:val="ru-RU"/>
        </w:rPr>
        <w:t>якої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належить</w:t>
      </w:r>
      <w:proofErr w:type="spellEnd"/>
      <w:r w:rsidRPr="004842C5">
        <w:rPr>
          <w:sz w:val="28"/>
          <w:szCs w:val="32"/>
          <w:lang w:val="ru-RU"/>
        </w:rPr>
        <w:t xml:space="preserve"> тема курсового </w:t>
      </w:r>
      <w:proofErr w:type="spellStart"/>
      <w:r w:rsidRPr="004842C5">
        <w:rPr>
          <w:sz w:val="28"/>
          <w:szCs w:val="32"/>
          <w:lang w:val="ru-RU"/>
        </w:rPr>
        <w:t>проєкту</w:t>
      </w:r>
      <w:proofErr w:type="spellEnd"/>
      <w:r w:rsidRPr="004842C5">
        <w:rPr>
          <w:sz w:val="28"/>
          <w:szCs w:val="32"/>
          <w:lang w:val="ru-RU"/>
        </w:rPr>
        <w:t xml:space="preserve">. Сам </w:t>
      </w:r>
      <w:proofErr w:type="spellStart"/>
      <w:r w:rsidRPr="004842C5">
        <w:rPr>
          <w:sz w:val="28"/>
          <w:szCs w:val="32"/>
          <w:lang w:val="ru-RU"/>
        </w:rPr>
        <w:t>підрозділ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може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мати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вступний</w:t>
      </w:r>
      <w:proofErr w:type="spellEnd"/>
      <w:r w:rsidRPr="004842C5">
        <w:rPr>
          <w:sz w:val="28"/>
          <w:szCs w:val="32"/>
          <w:lang w:val="ru-RU"/>
        </w:rPr>
        <w:t xml:space="preserve"> характер, а </w:t>
      </w:r>
      <w:proofErr w:type="spellStart"/>
      <w:r w:rsidRPr="004842C5">
        <w:rPr>
          <w:sz w:val="28"/>
          <w:szCs w:val="32"/>
          <w:lang w:val="ru-RU"/>
        </w:rPr>
        <w:t>детальне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пояснення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окремих</w:t>
      </w:r>
      <w:proofErr w:type="spellEnd"/>
      <w:r w:rsidRPr="004842C5">
        <w:rPr>
          <w:sz w:val="28"/>
          <w:szCs w:val="32"/>
          <w:lang w:val="ru-RU"/>
        </w:rPr>
        <w:t xml:space="preserve"> понять </w:t>
      </w:r>
      <w:proofErr w:type="spellStart"/>
      <w:r w:rsidRPr="004842C5">
        <w:rPr>
          <w:sz w:val="28"/>
          <w:szCs w:val="32"/>
          <w:lang w:val="ru-RU"/>
        </w:rPr>
        <w:t>доцільно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винести</w:t>
      </w:r>
      <w:proofErr w:type="spellEnd"/>
      <w:r w:rsidRPr="004842C5">
        <w:rPr>
          <w:sz w:val="28"/>
          <w:szCs w:val="32"/>
          <w:lang w:val="ru-RU"/>
        </w:rPr>
        <w:t xml:space="preserve"> в </w:t>
      </w:r>
      <w:proofErr w:type="spellStart"/>
      <w:r w:rsidRPr="004842C5">
        <w:rPr>
          <w:sz w:val="28"/>
          <w:szCs w:val="32"/>
          <w:lang w:val="ru-RU"/>
        </w:rPr>
        <w:t>підпункти</w:t>
      </w:r>
      <w:proofErr w:type="spellEnd"/>
      <w:r w:rsidRPr="004842C5">
        <w:rPr>
          <w:sz w:val="28"/>
          <w:szCs w:val="32"/>
          <w:lang w:val="ru-RU"/>
        </w:rPr>
        <w:t xml:space="preserve">, </w:t>
      </w:r>
      <w:proofErr w:type="spellStart"/>
      <w:r w:rsidRPr="004842C5">
        <w:rPr>
          <w:sz w:val="28"/>
          <w:szCs w:val="32"/>
          <w:lang w:val="ru-RU"/>
        </w:rPr>
        <w:t>наприклад</w:t>
      </w:r>
      <w:proofErr w:type="spellEnd"/>
      <w:r w:rsidRPr="004842C5">
        <w:rPr>
          <w:sz w:val="28"/>
          <w:szCs w:val="32"/>
          <w:lang w:val="ru-RU"/>
        </w:rPr>
        <w:t xml:space="preserve"> 1.1.1, 1.1.2, 1.1.3 </w:t>
      </w:r>
      <w:proofErr w:type="spellStart"/>
      <w:r w:rsidRPr="004842C5">
        <w:rPr>
          <w:sz w:val="28"/>
          <w:szCs w:val="32"/>
          <w:lang w:val="ru-RU"/>
        </w:rPr>
        <w:t>тощо</w:t>
      </w:r>
      <w:proofErr w:type="spellEnd"/>
      <w:r w:rsidRPr="004842C5">
        <w:rPr>
          <w:sz w:val="28"/>
          <w:szCs w:val="32"/>
          <w:lang w:val="ru-RU"/>
        </w:rPr>
        <w:t>.</w:t>
      </w:r>
    </w:p>
    <w:p w14:paraId="26188D78" w14:textId="77777777" w:rsidR="004842C5" w:rsidRPr="004842C5" w:rsidRDefault="004842C5" w:rsidP="004842C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32"/>
          <w:lang w:val="ru-RU"/>
        </w:rPr>
      </w:pPr>
      <w:r w:rsidRPr="004842C5">
        <w:rPr>
          <w:sz w:val="28"/>
          <w:szCs w:val="32"/>
          <w:lang w:val="ru-RU"/>
        </w:rPr>
        <w:t xml:space="preserve">У </w:t>
      </w:r>
      <w:proofErr w:type="spellStart"/>
      <w:r w:rsidRPr="004842C5">
        <w:rPr>
          <w:sz w:val="28"/>
          <w:szCs w:val="32"/>
          <w:lang w:val="ru-RU"/>
        </w:rPr>
        <w:t>цих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підпунктах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необхідно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розкрити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всі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поняття</w:t>
      </w:r>
      <w:proofErr w:type="spellEnd"/>
      <w:r w:rsidRPr="004842C5">
        <w:rPr>
          <w:sz w:val="28"/>
          <w:szCs w:val="32"/>
          <w:lang w:val="ru-RU"/>
        </w:rPr>
        <w:t xml:space="preserve">, </w:t>
      </w:r>
      <w:proofErr w:type="spellStart"/>
      <w:r w:rsidRPr="004842C5">
        <w:rPr>
          <w:sz w:val="28"/>
          <w:szCs w:val="32"/>
          <w:lang w:val="ru-RU"/>
        </w:rPr>
        <w:t>які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безпосередньо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стосуються</w:t>
      </w:r>
      <w:proofErr w:type="spellEnd"/>
      <w:r w:rsidRPr="004842C5">
        <w:rPr>
          <w:sz w:val="28"/>
          <w:szCs w:val="32"/>
          <w:lang w:val="ru-RU"/>
        </w:rPr>
        <w:t xml:space="preserve"> теми </w:t>
      </w:r>
      <w:proofErr w:type="spellStart"/>
      <w:r w:rsidRPr="004842C5">
        <w:rPr>
          <w:sz w:val="28"/>
          <w:szCs w:val="32"/>
          <w:lang w:val="ru-RU"/>
        </w:rPr>
        <w:t>роботи</w:t>
      </w:r>
      <w:proofErr w:type="spellEnd"/>
      <w:r w:rsidRPr="004842C5">
        <w:rPr>
          <w:sz w:val="28"/>
          <w:szCs w:val="32"/>
          <w:lang w:val="ru-RU"/>
        </w:rPr>
        <w:t xml:space="preserve"> та </w:t>
      </w:r>
      <w:proofErr w:type="spellStart"/>
      <w:r w:rsidRPr="004842C5">
        <w:rPr>
          <w:sz w:val="28"/>
          <w:szCs w:val="32"/>
          <w:lang w:val="ru-RU"/>
        </w:rPr>
        <w:t>можуть</w:t>
      </w:r>
      <w:proofErr w:type="spellEnd"/>
      <w:r w:rsidRPr="004842C5">
        <w:rPr>
          <w:sz w:val="28"/>
          <w:szCs w:val="32"/>
          <w:lang w:val="ru-RU"/>
        </w:rPr>
        <w:t xml:space="preserve"> бути </w:t>
      </w:r>
      <w:proofErr w:type="spellStart"/>
      <w:r w:rsidRPr="004842C5">
        <w:rPr>
          <w:sz w:val="28"/>
          <w:szCs w:val="32"/>
          <w:lang w:val="ru-RU"/>
        </w:rPr>
        <w:t>незрозумілими</w:t>
      </w:r>
      <w:proofErr w:type="spellEnd"/>
      <w:r w:rsidRPr="004842C5">
        <w:rPr>
          <w:sz w:val="28"/>
          <w:szCs w:val="32"/>
          <w:lang w:val="ru-RU"/>
        </w:rPr>
        <w:t xml:space="preserve"> для </w:t>
      </w:r>
      <w:proofErr w:type="spellStart"/>
      <w:r w:rsidRPr="004842C5">
        <w:rPr>
          <w:sz w:val="28"/>
          <w:szCs w:val="32"/>
          <w:lang w:val="ru-RU"/>
        </w:rPr>
        <w:t>читача</w:t>
      </w:r>
      <w:proofErr w:type="spellEnd"/>
      <w:r w:rsidRPr="004842C5">
        <w:rPr>
          <w:sz w:val="28"/>
          <w:szCs w:val="32"/>
          <w:lang w:val="ru-RU"/>
        </w:rPr>
        <w:t xml:space="preserve"> без </w:t>
      </w:r>
      <w:proofErr w:type="spellStart"/>
      <w:r w:rsidRPr="004842C5">
        <w:rPr>
          <w:sz w:val="28"/>
          <w:szCs w:val="32"/>
          <w:lang w:val="ru-RU"/>
        </w:rPr>
        <w:t>спеціальної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підготовки</w:t>
      </w:r>
      <w:proofErr w:type="spellEnd"/>
      <w:r w:rsidRPr="004842C5">
        <w:rPr>
          <w:sz w:val="28"/>
          <w:szCs w:val="32"/>
          <w:lang w:val="ru-RU"/>
        </w:rPr>
        <w:t>.</w:t>
      </w:r>
    </w:p>
    <w:p w14:paraId="16F7E96C" w14:textId="77777777" w:rsidR="004842C5" w:rsidRPr="004842C5" w:rsidRDefault="004842C5" w:rsidP="004842C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32"/>
          <w:lang w:val="ru-RU"/>
        </w:rPr>
      </w:pPr>
      <w:proofErr w:type="spellStart"/>
      <w:r w:rsidRPr="004842C5">
        <w:rPr>
          <w:sz w:val="28"/>
          <w:szCs w:val="32"/>
          <w:lang w:val="ru-RU"/>
        </w:rPr>
        <w:t>Наприклад</w:t>
      </w:r>
      <w:proofErr w:type="spellEnd"/>
      <w:r w:rsidRPr="004842C5">
        <w:rPr>
          <w:sz w:val="28"/>
          <w:szCs w:val="32"/>
          <w:lang w:val="ru-RU"/>
        </w:rPr>
        <w:t>, для теми «</w:t>
      </w:r>
      <w:proofErr w:type="spellStart"/>
      <w:r w:rsidRPr="004842C5">
        <w:rPr>
          <w:sz w:val="28"/>
          <w:szCs w:val="32"/>
          <w:lang w:val="ru-RU"/>
        </w:rPr>
        <w:t>Інформаційна</w:t>
      </w:r>
      <w:proofErr w:type="spellEnd"/>
      <w:r w:rsidRPr="004842C5">
        <w:rPr>
          <w:sz w:val="28"/>
          <w:szCs w:val="32"/>
          <w:lang w:val="ru-RU"/>
        </w:rPr>
        <w:t xml:space="preserve"> система рекрутингового агентства» </w:t>
      </w:r>
      <w:proofErr w:type="spellStart"/>
      <w:r w:rsidRPr="004842C5">
        <w:rPr>
          <w:sz w:val="28"/>
          <w:szCs w:val="32"/>
          <w:lang w:val="ru-RU"/>
        </w:rPr>
        <w:t>можна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виділити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такі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підпункти</w:t>
      </w:r>
      <w:proofErr w:type="spellEnd"/>
      <w:r w:rsidRPr="004842C5">
        <w:rPr>
          <w:sz w:val="28"/>
          <w:szCs w:val="32"/>
          <w:lang w:val="ru-RU"/>
        </w:rPr>
        <w:t>:</w:t>
      </w:r>
    </w:p>
    <w:p w14:paraId="632A9F54" w14:textId="77777777" w:rsidR="004842C5" w:rsidRPr="004842C5" w:rsidRDefault="004842C5" w:rsidP="004842C5">
      <w:pPr>
        <w:pStyle w:val="afa"/>
        <w:numPr>
          <w:ilvl w:val="0"/>
          <w:numId w:val="2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32"/>
          <w:lang w:val="ru-RU"/>
        </w:rPr>
      </w:pPr>
      <w:proofErr w:type="spellStart"/>
      <w:r w:rsidRPr="004842C5">
        <w:rPr>
          <w:sz w:val="28"/>
          <w:szCs w:val="32"/>
          <w:lang w:val="ru-RU"/>
        </w:rPr>
        <w:t>рекрутингове</w:t>
      </w:r>
      <w:proofErr w:type="spellEnd"/>
      <w:r w:rsidRPr="004842C5">
        <w:rPr>
          <w:sz w:val="28"/>
          <w:szCs w:val="32"/>
          <w:lang w:val="ru-RU"/>
        </w:rPr>
        <w:t xml:space="preserve"> агентство;</w:t>
      </w:r>
    </w:p>
    <w:p w14:paraId="776CF52F" w14:textId="77777777" w:rsidR="004842C5" w:rsidRPr="004842C5" w:rsidRDefault="004842C5" w:rsidP="004842C5">
      <w:pPr>
        <w:pStyle w:val="afa"/>
        <w:numPr>
          <w:ilvl w:val="0"/>
          <w:numId w:val="2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32"/>
          <w:lang w:val="ru-RU"/>
        </w:rPr>
      </w:pPr>
      <w:proofErr w:type="spellStart"/>
      <w:r w:rsidRPr="004842C5">
        <w:rPr>
          <w:sz w:val="28"/>
          <w:szCs w:val="32"/>
          <w:lang w:val="ru-RU"/>
        </w:rPr>
        <w:t>вакансія</w:t>
      </w:r>
      <w:proofErr w:type="spellEnd"/>
      <w:r w:rsidRPr="004842C5">
        <w:rPr>
          <w:sz w:val="28"/>
          <w:szCs w:val="32"/>
          <w:lang w:val="ru-RU"/>
        </w:rPr>
        <w:t>;</w:t>
      </w:r>
    </w:p>
    <w:p w14:paraId="101E28C0" w14:textId="77777777" w:rsidR="004842C5" w:rsidRPr="004842C5" w:rsidRDefault="004842C5" w:rsidP="004842C5">
      <w:pPr>
        <w:pStyle w:val="afa"/>
        <w:numPr>
          <w:ilvl w:val="0"/>
          <w:numId w:val="2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32"/>
          <w:lang w:val="ru-RU"/>
        </w:rPr>
      </w:pPr>
      <w:r w:rsidRPr="004842C5">
        <w:rPr>
          <w:sz w:val="28"/>
          <w:szCs w:val="32"/>
          <w:lang w:val="ru-RU"/>
        </w:rPr>
        <w:t>кандидат;</w:t>
      </w:r>
    </w:p>
    <w:p w14:paraId="364E5282" w14:textId="77777777" w:rsidR="004842C5" w:rsidRPr="004842C5" w:rsidRDefault="004842C5" w:rsidP="004842C5">
      <w:pPr>
        <w:pStyle w:val="afa"/>
        <w:numPr>
          <w:ilvl w:val="0"/>
          <w:numId w:val="2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32"/>
          <w:lang w:val="ru-RU"/>
        </w:rPr>
      </w:pPr>
      <w:r w:rsidRPr="004842C5">
        <w:rPr>
          <w:sz w:val="28"/>
          <w:szCs w:val="32"/>
          <w:lang w:val="ru-RU"/>
        </w:rPr>
        <w:t>резюме;</w:t>
      </w:r>
    </w:p>
    <w:p w14:paraId="032A3D0A" w14:textId="77777777" w:rsidR="004842C5" w:rsidRPr="004842C5" w:rsidRDefault="004842C5" w:rsidP="004842C5">
      <w:pPr>
        <w:pStyle w:val="afa"/>
        <w:numPr>
          <w:ilvl w:val="0"/>
          <w:numId w:val="2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32"/>
          <w:lang w:val="ru-RU"/>
        </w:rPr>
      </w:pPr>
      <w:proofErr w:type="spellStart"/>
      <w:r w:rsidRPr="004842C5">
        <w:rPr>
          <w:sz w:val="28"/>
          <w:szCs w:val="32"/>
          <w:lang w:val="ru-RU"/>
        </w:rPr>
        <w:t>роботодавець</w:t>
      </w:r>
      <w:proofErr w:type="spellEnd"/>
      <w:r w:rsidRPr="004842C5">
        <w:rPr>
          <w:sz w:val="28"/>
          <w:szCs w:val="32"/>
          <w:lang w:val="ru-RU"/>
        </w:rPr>
        <w:t>;</w:t>
      </w:r>
    </w:p>
    <w:p w14:paraId="5431731F" w14:textId="77777777" w:rsidR="004842C5" w:rsidRPr="004842C5" w:rsidRDefault="004842C5" w:rsidP="004842C5">
      <w:pPr>
        <w:pStyle w:val="afa"/>
        <w:numPr>
          <w:ilvl w:val="0"/>
          <w:numId w:val="2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32"/>
          <w:lang w:val="ru-RU"/>
        </w:rPr>
      </w:pPr>
      <w:proofErr w:type="spellStart"/>
      <w:r w:rsidRPr="004842C5">
        <w:rPr>
          <w:sz w:val="28"/>
          <w:szCs w:val="32"/>
          <w:lang w:val="ru-RU"/>
        </w:rPr>
        <w:t>співбесіда</w:t>
      </w:r>
      <w:proofErr w:type="spellEnd"/>
      <w:r w:rsidRPr="004842C5">
        <w:rPr>
          <w:sz w:val="28"/>
          <w:szCs w:val="32"/>
          <w:lang w:val="ru-RU"/>
        </w:rPr>
        <w:t>;</w:t>
      </w:r>
    </w:p>
    <w:p w14:paraId="4DB064D4" w14:textId="440CDFDC" w:rsidR="004842C5" w:rsidRPr="004842C5" w:rsidRDefault="004842C5" w:rsidP="004842C5">
      <w:pPr>
        <w:pStyle w:val="afa"/>
        <w:numPr>
          <w:ilvl w:val="0"/>
          <w:numId w:val="2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32"/>
          <w:lang w:val="ru-RU"/>
        </w:rPr>
      </w:pPr>
      <w:proofErr w:type="spellStart"/>
      <w:r w:rsidRPr="004842C5">
        <w:rPr>
          <w:sz w:val="28"/>
          <w:szCs w:val="32"/>
          <w:lang w:val="ru-RU"/>
        </w:rPr>
        <w:t>етапи</w:t>
      </w:r>
      <w:proofErr w:type="spellEnd"/>
      <w:r w:rsidRPr="004842C5">
        <w:rPr>
          <w:sz w:val="28"/>
          <w:szCs w:val="32"/>
          <w:lang w:val="ru-RU"/>
        </w:rPr>
        <w:t xml:space="preserve"> </w:t>
      </w:r>
      <w:proofErr w:type="spellStart"/>
      <w:r w:rsidRPr="004842C5">
        <w:rPr>
          <w:sz w:val="28"/>
          <w:szCs w:val="32"/>
          <w:lang w:val="ru-RU"/>
        </w:rPr>
        <w:t>підбору</w:t>
      </w:r>
      <w:proofErr w:type="spellEnd"/>
      <w:r w:rsidRPr="004842C5">
        <w:rPr>
          <w:sz w:val="28"/>
          <w:szCs w:val="32"/>
          <w:lang w:val="ru-RU"/>
        </w:rPr>
        <w:t xml:space="preserve"> персоналу;</w:t>
      </w:r>
    </w:p>
    <w:p w14:paraId="3FC289E2" w14:textId="370132F6" w:rsidR="004842C5" w:rsidRDefault="004842C5" w:rsidP="004842C5">
      <w:pPr>
        <w:pStyle w:val="afa"/>
        <w:numPr>
          <w:ilvl w:val="0"/>
          <w:numId w:val="2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32"/>
          <w:lang w:val="ru-RU"/>
        </w:rPr>
      </w:pPr>
      <w:r w:rsidRPr="004842C5">
        <w:rPr>
          <w:sz w:val="28"/>
          <w:szCs w:val="32"/>
          <w:lang w:val="ru-RU"/>
        </w:rPr>
        <w:t xml:space="preserve">база </w:t>
      </w:r>
      <w:proofErr w:type="spellStart"/>
      <w:r w:rsidRPr="004842C5">
        <w:rPr>
          <w:sz w:val="28"/>
          <w:szCs w:val="32"/>
          <w:lang w:val="ru-RU"/>
        </w:rPr>
        <w:t>кандидатів</w:t>
      </w:r>
      <w:proofErr w:type="spellEnd"/>
      <w:r w:rsidRPr="004842C5">
        <w:rPr>
          <w:sz w:val="28"/>
          <w:szCs w:val="32"/>
          <w:lang w:val="ru-RU"/>
        </w:rPr>
        <w:t>;</w:t>
      </w:r>
    </w:p>
    <w:p w14:paraId="0E43EE55" w14:textId="55B520F4" w:rsidR="00A86308" w:rsidRPr="004842C5" w:rsidRDefault="004A5E95" w:rsidP="004A5E9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32"/>
          <w:lang w:val="ru-RU"/>
        </w:rPr>
      </w:pPr>
      <w:proofErr w:type="spellStart"/>
      <w:r w:rsidRPr="004A5E95">
        <w:rPr>
          <w:sz w:val="28"/>
          <w:szCs w:val="32"/>
          <w:highlight w:val="yellow"/>
          <w:lang w:val="ru-RU"/>
        </w:rPr>
        <w:t>Я</w:t>
      </w:r>
      <w:r w:rsidR="00A86308" w:rsidRPr="004A5E95">
        <w:rPr>
          <w:sz w:val="28"/>
          <w:szCs w:val="32"/>
          <w:highlight w:val="yellow"/>
          <w:lang w:val="ru-RU"/>
        </w:rPr>
        <w:t>кщо</w:t>
      </w:r>
      <w:proofErr w:type="spellEnd"/>
      <w:r w:rsidR="00A86308" w:rsidRPr="004A5E95">
        <w:rPr>
          <w:sz w:val="28"/>
          <w:szCs w:val="32"/>
          <w:highlight w:val="yellow"/>
          <w:lang w:val="ru-RU"/>
        </w:rPr>
        <w:t xml:space="preserve"> тема курсового </w:t>
      </w:r>
      <w:proofErr w:type="spellStart"/>
      <w:r w:rsidR="00A86308" w:rsidRPr="004A5E95">
        <w:rPr>
          <w:sz w:val="28"/>
          <w:szCs w:val="32"/>
          <w:highlight w:val="yellow"/>
          <w:lang w:val="ru-RU"/>
        </w:rPr>
        <w:t>проєкту</w:t>
      </w:r>
      <w:proofErr w:type="spellEnd"/>
      <w:r w:rsidR="00A86308" w:rsidRPr="004A5E95">
        <w:rPr>
          <w:sz w:val="28"/>
          <w:szCs w:val="32"/>
          <w:highlight w:val="yellow"/>
          <w:lang w:val="ru-RU"/>
        </w:rPr>
        <w:t xml:space="preserve"> </w:t>
      </w:r>
      <w:r w:rsidRPr="004842C5">
        <w:rPr>
          <w:sz w:val="28"/>
          <w:szCs w:val="32"/>
          <w:highlight w:val="yellow"/>
          <w:lang w:val="ru-RU"/>
        </w:rPr>
        <w:t>«</w:t>
      </w:r>
      <w:proofErr w:type="spellStart"/>
      <w:r w:rsidR="00A86308" w:rsidRPr="004A5E95">
        <w:rPr>
          <w:sz w:val="28"/>
          <w:szCs w:val="32"/>
          <w:highlight w:val="yellow"/>
          <w:lang w:val="ru-RU"/>
        </w:rPr>
        <w:t>Додаток</w:t>
      </w:r>
      <w:proofErr w:type="spellEnd"/>
      <w:r w:rsidR="00A86308" w:rsidRPr="004A5E95">
        <w:rPr>
          <w:sz w:val="28"/>
          <w:szCs w:val="32"/>
          <w:highlight w:val="yellow"/>
          <w:lang w:val="ru-RU"/>
        </w:rPr>
        <w:t xml:space="preserve"> для </w:t>
      </w:r>
      <w:proofErr w:type="spellStart"/>
      <w:r w:rsidR="00A86308" w:rsidRPr="004A5E95">
        <w:rPr>
          <w:sz w:val="28"/>
          <w:szCs w:val="32"/>
          <w:highlight w:val="yellow"/>
          <w:lang w:val="ru-RU"/>
        </w:rPr>
        <w:t>перевірки</w:t>
      </w:r>
      <w:proofErr w:type="spellEnd"/>
      <w:r w:rsidR="00A86308" w:rsidRPr="004A5E95">
        <w:rPr>
          <w:sz w:val="28"/>
          <w:szCs w:val="32"/>
          <w:highlight w:val="yellow"/>
          <w:lang w:val="ru-RU"/>
        </w:rPr>
        <w:t xml:space="preserve"> </w:t>
      </w:r>
      <w:proofErr w:type="spellStart"/>
      <w:r w:rsidR="00A86308" w:rsidRPr="004A5E95">
        <w:rPr>
          <w:sz w:val="28"/>
          <w:szCs w:val="32"/>
          <w:highlight w:val="yellow"/>
          <w:lang w:val="ru-RU"/>
        </w:rPr>
        <w:t>документації</w:t>
      </w:r>
      <w:proofErr w:type="spellEnd"/>
      <w:r w:rsidR="00A86308" w:rsidRPr="004A5E95">
        <w:rPr>
          <w:sz w:val="28"/>
          <w:szCs w:val="32"/>
          <w:highlight w:val="yellow"/>
          <w:lang w:val="ru-RU"/>
        </w:rPr>
        <w:t xml:space="preserve"> на </w:t>
      </w:r>
      <w:proofErr w:type="spellStart"/>
      <w:r w:rsidR="00A86308" w:rsidRPr="004A5E95">
        <w:rPr>
          <w:sz w:val="28"/>
          <w:szCs w:val="32"/>
          <w:highlight w:val="yellow"/>
          <w:lang w:val="ru-RU"/>
        </w:rPr>
        <w:t>відповідність</w:t>
      </w:r>
      <w:proofErr w:type="spellEnd"/>
      <w:r w:rsidR="00A86308" w:rsidRPr="004A5E95">
        <w:rPr>
          <w:sz w:val="28"/>
          <w:szCs w:val="32"/>
          <w:highlight w:val="yellow"/>
          <w:lang w:val="ru-RU"/>
        </w:rPr>
        <w:t xml:space="preserve"> стандартам</w:t>
      </w:r>
      <w:r w:rsidRPr="004842C5">
        <w:rPr>
          <w:sz w:val="28"/>
          <w:szCs w:val="32"/>
          <w:highlight w:val="yellow"/>
          <w:lang w:val="ru-RU"/>
        </w:rPr>
        <w:t>»</w:t>
      </w:r>
      <w:r w:rsidRPr="004A5E95">
        <w:rPr>
          <w:sz w:val="28"/>
          <w:szCs w:val="32"/>
          <w:highlight w:val="yellow"/>
          <w:lang w:val="ru-RU"/>
        </w:rPr>
        <w:t xml:space="preserve"> то 1.1 </w:t>
      </w:r>
      <w:proofErr w:type="spellStart"/>
      <w:r w:rsidRPr="004A5E95">
        <w:rPr>
          <w:sz w:val="28"/>
          <w:szCs w:val="32"/>
          <w:highlight w:val="yellow"/>
          <w:lang w:val="ru-RU"/>
        </w:rPr>
        <w:t>Стандарти</w:t>
      </w:r>
      <w:proofErr w:type="spellEnd"/>
      <w:r w:rsidRPr="004A5E95">
        <w:rPr>
          <w:sz w:val="28"/>
          <w:szCs w:val="32"/>
          <w:highlight w:val="yellow"/>
          <w:lang w:val="ru-RU"/>
        </w:rPr>
        <w:t xml:space="preserve"> </w:t>
      </w:r>
      <w:proofErr w:type="spellStart"/>
      <w:r w:rsidRPr="004A5E95">
        <w:rPr>
          <w:sz w:val="28"/>
          <w:szCs w:val="32"/>
          <w:highlight w:val="yellow"/>
          <w:lang w:val="ru-RU"/>
        </w:rPr>
        <w:t>оформлення</w:t>
      </w:r>
      <w:proofErr w:type="spellEnd"/>
      <w:r w:rsidRPr="004A5E95">
        <w:rPr>
          <w:sz w:val="28"/>
          <w:szCs w:val="32"/>
          <w:highlight w:val="yellow"/>
          <w:lang w:val="ru-RU"/>
        </w:rPr>
        <w:t xml:space="preserve"> </w:t>
      </w:r>
      <w:proofErr w:type="spellStart"/>
      <w:r w:rsidRPr="004A5E95">
        <w:rPr>
          <w:sz w:val="28"/>
          <w:szCs w:val="32"/>
          <w:highlight w:val="yellow"/>
          <w:lang w:val="ru-RU"/>
        </w:rPr>
        <w:t>текстових</w:t>
      </w:r>
      <w:proofErr w:type="spellEnd"/>
      <w:r w:rsidRPr="004A5E95">
        <w:rPr>
          <w:sz w:val="28"/>
          <w:szCs w:val="32"/>
          <w:highlight w:val="yellow"/>
          <w:lang w:val="ru-RU"/>
        </w:rPr>
        <w:t xml:space="preserve"> </w:t>
      </w:r>
      <w:proofErr w:type="spellStart"/>
      <w:r w:rsidRPr="004A5E95">
        <w:rPr>
          <w:sz w:val="28"/>
          <w:szCs w:val="32"/>
          <w:highlight w:val="yellow"/>
          <w:lang w:val="ru-RU"/>
        </w:rPr>
        <w:t>документів</w:t>
      </w:r>
      <w:proofErr w:type="spellEnd"/>
      <w:r w:rsidRPr="004A5E95">
        <w:rPr>
          <w:sz w:val="28"/>
          <w:szCs w:val="32"/>
          <w:highlight w:val="yellow"/>
          <w:lang w:val="ru-RU"/>
        </w:rPr>
        <w:t>.</w:t>
      </w:r>
    </w:p>
    <w:p w14:paraId="077E8C2E" w14:textId="77777777" w:rsidR="004842C5" w:rsidRDefault="004842C5" w:rsidP="00A64B5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ru-RU"/>
        </w:rPr>
      </w:pPr>
    </w:p>
    <w:p w14:paraId="4FDD977F" w14:textId="2EAE48C0" w:rsidR="00007411" w:rsidRPr="007C7FE3" w:rsidRDefault="004842C5" w:rsidP="00007411">
      <w:pPr>
        <w:pStyle w:val="3"/>
      </w:pPr>
      <w:bookmarkStart w:id="16" w:name="_Toc230691753"/>
      <w:bookmarkStart w:id="17" w:name="_Toc230693650"/>
      <w:bookmarkEnd w:id="15"/>
      <w:r>
        <w:rPr>
          <w:rFonts w:eastAsia="Times New Roman" w:cs="Times New Roman"/>
          <w:szCs w:val="32"/>
          <w:lang w:val="ru-RU" w:eastAsia="ru-RU"/>
        </w:rPr>
        <w:t>Р</w:t>
      </w:r>
      <w:r w:rsidRPr="004842C5">
        <w:rPr>
          <w:rFonts w:eastAsia="Times New Roman" w:cs="Times New Roman"/>
          <w:szCs w:val="32"/>
          <w:lang w:val="ru-RU" w:eastAsia="ru-RU"/>
        </w:rPr>
        <w:t>екрутингове агентство</w:t>
      </w:r>
      <w:bookmarkEnd w:id="16"/>
      <w:bookmarkEnd w:id="17"/>
    </w:p>
    <w:p w14:paraId="3516D5F4" w14:textId="06EBFDC2" w:rsidR="00007411" w:rsidRPr="007C7FE3" w:rsidRDefault="004842C5" w:rsidP="00007411">
      <w:pPr>
        <w:pStyle w:val="DP-KURSAK"/>
        <w:rPr>
          <w:lang w:val="uk-UA"/>
        </w:rPr>
      </w:pPr>
      <w:r>
        <w:rPr>
          <w:lang w:val="uk-UA"/>
        </w:rPr>
        <w:t>…….</w:t>
      </w:r>
    </w:p>
    <w:p w14:paraId="481AC2A3" w14:textId="0CBA4D65" w:rsidR="00007411" w:rsidRPr="007C7FE3" w:rsidRDefault="00007411" w:rsidP="00007411">
      <w:pPr>
        <w:pStyle w:val="3"/>
      </w:pPr>
      <w:bookmarkStart w:id="18" w:name="_Toc200449229"/>
      <w:bookmarkStart w:id="19" w:name="_Toc230691754"/>
      <w:bookmarkStart w:id="20" w:name="_Toc230693651"/>
      <w:r w:rsidRPr="00FA74D3">
        <w:rPr>
          <w:lang w:val="ru-RU"/>
        </w:rPr>
        <w:t>В</w:t>
      </w:r>
      <w:r w:rsidR="004842C5" w:rsidRPr="004842C5">
        <w:rPr>
          <w:rFonts w:eastAsia="Times New Roman" w:cs="Times New Roman"/>
          <w:szCs w:val="32"/>
          <w:lang w:val="ru-RU" w:eastAsia="ru-RU"/>
        </w:rPr>
        <w:t>акансія</w:t>
      </w:r>
      <w:bookmarkEnd w:id="18"/>
      <w:bookmarkEnd w:id="19"/>
      <w:bookmarkEnd w:id="20"/>
    </w:p>
    <w:p w14:paraId="60D6AF9E" w14:textId="77777777" w:rsidR="004842C5" w:rsidRDefault="004842C5" w:rsidP="00007411">
      <w:pPr>
        <w:pStyle w:val="DP-KURSAK"/>
        <w:ind w:firstLine="720"/>
        <w:rPr>
          <w:lang w:val="uk-UA"/>
        </w:rPr>
      </w:pPr>
      <w:r>
        <w:rPr>
          <w:lang w:val="uk-UA"/>
        </w:rPr>
        <w:t>…………………..</w:t>
      </w:r>
    </w:p>
    <w:p w14:paraId="47F6DDB2" w14:textId="05EE7D5E" w:rsidR="00BC4B0B" w:rsidRDefault="00BC4B0B" w:rsidP="00BC4B0B">
      <w:pPr>
        <w:pStyle w:val="2"/>
        <w:numPr>
          <w:ilvl w:val="0"/>
          <w:numId w:val="0"/>
        </w:numPr>
        <w:ind w:firstLine="851"/>
      </w:pPr>
      <w:bookmarkStart w:id="21" w:name="_Toc230691758"/>
      <w:bookmarkStart w:id="22" w:name="_Toc230693652"/>
      <w:r>
        <w:lastRenderedPageBreak/>
        <w:t>1.2 Огляд аналогів</w:t>
      </w:r>
      <w:bookmarkEnd w:id="21"/>
      <w:bookmarkEnd w:id="22"/>
    </w:p>
    <w:p w14:paraId="64A3CCBB" w14:textId="77777777" w:rsidR="00BC4B0B" w:rsidRPr="004A5E95" w:rsidRDefault="00BC4B0B" w:rsidP="00BC4B0B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 xml:space="preserve">У цьому підрозділі необхідно розглянути існуючі програмні продукти або сервіси, які мають схоже призначення з темою курсового </w:t>
      </w:r>
      <w:proofErr w:type="spellStart"/>
      <w:r w:rsidRPr="004A5E95">
        <w:rPr>
          <w:sz w:val="28"/>
          <w:szCs w:val="28"/>
        </w:rPr>
        <w:t>проєкту</w:t>
      </w:r>
      <w:proofErr w:type="spellEnd"/>
      <w:r w:rsidRPr="004A5E95">
        <w:rPr>
          <w:sz w:val="28"/>
          <w:szCs w:val="28"/>
        </w:rPr>
        <w:t>.</w:t>
      </w:r>
    </w:p>
    <w:p w14:paraId="7AF1FE51" w14:textId="77777777" w:rsidR="00BC4B0B" w:rsidRPr="004A5E95" w:rsidRDefault="00BC4B0B" w:rsidP="00BC4B0B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>Потрібно описати щонайменше два аналоги. Для кожного аналога слід подати короткий опис, посилання на ресурс, зображення або скріншот, а також визначити основні переваги та недоліки.</w:t>
      </w:r>
    </w:p>
    <w:p w14:paraId="30B66835" w14:textId="77777777" w:rsidR="00BC4B0B" w:rsidRPr="004A5E95" w:rsidRDefault="00BC4B0B" w:rsidP="00BC4B0B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 xml:space="preserve">Після опису аналогів потрібно зробити короткий висновок. У висновку слід зазначити, які рішення можна використати у власному </w:t>
      </w:r>
      <w:proofErr w:type="spellStart"/>
      <w:r w:rsidRPr="004A5E95">
        <w:rPr>
          <w:sz w:val="28"/>
          <w:szCs w:val="28"/>
        </w:rPr>
        <w:t>проєкті</w:t>
      </w:r>
      <w:proofErr w:type="spellEnd"/>
      <w:r w:rsidRPr="004A5E95">
        <w:rPr>
          <w:sz w:val="28"/>
          <w:szCs w:val="28"/>
        </w:rPr>
        <w:t>, яких недоліків потрібно уникнути та чим розроблювана система може відрізнятися від уже існуючих аналогів.</w:t>
      </w:r>
    </w:p>
    <w:p w14:paraId="09D01DF6" w14:textId="77777777" w:rsidR="00157E3E" w:rsidRPr="004A5E95" w:rsidRDefault="00157E3E" w:rsidP="004A5E95">
      <w:pPr>
        <w:ind w:firstLine="851"/>
        <w:contextualSpacing w:val="0"/>
        <w:jc w:val="left"/>
        <w:rPr>
          <w:szCs w:val="28"/>
        </w:rPr>
      </w:pPr>
    </w:p>
    <w:p w14:paraId="1B6A6621" w14:textId="77777777" w:rsidR="00157E3E" w:rsidRPr="004A5E95" w:rsidRDefault="00157E3E" w:rsidP="00B910A9">
      <w:pPr>
        <w:pStyle w:val="2"/>
        <w:numPr>
          <w:ilvl w:val="0"/>
          <w:numId w:val="0"/>
        </w:numPr>
        <w:ind w:firstLine="851"/>
        <w:rPr>
          <w:lang w:val="ru-RU"/>
        </w:rPr>
      </w:pPr>
      <w:bookmarkStart w:id="23" w:name="_Toc230691757"/>
      <w:bookmarkStart w:id="24" w:name="_Toc230693653"/>
      <w:r w:rsidRPr="004A5E95">
        <w:t>1.3 Опис предметної області та постановка задачі</w:t>
      </w:r>
      <w:bookmarkEnd w:id="23"/>
      <w:bookmarkEnd w:id="24"/>
    </w:p>
    <w:p w14:paraId="5BDCB915" w14:textId="77777777" w:rsidR="00157E3E" w:rsidRPr="004A5E95" w:rsidRDefault="00157E3E" w:rsidP="004A5E9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 xml:space="preserve">У цьому підрозділі потрібно визначити предметну область курсового </w:t>
      </w:r>
      <w:proofErr w:type="spellStart"/>
      <w:r w:rsidRPr="004A5E95">
        <w:rPr>
          <w:sz w:val="28"/>
          <w:szCs w:val="28"/>
        </w:rPr>
        <w:t>проєкту</w:t>
      </w:r>
      <w:proofErr w:type="spellEnd"/>
      <w:r w:rsidRPr="004A5E95">
        <w:rPr>
          <w:sz w:val="28"/>
          <w:szCs w:val="28"/>
        </w:rPr>
        <w:t xml:space="preserve"> та сформулювати постановку задачі.</w:t>
      </w:r>
    </w:p>
    <w:p w14:paraId="3DB54434" w14:textId="77777777" w:rsidR="00157E3E" w:rsidRPr="004A5E95" w:rsidRDefault="00157E3E" w:rsidP="004A5E9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 xml:space="preserve">Предметна область визначається на основі теми курсового </w:t>
      </w:r>
      <w:proofErr w:type="spellStart"/>
      <w:r w:rsidRPr="004A5E95">
        <w:rPr>
          <w:sz w:val="28"/>
          <w:szCs w:val="28"/>
        </w:rPr>
        <w:t>проєкту</w:t>
      </w:r>
      <w:proofErr w:type="spellEnd"/>
      <w:r w:rsidRPr="004A5E95">
        <w:rPr>
          <w:sz w:val="28"/>
          <w:szCs w:val="28"/>
        </w:rPr>
        <w:t xml:space="preserve"> та завдання, отриманого від керівника. Необхідно пояснити, яку сферу діяльності досліджує студент, які процеси в ній відбуваються, які об’єкти є основними та які проблеми потребують розв’язання.</w:t>
      </w:r>
    </w:p>
    <w:p w14:paraId="6E06561B" w14:textId="77777777" w:rsidR="00157E3E" w:rsidRPr="004A5E95" w:rsidRDefault="00157E3E" w:rsidP="004A5E9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>В описі предметної області потрібно зазначити:</w:t>
      </w:r>
    </w:p>
    <w:p w14:paraId="4E417A19" w14:textId="77777777" w:rsidR="004A5E95" w:rsidRDefault="00157E3E" w:rsidP="004A5E95">
      <w:pPr>
        <w:pStyle w:val="afa"/>
        <w:numPr>
          <w:ilvl w:val="0"/>
          <w:numId w:val="3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>для кого призначена система;</w:t>
      </w:r>
    </w:p>
    <w:p w14:paraId="5B9821CF" w14:textId="77777777" w:rsidR="004A5E95" w:rsidRDefault="00157E3E" w:rsidP="004A5E95">
      <w:pPr>
        <w:pStyle w:val="afa"/>
        <w:numPr>
          <w:ilvl w:val="0"/>
          <w:numId w:val="3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>які процеси вона має автоматизувати;</w:t>
      </w:r>
    </w:p>
    <w:p w14:paraId="166FECA7" w14:textId="77777777" w:rsidR="004A5E95" w:rsidRDefault="00157E3E" w:rsidP="004A5E95">
      <w:pPr>
        <w:pStyle w:val="afa"/>
        <w:numPr>
          <w:ilvl w:val="0"/>
          <w:numId w:val="3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>які дані будуть зберігатися й оброблятися;</w:t>
      </w:r>
    </w:p>
    <w:p w14:paraId="5618C213" w14:textId="77777777" w:rsidR="004A5E95" w:rsidRDefault="00157E3E" w:rsidP="004A5E95">
      <w:pPr>
        <w:pStyle w:val="afa"/>
        <w:numPr>
          <w:ilvl w:val="0"/>
          <w:numId w:val="3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>які користувачі працюватимуть із системою;</w:t>
      </w:r>
    </w:p>
    <w:p w14:paraId="04223423" w14:textId="6451F6EA" w:rsidR="00157E3E" w:rsidRPr="004A5E95" w:rsidRDefault="00157E3E" w:rsidP="004A5E95">
      <w:pPr>
        <w:pStyle w:val="afa"/>
        <w:numPr>
          <w:ilvl w:val="0"/>
          <w:numId w:val="3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>які основні функції має виконувати програмний продукт.</w:t>
      </w:r>
    </w:p>
    <w:p w14:paraId="2F36CC9A" w14:textId="77777777" w:rsidR="00157E3E" w:rsidRDefault="00157E3E" w:rsidP="004A5E9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 xml:space="preserve">Після цього </w:t>
      </w:r>
      <w:proofErr w:type="spellStart"/>
      <w:r w:rsidRPr="004A5E95">
        <w:rPr>
          <w:sz w:val="28"/>
          <w:szCs w:val="28"/>
        </w:rPr>
        <w:t>формулюється</w:t>
      </w:r>
      <w:proofErr w:type="spellEnd"/>
      <w:r w:rsidRPr="004A5E95">
        <w:rPr>
          <w:sz w:val="28"/>
          <w:szCs w:val="28"/>
        </w:rPr>
        <w:t xml:space="preserve"> постановка задачі. У ній потрібно чітко описати, що саме має бути розроблено, які функції повинна мати програма та який результат очікується після завершення курсового </w:t>
      </w:r>
      <w:proofErr w:type="spellStart"/>
      <w:r w:rsidRPr="004A5E95">
        <w:rPr>
          <w:sz w:val="28"/>
          <w:szCs w:val="28"/>
        </w:rPr>
        <w:t>проєкту</w:t>
      </w:r>
      <w:proofErr w:type="spellEnd"/>
      <w:r w:rsidRPr="004A5E95">
        <w:rPr>
          <w:sz w:val="28"/>
          <w:szCs w:val="28"/>
        </w:rPr>
        <w:t>.</w:t>
      </w:r>
    </w:p>
    <w:p w14:paraId="6C0E709C" w14:textId="77777777" w:rsidR="004A5E95" w:rsidRDefault="004A5E95" w:rsidP="004A5E9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14:paraId="58315D6A" w14:textId="77777777" w:rsidR="00BC4B0B" w:rsidRDefault="00BC4B0B" w:rsidP="00BC4B0B">
      <w:pPr>
        <w:pStyle w:val="DP-KURSAK"/>
        <w:ind w:firstLine="720"/>
        <w:rPr>
          <w:lang w:val="uk-UA"/>
        </w:rPr>
      </w:pPr>
    </w:p>
    <w:p w14:paraId="78D9972E" w14:textId="127316FC" w:rsidR="00BC4B0B" w:rsidRPr="006B5A46" w:rsidRDefault="00BC4B0B" w:rsidP="00BC4B0B">
      <w:pPr>
        <w:pStyle w:val="2"/>
        <w:numPr>
          <w:ilvl w:val="1"/>
          <w:numId w:val="3"/>
        </w:numPr>
        <w:rPr>
          <w:rStyle w:val="20"/>
          <w:b/>
          <w:bCs/>
        </w:rPr>
      </w:pPr>
      <w:bookmarkStart w:id="25" w:name="_Toc168170586"/>
      <w:bookmarkStart w:id="26" w:name="_Toc230691755"/>
      <w:bookmarkStart w:id="27" w:name="_Toc200449233"/>
      <w:r>
        <w:rPr>
          <w:rStyle w:val="20"/>
          <w:b/>
          <w:bCs/>
        </w:rPr>
        <w:lastRenderedPageBreak/>
        <w:t xml:space="preserve"> </w:t>
      </w:r>
      <w:bookmarkStart w:id="28" w:name="_Toc230693654"/>
      <w:r>
        <w:rPr>
          <w:rStyle w:val="20"/>
          <w:b/>
          <w:bCs/>
        </w:rPr>
        <w:t xml:space="preserve">Огляд </w:t>
      </w:r>
      <w:r w:rsidRPr="006B5A46">
        <w:rPr>
          <w:rStyle w:val="20"/>
          <w:b/>
          <w:bCs/>
        </w:rPr>
        <w:t>використан</w:t>
      </w:r>
      <w:r>
        <w:rPr>
          <w:rStyle w:val="20"/>
          <w:b/>
          <w:bCs/>
        </w:rPr>
        <w:t>их</w:t>
      </w:r>
      <w:r w:rsidRPr="006B5A46">
        <w:rPr>
          <w:rStyle w:val="20"/>
          <w:b/>
          <w:bCs/>
        </w:rPr>
        <w:t xml:space="preserve"> технології</w:t>
      </w:r>
      <w:bookmarkEnd w:id="25"/>
      <w:bookmarkEnd w:id="26"/>
      <w:bookmarkEnd w:id="28"/>
    </w:p>
    <w:bookmarkEnd w:id="27"/>
    <w:p w14:paraId="4E89A5B0" w14:textId="000379BF" w:rsidR="00BC4B0B" w:rsidRDefault="00BC4B0B" w:rsidP="00BC4B0B">
      <w:pPr>
        <w:pStyle w:val="3"/>
        <w:numPr>
          <w:ilvl w:val="2"/>
          <w:numId w:val="3"/>
        </w:numPr>
        <w:ind w:left="0" w:firstLine="851"/>
      </w:pPr>
      <w:r>
        <w:rPr>
          <w:highlight w:val="yellow"/>
        </w:rPr>
        <w:t xml:space="preserve"> </w:t>
      </w:r>
      <w:bookmarkStart w:id="29" w:name="_Toc230693655"/>
      <w:r w:rsidRPr="007366AD">
        <w:rPr>
          <w:highlight w:val="yellow"/>
        </w:rPr>
        <w:t>Поняття по вашій темі</w:t>
      </w:r>
      <w:bookmarkEnd w:id="29"/>
    </w:p>
    <w:p w14:paraId="11A63306" w14:textId="743DE889" w:rsidR="00BC4B0B" w:rsidRPr="00B463AD" w:rsidRDefault="00BC4B0B" w:rsidP="00BC4B0B">
      <w:pPr>
        <w:pStyle w:val="DP-KURSAK"/>
        <w:ind w:firstLine="720"/>
        <w:rPr>
          <w:lang w:val="uk-UA"/>
        </w:rPr>
      </w:pPr>
      <w:r w:rsidRPr="00B463AD">
        <w:rPr>
          <w:lang w:val="uk-UA"/>
        </w:rPr>
        <w:t>У підрозділі 1.</w:t>
      </w:r>
      <w:r>
        <w:rPr>
          <w:lang w:val="uk-UA"/>
        </w:rPr>
        <w:t>4</w:t>
      </w:r>
      <w:r w:rsidRPr="00B463AD">
        <w:rPr>
          <w:lang w:val="uk-UA"/>
        </w:rPr>
        <w:t xml:space="preserve"> необхідно описати теоретичні поняття, підходи, технології та інструментальні засоби, які були використані під час розробки програмного забезпечення та бази даних.</w:t>
      </w:r>
    </w:p>
    <w:p w14:paraId="300017BE" w14:textId="77777777" w:rsidR="00BC4B0B" w:rsidRPr="00B463AD" w:rsidRDefault="00BC4B0B" w:rsidP="00BC4B0B">
      <w:pPr>
        <w:pStyle w:val="DP-KURSAK"/>
        <w:ind w:firstLine="720"/>
      </w:pPr>
      <w:r w:rsidRPr="00B463AD">
        <w:t xml:space="preserve">У </w:t>
      </w:r>
      <w:proofErr w:type="spellStart"/>
      <w:r w:rsidRPr="00B463AD">
        <w:t>цьому</w:t>
      </w:r>
      <w:proofErr w:type="spellEnd"/>
      <w:r w:rsidRPr="00B463AD">
        <w:t xml:space="preserve"> </w:t>
      </w:r>
      <w:proofErr w:type="spellStart"/>
      <w:r w:rsidRPr="00B463AD">
        <w:t>розділі</w:t>
      </w:r>
      <w:proofErr w:type="spellEnd"/>
      <w:r w:rsidRPr="00B463AD">
        <w:t xml:space="preserve"> студент повинен не просто </w:t>
      </w:r>
      <w:proofErr w:type="spellStart"/>
      <w:r w:rsidRPr="00B463AD">
        <w:t>перелічити</w:t>
      </w:r>
      <w:proofErr w:type="spellEnd"/>
      <w:r w:rsidRPr="00B463AD">
        <w:t xml:space="preserve"> </w:t>
      </w:r>
      <w:proofErr w:type="spellStart"/>
      <w:r w:rsidRPr="00B463AD">
        <w:t>використані</w:t>
      </w:r>
      <w:proofErr w:type="spellEnd"/>
      <w:r w:rsidRPr="00B463AD">
        <w:t xml:space="preserve"> </w:t>
      </w:r>
      <w:proofErr w:type="spellStart"/>
      <w:r w:rsidRPr="00B463AD">
        <w:t>технології</w:t>
      </w:r>
      <w:proofErr w:type="spellEnd"/>
      <w:r w:rsidRPr="00B463AD">
        <w:t xml:space="preserve">, а </w:t>
      </w:r>
      <w:proofErr w:type="spellStart"/>
      <w:r w:rsidRPr="00B463AD">
        <w:t>пояснити</w:t>
      </w:r>
      <w:proofErr w:type="spellEnd"/>
      <w:r w:rsidRPr="00B463AD">
        <w:t xml:space="preserve"> </w:t>
      </w:r>
      <w:proofErr w:type="spellStart"/>
      <w:r w:rsidRPr="00B463AD">
        <w:t>їх</w:t>
      </w:r>
      <w:proofErr w:type="spellEnd"/>
      <w:r w:rsidRPr="00B463AD">
        <w:t xml:space="preserve"> </w:t>
      </w:r>
      <w:proofErr w:type="spellStart"/>
      <w:r w:rsidRPr="00B463AD">
        <w:t>призначення</w:t>
      </w:r>
      <w:proofErr w:type="spellEnd"/>
      <w:r w:rsidRPr="00B463AD">
        <w:t xml:space="preserve"> в межах курсового </w:t>
      </w:r>
      <w:proofErr w:type="spellStart"/>
      <w:r w:rsidRPr="00B463AD">
        <w:t>проєкту</w:t>
      </w:r>
      <w:proofErr w:type="spellEnd"/>
      <w:r w:rsidRPr="00B463AD">
        <w:t xml:space="preserve">. </w:t>
      </w:r>
      <w:proofErr w:type="spellStart"/>
      <w:r w:rsidRPr="00B463AD">
        <w:t>Опис</w:t>
      </w:r>
      <w:proofErr w:type="spellEnd"/>
      <w:r w:rsidRPr="00B463AD">
        <w:t xml:space="preserve"> </w:t>
      </w:r>
      <w:proofErr w:type="spellStart"/>
      <w:r w:rsidRPr="00B463AD">
        <w:t>має</w:t>
      </w:r>
      <w:proofErr w:type="spellEnd"/>
      <w:r w:rsidRPr="00B463AD">
        <w:t xml:space="preserve"> бути </w:t>
      </w:r>
      <w:proofErr w:type="spellStart"/>
      <w:r w:rsidRPr="00B463AD">
        <w:t>поданий</w:t>
      </w:r>
      <w:proofErr w:type="spellEnd"/>
      <w:r w:rsidRPr="00B463AD">
        <w:t xml:space="preserve"> у </w:t>
      </w:r>
      <w:proofErr w:type="spellStart"/>
      <w:r w:rsidRPr="00B463AD">
        <w:t>логічній</w:t>
      </w:r>
      <w:proofErr w:type="spellEnd"/>
      <w:r w:rsidRPr="00B463AD">
        <w:t xml:space="preserve"> </w:t>
      </w:r>
      <w:proofErr w:type="spellStart"/>
      <w:r w:rsidRPr="00B463AD">
        <w:t>послідовності</w:t>
      </w:r>
      <w:proofErr w:type="spellEnd"/>
      <w:r w:rsidRPr="00B463AD">
        <w:t xml:space="preserve">: </w:t>
      </w:r>
      <w:proofErr w:type="spellStart"/>
      <w:r w:rsidRPr="00B463AD">
        <w:t>спочатку</w:t>
      </w:r>
      <w:proofErr w:type="spellEnd"/>
      <w:r w:rsidRPr="00B463AD">
        <w:t xml:space="preserve"> </w:t>
      </w:r>
      <w:proofErr w:type="spellStart"/>
      <w:r w:rsidRPr="00B463AD">
        <w:t>розглядаються</w:t>
      </w:r>
      <w:proofErr w:type="spellEnd"/>
      <w:r w:rsidRPr="00B463AD">
        <w:t xml:space="preserve"> </w:t>
      </w:r>
      <w:proofErr w:type="spellStart"/>
      <w:r w:rsidRPr="00B463AD">
        <w:t>поняття</w:t>
      </w:r>
      <w:proofErr w:type="spellEnd"/>
      <w:r w:rsidRPr="00B463AD">
        <w:t xml:space="preserve">, </w:t>
      </w:r>
      <w:proofErr w:type="spellStart"/>
      <w:r w:rsidRPr="00B463AD">
        <w:t>пов’язані</w:t>
      </w:r>
      <w:proofErr w:type="spellEnd"/>
      <w:r w:rsidRPr="00B463AD">
        <w:t xml:space="preserve"> з базами </w:t>
      </w:r>
      <w:proofErr w:type="spellStart"/>
      <w:r w:rsidRPr="00B463AD">
        <w:t>даних</w:t>
      </w:r>
      <w:proofErr w:type="spellEnd"/>
      <w:r w:rsidRPr="00B463AD">
        <w:t xml:space="preserve"> і </w:t>
      </w:r>
      <w:proofErr w:type="spellStart"/>
      <w:r w:rsidRPr="00B463AD">
        <w:t>проєктуванням</w:t>
      </w:r>
      <w:proofErr w:type="spellEnd"/>
      <w:r w:rsidRPr="00B463AD">
        <w:t xml:space="preserve">, </w:t>
      </w:r>
      <w:proofErr w:type="spellStart"/>
      <w:r w:rsidRPr="00B463AD">
        <w:t>далі</w:t>
      </w:r>
      <w:proofErr w:type="spellEnd"/>
      <w:r w:rsidRPr="00B463AD">
        <w:t xml:space="preserve"> — </w:t>
      </w:r>
      <w:proofErr w:type="spellStart"/>
      <w:r w:rsidRPr="00B463AD">
        <w:t>принципи</w:t>
      </w:r>
      <w:proofErr w:type="spellEnd"/>
      <w:r w:rsidRPr="00B463AD">
        <w:t xml:space="preserve"> </w:t>
      </w:r>
      <w:proofErr w:type="spellStart"/>
      <w:r w:rsidRPr="00B463AD">
        <w:t>програмування</w:t>
      </w:r>
      <w:proofErr w:type="spellEnd"/>
      <w:r w:rsidRPr="00B463AD">
        <w:t xml:space="preserve"> та </w:t>
      </w:r>
      <w:proofErr w:type="spellStart"/>
      <w:r w:rsidRPr="00B463AD">
        <w:t>архітектура</w:t>
      </w:r>
      <w:proofErr w:type="spellEnd"/>
      <w:r w:rsidRPr="00B463AD">
        <w:t xml:space="preserve"> </w:t>
      </w:r>
      <w:proofErr w:type="spellStart"/>
      <w:r w:rsidRPr="00B463AD">
        <w:t>застосунку</w:t>
      </w:r>
      <w:proofErr w:type="spellEnd"/>
      <w:r w:rsidRPr="00B463AD">
        <w:t xml:space="preserve">, </w:t>
      </w:r>
      <w:proofErr w:type="spellStart"/>
      <w:r w:rsidRPr="00B463AD">
        <w:t>після</w:t>
      </w:r>
      <w:proofErr w:type="spellEnd"/>
      <w:r w:rsidRPr="00B463AD">
        <w:t xml:space="preserve"> </w:t>
      </w:r>
      <w:proofErr w:type="spellStart"/>
      <w:r w:rsidRPr="00B463AD">
        <w:t>цього</w:t>
      </w:r>
      <w:proofErr w:type="spellEnd"/>
      <w:r w:rsidRPr="00B463AD">
        <w:t xml:space="preserve"> — </w:t>
      </w:r>
      <w:proofErr w:type="spellStart"/>
      <w:r w:rsidRPr="00B463AD">
        <w:t>конкретні</w:t>
      </w:r>
      <w:proofErr w:type="spellEnd"/>
      <w:r w:rsidRPr="00B463AD">
        <w:t xml:space="preserve"> </w:t>
      </w:r>
      <w:proofErr w:type="spellStart"/>
      <w:r w:rsidRPr="00B463AD">
        <w:t>мови</w:t>
      </w:r>
      <w:proofErr w:type="spellEnd"/>
      <w:r w:rsidRPr="00B463AD">
        <w:t xml:space="preserve"> </w:t>
      </w:r>
      <w:proofErr w:type="spellStart"/>
      <w:r w:rsidRPr="00B463AD">
        <w:t>програмування</w:t>
      </w:r>
      <w:proofErr w:type="spellEnd"/>
      <w:r w:rsidRPr="00B463AD">
        <w:t xml:space="preserve">, фреймворки, </w:t>
      </w:r>
      <w:proofErr w:type="spellStart"/>
      <w:r w:rsidRPr="00B463AD">
        <w:t>середовища</w:t>
      </w:r>
      <w:proofErr w:type="spellEnd"/>
      <w:r w:rsidRPr="00B463AD">
        <w:t xml:space="preserve"> </w:t>
      </w:r>
      <w:proofErr w:type="spellStart"/>
      <w:r w:rsidRPr="00B463AD">
        <w:t>розробки</w:t>
      </w:r>
      <w:proofErr w:type="spellEnd"/>
      <w:r w:rsidRPr="00B463AD">
        <w:t xml:space="preserve"> та </w:t>
      </w:r>
      <w:proofErr w:type="spellStart"/>
      <w:r w:rsidRPr="00B463AD">
        <w:t>допоміжні</w:t>
      </w:r>
      <w:proofErr w:type="spellEnd"/>
      <w:r w:rsidRPr="00B463AD">
        <w:t xml:space="preserve"> </w:t>
      </w:r>
      <w:proofErr w:type="spellStart"/>
      <w:r w:rsidRPr="00B463AD">
        <w:t>інструменти</w:t>
      </w:r>
      <w:proofErr w:type="spellEnd"/>
      <w:r w:rsidRPr="00B463AD">
        <w:t>.</w:t>
      </w:r>
    </w:p>
    <w:p w14:paraId="0E9B8E19" w14:textId="77777777" w:rsidR="00BC4B0B" w:rsidRPr="00B463AD" w:rsidRDefault="00BC4B0B" w:rsidP="00BC4B0B">
      <w:pPr>
        <w:pStyle w:val="DP-KURSAK"/>
        <w:ind w:firstLine="720"/>
      </w:pPr>
      <w:r w:rsidRPr="00B463AD">
        <w:t xml:space="preserve">У </w:t>
      </w:r>
      <w:proofErr w:type="spellStart"/>
      <w:r w:rsidRPr="00B463AD">
        <w:t>розділі</w:t>
      </w:r>
      <w:proofErr w:type="spellEnd"/>
      <w:r w:rsidRPr="00B463AD">
        <w:t xml:space="preserve"> </w:t>
      </w:r>
      <w:proofErr w:type="spellStart"/>
      <w:r w:rsidRPr="00B463AD">
        <w:t>потрібно</w:t>
      </w:r>
      <w:proofErr w:type="spellEnd"/>
      <w:r w:rsidRPr="00B463AD">
        <w:t xml:space="preserve"> </w:t>
      </w:r>
      <w:proofErr w:type="spellStart"/>
      <w:r w:rsidRPr="00B463AD">
        <w:t>розкрити</w:t>
      </w:r>
      <w:proofErr w:type="spellEnd"/>
      <w:r w:rsidRPr="00B463AD">
        <w:t xml:space="preserve"> </w:t>
      </w:r>
      <w:proofErr w:type="spellStart"/>
      <w:r w:rsidRPr="00B463AD">
        <w:t>такі</w:t>
      </w:r>
      <w:proofErr w:type="spellEnd"/>
      <w:r w:rsidRPr="00B463AD">
        <w:t xml:space="preserve"> </w:t>
      </w:r>
      <w:proofErr w:type="spellStart"/>
      <w:r w:rsidRPr="00B463AD">
        <w:t>питання</w:t>
      </w:r>
      <w:proofErr w:type="spellEnd"/>
      <w:r w:rsidRPr="00B463AD">
        <w:t>:</w:t>
      </w:r>
    </w:p>
    <w:p w14:paraId="00A6FFCC" w14:textId="77777777" w:rsidR="00BC4B0B" w:rsidRPr="00B463AD" w:rsidRDefault="00BC4B0B" w:rsidP="00BC4B0B">
      <w:pPr>
        <w:pStyle w:val="DP-KURSAK"/>
        <w:numPr>
          <w:ilvl w:val="0"/>
          <w:numId w:val="28"/>
        </w:numPr>
        <w:ind w:left="0" w:firstLine="851"/>
      </w:pPr>
      <w:proofErr w:type="spellStart"/>
      <w:r w:rsidRPr="00B463AD">
        <w:t>основні</w:t>
      </w:r>
      <w:proofErr w:type="spellEnd"/>
      <w:r w:rsidRPr="00B463AD">
        <w:t xml:space="preserve"> </w:t>
      </w:r>
      <w:proofErr w:type="spellStart"/>
      <w:r w:rsidRPr="00B463AD">
        <w:t>поняття</w:t>
      </w:r>
      <w:proofErr w:type="spellEnd"/>
      <w:r w:rsidRPr="00B463AD">
        <w:t xml:space="preserve"> баз </w:t>
      </w:r>
      <w:proofErr w:type="spellStart"/>
      <w:r w:rsidRPr="00B463AD">
        <w:t>даних</w:t>
      </w:r>
      <w:proofErr w:type="spellEnd"/>
      <w:r w:rsidRPr="00B463AD">
        <w:t xml:space="preserve">: база </w:t>
      </w:r>
      <w:proofErr w:type="spellStart"/>
      <w:r w:rsidRPr="00B463AD">
        <w:t>даних</w:t>
      </w:r>
      <w:proofErr w:type="spellEnd"/>
      <w:r w:rsidRPr="00B463AD">
        <w:t xml:space="preserve">, модель </w:t>
      </w:r>
      <w:proofErr w:type="spellStart"/>
      <w:r w:rsidRPr="00B463AD">
        <w:t>даних</w:t>
      </w:r>
      <w:proofErr w:type="spellEnd"/>
      <w:r w:rsidRPr="00B463AD">
        <w:t xml:space="preserve">, </w:t>
      </w:r>
      <w:proofErr w:type="spellStart"/>
      <w:r w:rsidRPr="00B463AD">
        <w:t>реляційна</w:t>
      </w:r>
      <w:proofErr w:type="spellEnd"/>
      <w:r w:rsidRPr="00B463AD">
        <w:t xml:space="preserve"> модель </w:t>
      </w:r>
      <w:proofErr w:type="spellStart"/>
      <w:r w:rsidRPr="00B463AD">
        <w:t>даних</w:t>
      </w:r>
      <w:proofErr w:type="spellEnd"/>
      <w:r w:rsidRPr="00B463AD">
        <w:t>;</w:t>
      </w:r>
    </w:p>
    <w:p w14:paraId="21AFD6C1" w14:textId="77777777" w:rsidR="00BC4B0B" w:rsidRPr="00B463AD" w:rsidRDefault="00BC4B0B" w:rsidP="00BC4B0B">
      <w:pPr>
        <w:pStyle w:val="DP-KURSAK"/>
        <w:numPr>
          <w:ilvl w:val="0"/>
          <w:numId w:val="28"/>
        </w:numPr>
        <w:ind w:left="0" w:firstLine="851"/>
      </w:pPr>
      <w:r w:rsidRPr="00B463AD">
        <w:t>модель «</w:t>
      </w:r>
      <w:proofErr w:type="spellStart"/>
      <w:r w:rsidRPr="00B463AD">
        <w:t>сутність-зв’язок</w:t>
      </w:r>
      <w:proofErr w:type="spellEnd"/>
      <w:r w:rsidRPr="00B463AD">
        <w:t xml:space="preserve">» та </w:t>
      </w:r>
      <w:proofErr w:type="spellStart"/>
      <w:r w:rsidRPr="00B463AD">
        <w:t>її</w:t>
      </w:r>
      <w:proofErr w:type="spellEnd"/>
      <w:r w:rsidRPr="00B463AD">
        <w:t xml:space="preserve"> </w:t>
      </w:r>
      <w:proofErr w:type="spellStart"/>
      <w:r w:rsidRPr="00B463AD">
        <w:t>складові</w:t>
      </w:r>
      <w:proofErr w:type="spellEnd"/>
      <w:r w:rsidRPr="00B463AD">
        <w:t xml:space="preserve">: </w:t>
      </w:r>
      <w:proofErr w:type="spellStart"/>
      <w:r w:rsidRPr="00B463AD">
        <w:t>сутність</w:t>
      </w:r>
      <w:proofErr w:type="spellEnd"/>
      <w:r w:rsidRPr="00B463AD">
        <w:t xml:space="preserve">, </w:t>
      </w:r>
      <w:proofErr w:type="spellStart"/>
      <w:r w:rsidRPr="00B463AD">
        <w:t>властивість</w:t>
      </w:r>
      <w:proofErr w:type="spellEnd"/>
      <w:r w:rsidRPr="00B463AD">
        <w:t xml:space="preserve">, </w:t>
      </w:r>
      <w:proofErr w:type="spellStart"/>
      <w:r w:rsidRPr="00B463AD">
        <w:t>зв’язок</w:t>
      </w:r>
      <w:proofErr w:type="spellEnd"/>
      <w:r w:rsidRPr="00B463AD">
        <w:t xml:space="preserve">, </w:t>
      </w:r>
      <w:r w:rsidRPr="00B463AD">
        <w:rPr>
          <w:lang w:val="en-US"/>
        </w:rPr>
        <w:t>ER</w:t>
      </w:r>
      <w:r w:rsidRPr="00B463AD">
        <w:t>-</w:t>
      </w:r>
      <w:proofErr w:type="spellStart"/>
      <w:r w:rsidRPr="00B463AD">
        <w:t>діаграма</w:t>
      </w:r>
      <w:proofErr w:type="spellEnd"/>
      <w:r w:rsidRPr="00B463AD">
        <w:t>;</w:t>
      </w:r>
    </w:p>
    <w:p w14:paraId="71CE72F1" w14:textId="77777777" w:rsidR="00BC4B0B" w:rsidRPr="00B463AD" w:rsidRDefault="00BC4B0B" w:rsidP="00BC4B0B">
      <w:pPr>
        <w:pStyle w:val="DP-KURSAK"/>
        <w:numPr>
          <w:ilvl w:val="0"/>
          <w:numId w:val="28"/>
        </w:numPr>
        <w:ind w:left="0" w:firstLine="851"/>
      </w:pPr>
      <w:r w:rsidRPr="00B463AD">
        <w:t xml:space="preserve">концептуальна схема </w:t>
      </w:r>
      <w:proofErr w:type="spellStart"/>
      <w:r w:rsidRPr="00B463AD">
        <w:t>бази</w:t>
      </w:r>
      <w:proofErr w:type="spellEnd"/>
      <w:r w:rsidRPr="00B463AD">
        <w:t xml:space="preserve"> </w:t>
      </w:r>
      <w:proofErr w:type="spellStart"/>
      <w:r w:rsidRPr="00B463AD">
        <w:t>даних</w:t>
      </w:r>
      <w:proofErr w:type="spellEnd"/>
      <w:r w:rsidRPr="00B463AD">
        <w:t xml:space="preserve">, </w:t>
      </w:r>
      <w:proofErr w:type="spellStart"/>
      <w:r w:rsidRPr="00B463AD">
        <w:t>якщо</w:t>
      </w:r>
      <w:proofErr w:type="spellEnd"/>
      <w:r w:rsidRPr="00B463AD">
        <w:t xml:space="preserve"> вона </w:t>
      </w:r>
      <w:proofErr w:type="spellStart"/>
      <w:r w:rsidRPr="00B463AD">
        <w:t>була</w:t>
      </w:r>
      <w:proofErr w:type="spellEnd"/>
      <w:r w:rsidRPr="00B463AD">
        <w:t xml:space="preserve"> </w:t>
      </w:r>
      <w:proofErr w:type="spellStart"/>
      <w:r w:rsidRPr="00B463AD">
        <w:t>розроблена</w:t>
      </w:r>
      <w:proofErr w:type="spellEnd"/>
      <w:r w:rsidRPr="00B463AD">
        <w:t>;</w:t>
      </w:r>
    </w:p>
    <w:p w14:paraId="181C822C" w14:textId="77777777" w:rsidR="00BC4B0B" w:rsidRPr="00B463AD" w:rsidRDefault="00BC4B0B" w:rsidP="00BC4B0B">
      <w:pPr>
        <w:pStyle w:val="DP-KURSAK"/>
        <w:numPr>
          <w:ilvl w:val="0"/>
          <w:numId w:val="28"/>
        </w:numPr>
        <w:ind w:left="0" w:firstLine="851"/>
      </w:pPr>
      <w:proofErr w:type="spellStart"/>
      <w:r w:rsidRPr="00B463AD">
        <w:t>логічна</w:t>
      </w:r>
      <w:proofErr w:type="spellEnd"/>
      <w:r w:rsidRPr="00B463AD">
        <w:t xml:space="preserve"> та </w:t>
      </w:r>
      <w:proofErr w:type="spellStart"/>
      <w:r w:rsidRPr="00B463AD">
        <w:t>фізична</w:t>
      </w:r>
      <w:proofErr w:type="spellEnd"/>
      <w:r w:rsidRPr="00B463AD">
        <w:t xml:space="preserve"> </w:t>
      </w:r>
      <w:proofErr w:type="spellStart"/>
      <w:r w:rsidRPr="00B463AD">
        <w:t>схеми</w:t>
      </w:r>
      <w:proofErr w:type="spellEnd"/>
      <w:r w:rsidRPr="00B463AD">
        <w:t xml:space="preserve"> </w:t>
      </w:r>
      <w:proofErr w:type="spellStart"/>
      <w:r w:rsidRPr="00B463AD">
        <w:t>бази</w:t>
      </w:r>
      <w:proofErr w:type="spellEnd"/>
      <w:r w:rsidRPr="00B463AD">
        <w:t xml:space="preserve"> </w:t>
      </w:r>
      <w:proofErr w:type="spellStart"/>
      <w:r w:rsidRPr="00B463AD">
        <w:t>даних</w:t>
      </w:r>
      <w:proofErr w:type="spellEnd"/>
      <w:r w:rsidRPr="00B463AD">
        <w:t>;</w:t>
      </w:r>
    </w:p>
    <w:p w14:paraId="18BAA289" w14:textId="77777777" w:rsidR="00BC4B0B" w:rsidRPr="00B463AD" w:rsidRDefault="00BC4B0B" w:rsidP="00BC4B0B">
      <w:pPr>
        <w:pStyle w:val="DP-KURSAK"/>
        <w:numPr>
          <w:ilvl w:val="0"/>
          <w:numId w:val="28"/>
        </w:numPr>
        <w:ind w:left="0" w:firstLine="851"/>
      </w:pPr>
      <w:proofErr w:type="spellStart"/>
      <w:r w:rsidRPr="00B463AD">
        <w:t>перехід</w:t>
      </w:r>
      <w:proofErr w:type="spellEnd"/>
      <w:r w:rsidRPr="00B463AD">
        <w:t xml:space="preserve"> </w:t>
      </w:r>
      <w:proofErr w:type="spellStart"/>
      <w:r w:rsidRPr="00B463AD">
        <w:t>від</w:t>
      </w:r>
      <w:proofErr w:type="spellEnd"/>
      <w:r w:rsidRPr="00B463AD">
        <w:t xml:space="preserve"> </w:t>
      </w:r>
      <w:r w:rsidRPr="00B463AD">
        <w:rPr>
          <w:lang w:val="en-US"/>
        </w:rPr>
        <w:t>ER</w:t>
      </w:r>
      <w:r w:rsidRPr="00B463AD">
        <w:t>-</w:t>
      </w:r>
      <w:proofErr w:type="spellStart"/>
      <w:r w:rsidRPr="00B463AD">
        <w:t>діаграми</w:t>
      </w:r>
      <w:proofErr w:type="spellEnd"/>
      <w:r w:rsidRPr="00B463AD">
        <w:t xml:space="preserve"> до </w:t>
      </w:r>
      <w:proofErr w:type="spellStart"/>
      <w:r w:rsidRPr="00B463AD">
        <w:t>логічної</w:t>
      </w:r>
      <w:proofErr w:type="spellEnd"/>
      <w:r w:rsidRPr="00B463AD">
        <w:t xml:space="preserve"> </w:t>
      </w:r>
      <w:proofErr w:type="spellStart"/>
      <w:r w:rsidRPr="00B463AD">
        <w:t>схеми</w:t>
      </w:r>
      <w:proofErr w:type="spellEnd"/>
      <w:r w:rsidRPr="00B463AD">
        <w:t>;</w:t>
      </w:r>
    </w:p>
    <w:p w14:paraId="4AFA1F5C" w14:textId="77777777" w:rsidR="00BC4B0B" w:rsidRPr="00B463AD" w:rsidRDefault="00BC4B0B" w:rsidP="00BC4B0B">
      <w:pPr>
        <w:pStyle w:val="DP-KURSAK"/>
        <w:numPr>
          <w:ilvl w:val="0"/>
          <w:numId w:val="28"/>
        </w:numPr>
        <w:ind w:left="0" w:firstLine="851"/>
      </w:pPr>
      <w:proofErr w:type="spellStart"/>
      <w:r w:rsidRPr="00B463AD">
        <w:t>поняття</w:t>
      </w:r>
      <w:proofErr w:type="spellEnd"/>
      <w:r w:rsidRPr="00B463AD">
        <w:t xml:space="preserve"> </w:t>
      </w:r>
      <w:proofErr w:type="spellStart"/>
      <w:r w:rsidRPr="00B463AD">
        <w:t>таблиці</w:t>
      </w:r>
      <w:proofErr w:type="spellEnd"/>
      <w:r w:rsidRPr="00B463AD">
        <w:t xml:space="preserve">, поля, </w:t>
      </w:r>
      <w:proofErr w:type="spellStart"/>
      <w:r w:rsidRPr="00B463AD">
        <w:t>запису</w:t>
      </w:r>
      <w:proofErr w:type="spellEnd"/>
      <w:r w:rsidRPr="00B463AD">
        <w:t xml:space="preserve">, </w:t>
      </w:r>
      <w:proofErr w:type="spellStart"/>
      <w:r w:rsidRPr="00B463AD">
        <w:t>первинного</w:t>
      </w:r>
      <w:proofErr w:type="spellEnd"/>
      <w:r w:rsidRPr="00B463AD">
        <w:t xml:space="preserve"> та </w:t>
      </w:r>
      <w:proofErr w:type="spellStart"/>
      <w:r w:rsidRPr="00B463AD">
        <w:t>зовнішнього</w:t>
      </w:r>
      <w:proofErr w:type="spellEnd"/>
      <w:r w:rsidRPr="00B463AD">
        <w:t xml:space="preserve"> ключа;</w:t>
      </w:r>
    </w:p>
    <w:p w14:paraId="7891F219" w14:textId="77777777" w:rsidR="00BC4B0B" w:rsidRPr="00B463AD" w:rsidRDefault="00BC4B0B" w:rsidP="00BC4B0B">
      <w:pPr>
        <w:pStyle w:val="DP-KURSAK"/>
        <w:numPr>
          <w:ilvl w:val="0"/>
          <w:numId w:val="28"/>
        </w:numPr>
        <w:ind w:left="0" w:firstLine="851"/>
      </w:pPr>
      <w:proofErr w:type="spellStart"/>
      <w:r w:rsidRPr="00B463AD">
        <w:t>цілісність</w:t>
      </w:r>
      <w:proofErr w:type="spellEnd"/>
      <w:r w:rsidRPr="00B463AD">
        <w:t xml:space="preserve"> </w:t>
      </w:r>
      <w:proofErr w:type="spellStart"/>
      <w:r w:rsidRPr="00B463AD">
        <w:t>даних</w:t>
      </w:r>
      <w:proofErr w:type="spellEnd"/>
      <w:r w:rsidRPr="00B463AD">
        <w:t xml:space="preserve">, </w:t>
      </w:r>
      <w:proofErr w:type="spellStart"/>
      <w:r w:rsidRPr="00B463AD">
        <w:t>нормалізація</w:t>
      </w:r>
      <w:proofErr w:type="spellEnd"/>
      <w:r w:rsidRPr="00B463AD">
        <w:t xml:space="preserve"> </w:t>
      </w:r>
      <w:proofErr w:type="spellStart"/>
      <w:r w:rsidRPr="00B463AD">
        <w:t>бази</w:t>
      </w:r>
      <w:proofErr w:type="spellEnd"/>
      <w:r w:rsidRPr="00B463AD">
        <w:t xml:space="preserve"> </w:t>
      </w:r>
      <w:proofErr w:type="spellStart"/>
      <w:r w:rsidRPr="00B463AD">
        <w:t>даних</w:t>
      </w:r>
      <w:proofErr w:type="spellEnd"/>
      <w:r w:rsidRPr="00B463AD">
        <w:t xml:space="preserve"> і </w:t>
      </w:r>
      <w:proofErr w:type="spellStart"/>
      <w:r w:rsidRPr="00B463AD">
        <w:t>нормальні</w:t>
      </w:r>
      <w:proofErr w:type="spellEnd"/>
      <w:r w:rsidRPr="00B463AD">
        <w:t xml:space="preserve"> </w:t>
      </w:r>
      <w:proofErr w:type="spellStart"/>
      <w:r w:rsidRPr="00B463AD">
        <w:t>форми</w:t>
      </w:r>
      <w:proofErr w:type="spellEnd"/>
      <w:r w:rsidRPr="00B463AD">
        <w:t>;</w:t>
      </w:r>
    </w:p>
    <w:p w14:paraId="12019595" w14:textId="77777777" w:rsidR="00BC4B0B" w:rsidRPr="00B463AD" w:rsidRDefault="00BC4B0B" w:rsidP="00BC4B0B">
      <w:pPr>
        <w:pStyle w:val="DP-KURSAK"/>
        <w:numPr>
          <w:ilvl w:val="0"/>
          <w:numId w:val="28"/>
        </w:numPr>
        <w:ind w:left="0" w:firstLine="851"/>
      </w:pPr>
      <w:r w:rsidRPr="00B463AD">
        <w:t xml:space="preserve">стиль </w:t>
      </w:r>
      <w:proofErr w:type="spellStart"/>
      <w:r w:rsidRPr="00B463AD">
        <w:t>написання</w:t>
      </w:r>
      <w:proofErr w:type="spellEnd"/>
      <w:r w:rsidRPr="00B463AD">
        <w:t xml:space="preserve"> </w:t>
      </w:r>
      <w:r w:rsidRPr="00B463AD">
        <w:rPr>
          <w:lang w:val="en-US"/>
        </w:rPr>
        <w:t>SQL</w:t>
      </w:r>
      <w:r w:rsidRPr="00B463AD">
        <w:t>-</w:t>
      </w:r>
      <w:proofErr w:type="spellStart"/>
      <w:r w:rsidRPr="00B463AD">
        <w:t>запитів</w:t>
      </w:r>
      <w:proofErr w:type="spellEnd"/>
      <w:r w:rsidRPr="00B463AD">
        <w:t>;</w:t>
      </w:r>
    </w:p>
    <w:p w14:paraId="61D42934" w14:textId="77777777" w:rsidR="00BC4B0B" w:rsidRPr="00B463AD" w:rsidRDefault="00BC4B0B" w:rsidP="00BC4B0B">
      <w:pPr>
        <w:pStyle w:val="DP-KURSAK"/>
        <w:numPr>
          <w:ilvl w:val="0"/>
          <w:numId w:val="28"/>
        </w:numPr>
        <w:ind w:left="0" w:firstLine="851"/>
      </w:pPr>
      <w:r w:rsidRPr="00B463AD">
        <w:rPr>
          <w:lang w:val="en-US"/>
        </w:rPr>
        <w:t>DDL</w:t>
      </w:r>
      <w:r w:rsidRPr="00B463AD">
        <w:t xml:space="preserve"> та </w:t>
      </w:r>
      <w:r w:rsidRPr="00B463AD">
        <w:rPr>
          <w:lang w:val="en-US"/>
        </w:rPr>
        <w:t>DML</w:t>
      </w:r>
      <w:r w:rsidRPr="00B463AD">
        <w:t>-</w:t>
      </w:r>
      <w:proofErr w:type="spellStart"/>
      <w:r w:rsidRPr="00B463AD">
        <w:t>команди</w:t>
      </w:r>
      <w:proofErr w:type="spellEnd"/>
      <w:r w:rsidRPr="00B463AD">
        <w:t>;</w:t>
      </w:r>
    </w:p>
    <w:p w14:paraId="233D92F3" w14:textId="77777777" w:rsidR="00BC4B0B" w:rsidRPr="00B463AD" w:rsidRDefault="00BC4B0B" w:rsidP="00BC4B0B">
      <w:pPr>
        <w:pStyle w:val="DP-KURSAK"/>
        <w:numPr>
          <w:ilvl w:val="0"/>
          <w:numId w:val="28"/>
        </w:numPr>
        <w:ind w:left="0" w:firstLine="851"/>
      </w:pPr>
      <w:proofErr w:type="spellStart"/>
      <w:r w:rsidRPr="00B463AD">
        <w:t>принципи</w:t>
      </w:r>
      <w:proofErr w:type="spellEnd"/>
      <w:r w:rsidRPr="00B463AD">
        <w:t xml:space="preserve"> </w:t>
      </w:r>
      <w:proofErr w:type="spellStart"/>
      <w:r w:rsidRPr="00B463AD">
        <w:t>об’єктно-орієнтованого</w:t>
      </w:r>
      <w:proofErr w:type="spellEnd"/>
      <w:r w:rsidRPr="00B463AD">
        <w:t xml:space="preserve"> </w:t>
      </w:r>
      <w:proofErr w:type="spellStart"/>
      <w:r w:rsidRPr="00B463AD">
        <w:t>програмування</w:t>
      </w:r>
      <w:proofErr w:type="spellEnd"/>
      <w:r w:rsidRPr="00B463AD">
        <w:t xml:space="preserve">, </w:t>
      </w:r>
      <w:proofErr w:type="spellStart"/>
      <w:r w:rsidRPr="00B463AD">
        <w:t>які</w:t>
      </w:r>
      <w:proofErr w:type="spellEnd"/>
      <w:r w:rsidRPr="00B463AD">
        <w:t xml:space="preserve"> були </w:t>
      </w:r>
      <w:proofErr w:type="spellStart"/>
      <w:r w:rsidRPr="00B463AD">
        <w:t>використані</w:t>
      </w:r>
      <w:proofErr w:type="spellEnd"/>
      <w:r w:rsidRPr="00B463AD">
        <w:t xml:space="preserve"> у </w:t>
      </w:r>
      <w:proofErr w:type="spellStart"/>
      <w:r w:rsidRPr="00B463AD">
        <w:t>проєкті</w:t>
      </w:r>
      <w:proofErr w:type="spellEnd"/>
      <w:r w:rsidRPr="00B463AD">
        <w:t>;</w:t>
      </w:r>
    </w:p>
    <w:p w14:paraId="0C3B2CB4" w14:textId="77777777" w:rsidR="00BC4B0B" w:rsidRPr="00B463AD" w:rsidRDefault="00BC4B0B" w:rsidP="00BC4B0B">
      <w:pPr>
        <w:pStyle w:val="DP-KURSAK"/>
        <w:numPr>
          <w:ilvl w:val="0"/>
          <w:numId w:val="28"/>
        </w:numPr>
        <w:ind w:left="0" w:firstLine="851"/>
      </w:pPr>
      <w:proofErr w:type="spellStart"/>
      <w:r w:rsidRPr="00B463AD">
        <w:t>тришарова</w:t>
      </w:r>
      <w:proofErr w:type="spellEnd"/>
      <w:r w:rsidRPr="00B463AD">
        <w:t xml:space="preserve"> </w:t>
      </w:r>
      <w:proofErr w:type="spellStart"/>
      <w:r w:rsidRPr="00B463AD">
        <w:t>архітектура</w:t>
      </w:r>
      <w:proofErr w:type="spellEnd"/>
      <w:r w:rsidRPr="00B463AD">
        <w:t xml:space="preserve"> </w:t>
      </w:r>
      <w:proofErr w:type="spellStart"/>
      <w:r w:rsidRPr="00B463AD">
        <w:t>програмного</w:t>
      </w:r>
      <w:proofErr w:type="spellEnd"/>
      <w:r w:rsidRPr="00B463AD">
        <w:t xml:space="preserve"> </w:t>
      </w:r>
      <w:proofErr w:type="spellStart"/>
      <w:r w:rsidRPr="00B463AD">
        <w:t>забезпечення</w:t>
      </w:r>
      <w:proofErr w:type="spellEnd"/>
      <w:r w:rsidRPr="00B463AD">
        <w:t>;</w:t>
      </w:r>
    </w:p>
    <w:p w14:paraId="552EA040" w14:textId="77777777" w:rsidR="00BC4B0B" w:rsidRPr="00B463AD" w:rsidRDefault="00BC4B0B" w:rsidP="00BC4B0B">
      <w:pPr>
        <w:pStyle w:val="DP-KURSAK"/>
        <w:numPr>
          <w:ilvl w:val="0"/>
          <w:numId w:val="28"/>
        </w:numPr>
        <w:ind w:left="0" w:firstLine="851"/>
      </w:pPr>
      <w:r w:rsidRPr="00B463AD">
        <w:rPr>
          <w:lang w:val="en-US"/>
        </w:rPr>
        <w:t>DAO</w:t>
      </w:r>
      <w:r w:rsidRPr="00B463AD">
        <w:t xml:space="preserve"> </w:t>
      </w:r>
      <w:proofErr w:type="spellStart"/>
      <w:r w:rsidRPr="00B463AD">
        <w:t>або</w:t>
      </w:r>
      <w:proofErr w:type="spellEnd"/>
      <w:r w:rsidRPr="00B463AD">
        <w:t xml:space="preserve"> </w:t>
      </w:r>
      <w:proofErr w:type="spellStart"/>
      <w:r w:rsidRPr="00B463AD">
        <w:t>інший</w:t>
      </w:r>
      <w:proofErr w:type="spellEnd"/>
      <w:r w:rsidRPr="00B463AD">
        <w:t xml:space="preserve"> </w:t>
      </w:r>
      <w:proofErr w:type="spellStart"/>
      <w:r w:rsidRPr="00B463AD">
        <w:t>підхід</w:t>
      </w:r>
      <w:proofErr w:type="spellEnd"/>
      <w:r w:rsidRPr="00B463AD">
        <w:t xml:space="preserve"> до </w:t>
      </w:r>
      <w:proofErr w:type="spellStart"/>
      <w:r w:rsidRPr="00B463AD">
        <w:t>організації</w:t>
      </w:r>
      <w:proofErr w:type="spellEnd"/>
      <w:r w:rsidRPr="00B463AD">
        <w:t xml:space="preserve"> </w:t>
      </w:r>
      <w:proofErr w:type="spellStart"/>
      <w:r w:rsidRPr="00B463AD">
        <w:t>роботи</w:t>
      </w:r>
      <w:proofErr w:type="spellEnd"/>
      <w:r w:rsidRPr="00B463AD">
        <w:t xml:space="preserve"> з базою </w:t>
      </w:r>
      <w:proofErr w:type="spellStart"/>
      <w:r w:rsidRPr="00B463AD">
        <w:t>даних</w:t>
      </w:r>
      <w:proofErr w:type="spellEnd"/>
      <w:r w:rsidRPr="00B463AD">
        <w:t>;</w:t>
      </w:r>
    </w:p>
    <w:p w14:paraId="78C68D31" w14:textId="77777777" w:rsidR="00BC4B0B" w:rsidRPr="00B463AD" w:rsidRDefault="00BC4B0B" w:rsidP="00BC4B0B">
      <w:pPr>
        <w:pStyle w:val="DP-KURSAK"/>
        <w:numPr>
          <w:ilvl w:val="0"/>
          <w:numId w:val="28"/>
        </w:numPr>
        <w:ind w:left="0" w:firstLine="851"/>
      </w:pPr>
      <w:proofErr w:type="spellStart"/>
      <w:r w:rsidRPr="00B463AD">
        <w:t>патерни</w:t>
      </w:r>
      <w:proofErr w:type="spellEnd"/>
      <w:r w:rsidRPr="00B463AD">
        <w:t xml:space="preserve"> </w:t>
      </w:r>
      <w:proofErr w:type="spellStart"/>
      <w:r w:rsidRPr="00B463AD">
        <w:t>проєктування</w:t>
      </w:r>
      <w:proofErr w:type="spellEnd"/>
      <w:r w:rsidRPr="00B463AD">
        <w:t xml:space="preserve">, </w:t>
      </w:r>
      <w:proofErr w:type="spellStart"/>
      <w:r w:rsidRPr="00B463AD">
        <w:t>якщо</w:t>
      </w:r>
      <w:proofErr w:type="spellEnd"/>
      <w:r w:rsidRPr="00B463AD">
        <w:t xml:space="preserve"> вони </w:t>
      </w:r>
      <w:proofErr w:type="spellStart"/>
      <w:r w:rsidRPr="00B463AD">
        <w:t>застосовувалися</w:t>
      </w:r>
      <w:proofErr w:type="spellEnd"/>
      <w:r w:rsidRPr="00B463AD">
        <w:t>;</w:t>
      </w:r>
    </w:p>
    <w:p w14:paraId="742377C0" w14:textId="77777777" w:rsidR="00BC4B0B" w:rsidRPr="00B463AD" w:rsidRDefault="00BC4B0B" w:rsidP="00BC4B0B">
      <w:pPr>
        <w:pStyle w:val="DP-KURSAK"/>
        <w:numPr>
          <w:ilvl w:val="0"/>
          <w:numId w:val="28"/>
        </w:numPr>
        <w:ind w:left="0" w:firstLine="851"/>
      </w:pPr>
      <w:proofErr w:type="spellStart"/>
      <w:r w:rsidRPr="00B463AD">
        <w:lastRenderedPageBreak/>
        <w:t>конкретні</w:t>
      </w:r>
      <w:proofErr w:type="spellEnd"/>
      <w:r w:rsidRPr="00B463AD">
        <w:t xml:space="preserve"> </w:t>
      </w:r>
      <w:proofErr w:type="spellStart"/>
      <w:r w:rsidRPr="00B463AD">
        <w:t>інструментальні</w:t>
      </w:r>
      <w:proofErr w:type="spellEnd"/>
      <w:r w:rsidRPr="00B463AD">
        <w:t xml:space="preserve"> </w:t>
      </w:r>
      <w:proofErr w:type="spellStart"/>
      <w:r w:rsidRPr="00B463AD">
        <w:t>засоби</w:t>
      </w:r>
      <w:proofErr w:type="spellEnd"/>
      <w:r w:rsidRPr="00B463AD">
        <w:t xml:space="preserve">: </w:t>
      </w:r>
      <w:r w:rsidRPr="00B463AD">
        <w:rPr>
          <w:lang w:val="en-US"/>
        </w:rPr>
        <w:t>Java</w:t>
      </w:r>
      <w:r w:rsidRPr="00B463AD">
        <w:t xml:space="preserve">, </w:t>
      </w:r>
      <w:r w:rsidRPr="00B463AD">
        <w:rPr>
          <w:lang w:val="en-US"/>
        </w:rPr>
        <w:t>JavaFX</w:t>
      </w:r>
      <w:r w:rsidRPr="00B463AD">
        <w:t xml:space="preserve">, </w:t>
      </w:r>
      <w:r w:rsidRPr="00B463AD">
        <w:rPr>
          <w:lang w:val="en-US"/>
        </w:rPr>
        <w:t>MySQL</w:t>
      </w:r>
      <w:r w:rsidRPr="00B463AD">
        <w:t xml:space="preserve">, </w:t>
      </w:r>
      <w:proofErr w:type="spellStart"/>
      <w:r w:rsidRPr="00B463AD">
        <w:t>локальний</w:t>
      </w:r>
      <w:proofErr w:type="spellEnd"/>
      <w:r w:rsidRPr="00B463AD">
        <w:t xml:space="preserve"> сервер, </w:t>
      </w:r>
      <w:r w:rsidRPr="00B463AD">
        <w:rPr>
          <w:lang w:val="en-US"/>
        </w:rPr>
        <w:t>Maven</w:t>
      </w:r>
      <w:r w:rsidRPr="00B463AD">
        <w:t xml:space="preserve">, </w:t>
      </w:r>
      <w:proofErr w:type="spellStart"/>
      <w:r w:rsidRPr="00B463AD">
        <w:t>середовище</w:t>
      </w:r>
      <w:proofErr w:type="spellEnd"/>
      <w:r w:rsidRPr="00B463AD">
        <w:t xml:space="preserve"> </w:t>
      </w:r>
      <w:proofErr w:type="spellStart"/>
      <w:r w:rsidRPr="00B463AD">
        <w:t>розробки</w:t>
      </w:r>
      <w:proofErr w:type="spellEnd"/>
      <w:r w:rsidRPr="00B463AD">
        <w:t xml:space="preserve">, </w:t>
      </w:r>
      <w:proofErr w:type="spellStart"/>
      <w:r w:rsidRPr="00B463AD">
        <w:t>засоби</w:t>
      </w:r>
      <w:proofErr w:type="spellEnd"/>
      <w:r w:rsidRPr="00B463AD">
        <w:t xml:space="preserve"> </w:t>
      </w:r>
      <w:proofErr w:type="spellStart"/>
      <w:r w:rsidRPr="00B463AD">
        <w:t>роботи</w:t>
      </w:r>
      <w:proofErr w:type="spellEnd"/>
      <w:r w:rsidRPr="00B463AD">
        <w:t xml:space="preserve"> з базою </w:t>
      </w:r>
      <w:proofErr w:type="spellStart"/>
      <w:r w:rsidRPr="00B463AD">
        <w:t>даних</w:t>
      </w:r>
      <w:proofErr w:type="spellEnd"/>
      <w:r w:rsidRPr="00B463AD">
        <w:t xml:space="preserve"> та </w:t>
      </w:r>
      <w:proofErr w:type="spellStart"/>
      <w:r w:rsidRPr="00B463AD">
        <w:t>інше</w:t>
      </w:r>
      <w:proofErr w:type="spellEnd"/>
      <w:r w:rsidRPr="00B463AD">
        <w:t xml:space="preserve"> </w:t>
      </w:r>
      <w:proofErr w:type="spellStart"/>
      <w:r w:rsidRPr="00B463AD">
        <w:t>програмне</w:t>
      </w:r>
      <w:proofErr w:type="spellEnd"/>
      <w:r w:rsidRPr="00B463AD">
        <w:t xml:space="preserve"> </w:t>
      </w:r>
      <w:proofErr w:type="spellStart"/>
      <w:r w:rsidRPr="00B463AD">
        <w:t>забезпечення</w:t>
      </w:r>
      <w:proofErr w:type="spellEnd"/>
      <w:r w:rsidRPr="00B463AD">
        <w:t>.</w:t>
      </w:r>
    </w:p>
    <w:p w14:paraId="0FB5F0C5" w14:textId="77777777" w:rsidR="00BC4B0B" w:rsidRDefault="00BC4B0B" w:rsidP="00BC4B0B">
      <w:pPr>
        <w:pStyle w:val="DP-KURSAK"/>
        <w:ind w:firstLine="720"/>
        <w:rPr>
          <w:lang w:val="uk-UA"/>
        </w:rPr>
      </w:pPr>
      <w:proofErr w:type="spellStart"/>
      <w:r w:rsidRPr="00B463AD">
        <w:t>Кожне</w:t>
      </w:r>
      <w:proofErr w:type="spellEnd"/>
      <w:r w:rsidRPr="00B463AD">
        <w:t xml:space="preserve"> </w:t>
      </w:r>
      <w:proofErr w:type="spellStart"/>
      <w:r w:rsidRPr="00B463AD">
        <w:t>поняття</w:t>
      </w:r>
      <w:proofErr w:type="spellEnd"/>
      <w:r w:rsidRPr="00B463AD">
        <w:t xml:space="preserve"> </w:t>
      </w:r>
      <w:proofErr w:type="spellStart"/>
      <w:r w:rsidRPr="00B463AD">
        <w:t>потрібно</w:t>
      </w:r>
      <w:proofErr w:type="spellEnd"/>
      <w:r w:rsidRPr="00B463AD">
        <w:t xml:space="preserve"> </w:t>
      </w:r>
      <w:proofErr w:type="spellStart"/>
      <w:r w:rsidRPr="00B463AD">
        <w:t>описувати</w:t>
      </w:r>
      <w:proofErr w:type="spellEnd"/>
      <w:r w:rsidRPr="00B463AD">
        <w:t xml:space="preserve"> не </w:t>
      </w:r>
      <w:proofErr w:type="spellStart"/>
      <w:r w:rsidRPr="00B463AD">
        <w:t>загально</w:t>
      </w:r>
      <w:proofErr w:type="spellEnd"/>
      <w:r w:rsidRPr="00B463AD">
        <w:t xml:space="preserve">, а в </w:t>
      </w:r>
      <w:proofErr w:type="spellStart"/>
      <w:r w:rsidRPr="00B463AD">
        <w:t>контексті</w:t>
      </w:r>
      <w:proofErr w:type="spellEnd"/>
      <w:r w:rsidRPr="00B463AD">
        <w:t xml:space="preserve"> курсового </w:t>
      </w:r>
      <w:proofErr w:type="spellStart"/>
      <w:r w:rsidRPr="00B463AD">
        <w:t>проєкту</w:t>
      </w:r>
      <w:proofErr w:type="spellEnd"/>
      <w:r w:rsidRPr="00B463AD">
        <w:t xml:space="preserve">. </w:t>
      </w:r>
      <w:proofErr w:type="spellStart"/>
      <w:r w:rsidRPr="00B463AD">
        <w:t>Наприклад</w:t>
      </w:r>
      <w:proofErr w:type="spellEnd"/>
      <w:r w:rsidRPr="00B463AD">
        <w:t xml:space="preserve">, </w:t>
      </w:r>
      <w:proofErr w:type="spellStart"/>
      <w:r w:rsidRPr="00B463AD">
        <w:t>якщо</w:t>
      </w:r>
      <w:proofErr w:type="spellEnd"/>
      <w:r w:rsidRPr="00B463AD">
        <w:t xml:space="preserve"> у </w:t>
      </w:r>
      <w:proofErr w:type="spellStart"/>
      <w:r w:rsidRPr="00B463AD">
        <w:t>роботі</w:t>
      </w:r>
      <w:proofErr w:type="spellEnd"/>
      <w:r w:rsidRPr="00B463AD">
        <w:t xml:space="preserve"> </w:t>
      </w:r>
      <w:proofErr w:type="spellStart"/>
      <w:r w:rsidRPr="00B463AD">
        <w:t>використовується</w:t>
      </w:r>
      <w:proofErr w:type="spellEnd"/>
      <w:r w:rsidRPr="00B463AD">
        <w:t xml:space="preserve"> </w:t>
      </w:r>
      <w:proofErr w:type="spellStart"/>
      <w:r w:rsidRPr="00B463AD">
        <w:t>реляційна</w:t>
      </w:r>
      <w:proofErr w:type="spellEnd"/>
      <w:r w:rsidRPr="00B463AD">
        <w:t xml:space="preserve"> база </w:t>
      </w:r>
      <w:proofErr w:type="spellStart"/>
      <w:r w:rsidRPr="00B463AD">
        <w:t>даних</w:t>
      </w:r>
      <w:proofErr w:type="spellEnd"/>
      <w:r w:rsidRPr="00B463AD">
        <w:t xml:space="preserve">, </w:t>
      </w:r>
      <w:proofErr w:type="spellStart"/>
      <w:r w:rsidRPr="00B463AD">
        <w:t>потрібно</w:t>
      </w:r>
      <w:proofErr w:type="spellEnd"/>
      <w:r w:rsidRPr="00B463AD">
        <w:t xml:space="preserve"> коротко </w:t>
      </w:r>
      <w:proofErr w:type="spellStart"/>
      <w:r w:rsidRPr="00B463AD">
        <w:t>пояснити</w:t>
      </w:r>
      <w:proofErr w:type="spellEnd"/>
      <w:r w:rsidRPr="00B463AD">
        <w:t xml:space="preserve">, </w:t>
      </w:r>
      <w:proofErr w:type="spellStart"/>
      <w:r w:rsidRPr="00B463AD">
        <w:t>чому</w:t>
      </w:r>
      <w:proofErr w:type="spellEnd"/>
      <w:r w:rsidRPr="00B463AD">
        <w:t xml:space="preserve"> </w:t>
      </w:r>
      <w:proofErr w:type="spellStart"/>
      <w:r w:rsidRPr="00B463AD">
        <w:t>саме</w:t>
      </w:r>
      <w:proofErr w:type="spellEnd"/>
      <w:r w:rsidRPr="00B463AD">
        <w:t xml:space="preserve"> </w:t>
      </w:r>
      <w:proofErr w:type="spellStart"/>
      <w:r w:rsidRPr="00B463AD">
        <w:t>така</w:t>
      </w:r>
      <w:proofErr w:type="spellEnd"/>
      <w:r w:rsidRPr="00B463AD">
        <w:t xml:space="preserve"> модель </w:t>
      </w:r>
      <w:proofErr w:type="spellStart"/>
      <w:r w:rsidRPr="00B463AD">
        <w:t>підходить</w:t>
      </w:r>
      <w:proofErr w:type="spellEnd"/>
      <w:r w:rsidRPr="00B463AD">
        <w:t xml:space="preserve"> для </w:t>
      </w:r>
      <w:proofErr w:type="spellStart"/>
      <w:r w:rsidRPr="00B463AD">
        <w:t>зберігання</w:t>
      </w:r>
      <w:proofErr w:type="spellEnd"/>
      <w:r w:rsidRPr="00B463AD">
        <w:t xml:space="preserve"> </w:t>
      </w:r>
      <w:proofErr w:type="spellStart"/>
      <w:r w:rsidRPr="00B463AD">
        <w:t>даних</w:t>
      </w:r>
      <w:proofErr w:type="spellEnd"/>
      <w:r w:rsidRPr="00B463AD">
        <w:t xml:space="preserve"> у </w:t>
      </w:r>
      <w:proofErr w:type="spellStart"/>
      <w:r w:rsidRPr="00B463AD">
        <w:t>розробленій</w:t>
      </w:r>
      <w:proofErr w:type="spellEnd"/>
      <w:r w:rsidRPr="00B463AD">
        <w:t xml:space="preserve"> </w:t>
      </w:r>
      <w:proofErr w:type="spellStart"/>
      <w:r w:rsidRPr="00B463AD">
        <w:t>системі</w:t>
      </w:r>
      <w:proofErr w:type="spellEnd"/>
      <w:r w:rsidRPr="00B463AD">
        <w:t xml:space="preserve">. </w:t>
      </w:r>
      <w:proofErr w:type="spellStart"/>
      <w:r w:rsidRPr="00B463AD">
        <w:t>Якщо</w:t>
      </w:r>
      <w:proofErr w:type="spellEnd"/>
      <w:r w:rsidRPr="00B463AD">
        <w:t xml:space="preserve"> </w:t>
      </w:r>
      <w:proofErr w:type="spellStart"/>
      <w:r w:rsidRPr="00B463AD">
        <w:t>використовується</w:t>
      </w:r>
      <w:proofErr w:type="spellEnd"/>
      <w:r w:rsidRPr="00B463AD">
        <w:t xml:space="preserve"> </w:t>
      </w:r>
      <w:r w:rsidRPr="00B463AD">
        <w:rPr>
          <w:lang w:val="en-US"/>
        </w:rPr>
        <w:t>JavaFX</w:t>
      </w:r>
      <w:r w:rsidRPr="00B463AD">
        <w:t xml:space="preserve">, </w:t>
      </w:r>
      <w:proofErr w:type="spellStart"/>
      <w:r w:rsidRPr="00B463AD">
        <w:t>потрібно</w:t>
      </w:r>
      <w:proofErr w:type="spellEnd"/>
      <w:r w:rsidRPr="00B463AD">
        <w:t xml:space="preserve"> </w:t>
      </w:r>
      <w:proofErr w:type="spellStart"/>
      <w:r w:rsidRPr="00B463AD">
        <w:t>зазначити</w:t>
      </w:r>
      <w:proofErr w:type="spellEnd"/>
      <w:r w:rsidRPr="00B463AD">
        <w:t xml:space="preserve">, </w:t>
      </w:r>
      <w:proofErr w:type="spellStart"/>
      <w:r w:rsidRPr="00B463AD">
        <w:t>що</w:t>
      </w:r>
      <w:proofErr w:type="spellEnd"/>
      <w:r w:rsidRPr="00B463AD">
        <w:t xml:space="preserve"> </w:t>
      </w:r>
      <w:proofErr w:type="spellStart"/>
      <w:r w:rsidRPr="00B463AD">
        <w:t>цей</w:t>
      </w:r>
      <w:proofErr w:type="spellEnd"/>
      <w:r w:rsidRPr="00B463AD">
        <w:t xml:space="preserve"> фреймворк </w:t>
      </w:r>
      <w:proofErr w:type="spellStart"/>
      <w:r w:rsidRPr="00B463AD">
        <w:t>застосовується</w:t>
      </w:r>
      <w:proofErr w:type="spellEnd"/>
      <w:r w:rsidRPr="00B463AD">
        <w:t xml:space="preserve"> для </w:t>
      </w:r>
      <w:proofErr w:type="spellStart"/>
      <w:r w:rsidRPr="00B463AD">
        <w:t>створення</w:t>
      </w:r>
      <w:proofErr w:type="spellEnd"/>
      <w:r w:rsidRPr="00B463AD">
        <w:t xml:space="preserve"> </w:t>
      </w:r>
      <w:proofErr w:type="spellStart"/>
      <w:r w:rsidRPr="00B463AD">
        <w:t>графічного</w:t>
      </w:r>
      <w:proofErr w:type="spellEnd"/>
      <w:r w:rsidRPr="00B463AD">
        <w:t xml:space="preserve"> </w:t>
      </w:r>
      <w:proofErr w:type="spellStart"/>
      <w:r w:rsidRPr="00B463AD">
        <w:t>інтерфейсу</w:t>
      </w:r>
      <w:proofErr w:type="spellEnd"/>
      <w:r w:rsidRPr="00B463AD">
        <w:t xml:space="preserve"> </w:t>
      </w:r>
      <w:proofErr w:type="spellStart"/>
      <w:r w:rsidRPr="00B463AD">
        <w:t>користувача</w:t>
      </w:r>
      <w:proofErr w:type="spellEnd"/>
      <w:r w:rsidRPr="00B463AD">
        <w:t>.</w:t>
      </w:r>
    </w:p>
    <w:p w14:paraId="51E27E52" w14:textId="77777777" w:rsidR="00BC4B0B" w:rsidRPr="00BC4B0B" w:rsidRDefault="00BC4B0B" w:rsidP="00BC4B0B">
      <w:pPr>
        <w:pStyle w:val="DP-KURSAK"/>
        <w:ind w:firstLine="720"/>
        <w:rPr>
          <w:lang w:val="uk-UA"/>
        </w:rPr>
      </w:pPr>
    </w:p>
    <w:p w14:paraId="7914F7F0" w14:textId="77777777" w:rsidR="00BC4B0B" w:rsidRDefault="00BC4B0B" w:rsidP="00BC4B0B">
      <w:pPr>
        <w:pStyle w:val="3"/>
        <w:numPr>
          <w:ilvl w:val="2"/>
          <w:numId w:val="3"/>
        </w:numPr>
      </w:pPr>
      <w:bookmarkStart w:id="30" w:name="_Toc230693656"/>
      <w:r w:rsidRPr="007366AD">
        <w:rPr>
          <w:highlight w:val="yellow"/>
        </w:rPr>
        <w:t>Поняття по вашій темі</w:t>
      </w:r>
      <w:bookmarkEnd w:id="30"/>
    </w:p>
    <w:p w14:paraId="34789E76" w14:textId="77777777" w:rsidR="00BC4B0B" w:rsidRPr="00B463AD" w:rsidRDefault="00BC4B0B" w:rsidP="00BC4B0B">
      <w:pPr>
        <w:pStyle w:val="DP-KURSAK"/>
        <w:ind w:firstLine="720"/>
        <w:rPr>
          <w:lang w:val="uk-UA"/>
        </w:rPr>
      </w:pPr>
      <w:r>
        <w:rPr>
          <w:lang w:val="uk-UA"/>
        </w:rPr>
        <w:t>…….</w:t>
      </w:r>
    </w:p>
    <w:p w14:paraId="0094669E" w14:textId="77777777" w:rsidR="00BC4B0B" w:rsidRDefault="00BC4B0B" w:rsidP="004A5E9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14:paraId="6B24704B" w14:textId="77777777" w:rsidR="004A5E95" w:rsidRDefault="004A5E95" w:rsidP="004A5E9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14:paraId="1F85F1AD" w14:textId="77777777" w:rsidR="004A5E95" w:rsidRPr="004A5E95" w:rsidRDefault="004A5E95" w:rsidP="004A5E9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14:paraId="1F4AAF43" w14:textId="7095381C" w:rsidR="00157E3E" w:rsidRDefault="00157E3E" w:rsidP="00157E3E"/>
    <w:p w14:paraId="0F326845" w14:textId="77777777" w:rsidR="00157E3E" w:rsidRDefault="00157E3E" w:rsidP="004A5E95">
      <w:pPr>
        <w:pStyle w:val="2"/>
        <w:numPr>
          <w:ilvl w:val="0"/>
          <w:numId w:val="0"/>
        </w:numPr>
        <w:ind w:firstLine="851"/>
      </w:pPr>
      <w:bookmarkStart w:id="31" w:name="_Toc230691759"/>
      <w:bookmarkStart w:id="32" w:name="_Toc230693657"/>
      <w:r>
        <w:t>1.5 Обґрунтування вибору методу розв’язання задачі</w:t>
      </w:r>
      <w:bookmarkEnd w:id="31"/>
      <w:bookmarkEnd w:id="32"/>
    </w:p>
    <w:p w14:paraId="1BD6EB1F" w14:textId="77777777" w:rsidR="00157E3E" w:rsidRPr="004A5E95" w:rsidRDefault="00157E3E" w:rsidP="004A5E9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 xml:space="preserve">У цьому підрозділі потрібно пояснити, чому для реалізації курсового </w:t>
      </w:r>
      <w:proofErr w:type="spellStart"/>
      <w:r w:rsidRPr="004A5E95">
        <w:rPr>
          <w:sz w:val="28"/>
          <w:szCs w:val="28"/>
        </w:rPr>
        <w:t>проєкту</w:t>
      </w:r>
      <w:proofErr w:type="spellEnd"/>
      <w:r w:rsidRPr="004A5E95">
        <w:rPr>
          <w:sz w:val="28"/>
          <w:szCs w:val="28"/>
        </w:rPr>
        <w:t xml:space="preserve"> були обрані саме такі технології, підходи та інструменти.</w:t>
      </w:r>
    </w:p>
    <w:p w14:paraId="1F06C5C0" w14:textId="77777777" w:rsidR="00157E3E" w:rsidRPr="004A5E95" w:rsidRDefault="00157E3E" w:rsidP="004A5E9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 xml:space="preserve">Необхідно обґрунтувати вибір моделі даних, реляційної бази даних, конкретної СУБД, способу створення бази даних через DDL-файли та наповнення її даними через DML-файли. Якщо база даних створюється безпосередньо з </w:t>
      </w:r>
      <w:proofErr w:type="spellStart"/>
      <w:r w:rsidRPr="004A5E95">
        <w:rPr>
          <w:sz w:val="28"/>
          <w:szCs w:val="28"/>
        </w:rPr>
        <w:t>Java</w:t>
      </w:r>
      <w:proofErr w:type="spellEnd"/>
      <w:r w:rsidRPr="004A5E95">
        <w:rPr>
          <w:sz w:val="28"/>
          <w:szCs w:val="28"/>
        </w:rPr>
        <w:t xml:space="preserve">-програми, потрібно пояснити, чому такий підхід є зручним для розгортання і тестування </w:t>
      </w:r>
      <w:proofErr w:type="spellStart"/>
      <w:r w:rsidRPr="004A5E95">
        <w:rPr>
          <w:sz w:val="28"/>
          <w:szCs w:val="28"/>
        </w:rPr>
        <w:t>проєкту</w:t>
      </w:r>
      <w:proofErr w:type="spellEnd"/>
      <w:r w:rsidRPr="004A5E95">
        <w:rPr>
          <w:sz w:val="28"/>
          <w:szCs w:val="28"/>
        </w:rPr>
        <w:t>.</w:t>
      </w:r>
    </w:p>
    <w:p w14:paraId="61DD2725" w14:textId="77777777" w:rsidR="00157E3E" w:rsidRPr="004A5E95" w:rsidRDefault="00157E3E" w:rsidP="004A5E9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>Також потрібно описати, як у системі зберігаються додаткові файли, наприклад зображення або документи, якщо вони використовуються. Якщо в програмі передбачена авторизація, потрібно вказати спосіб зберігання паролів та обґрунтувати вибір алгоритму хешування.</w:t>
      </w:r>
    </w:p>
    <w:p w14:paraId="7C33B2D2" w14:textId="77777777" w:rsidR="00157E3E" w:rsidRPr="004A5E95" w:rsidRDefault="00157E3E" w:rsidP="004A5E9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lastRenderedPageBreak/>
        <w:t xml:space="preserve">Окремо слід пояснити вибір середовища розробки, клієнта для роботи з базою даних, UI-фреймворку, мови програмування, бібліотек і засобів збирання </w:t>
      </w:r>
      <w:proofErr w:type="spellStart"/>
      <w:r w:rsidRPr="004A5E95">
        <w:rPr>
          <w:sz w:val="28"/>
          <w:szCs w:val="28"/>
        </w:rPr>
        <w:t>проєкту</w:t>
      </w:r>
      <w:proofErr w:type="spellEnd"/>
      <w:r w:rsidRPr="004A5E95">
        <w:rPr>
          <w:sz w:val="28"/>
          <w:szCs w:val="28"/>
        </w:rPr>
        <w:t>.</w:t>
      </w:r>
    </w:p>
    <w:p w14:paraId="66601035" w14:textId="77777777" w:rsidR="00157E3E" w:rsidRPr="004A5E95" w:rsidRDefault="00157E3E" w:rsidP="004A5E9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 xml:space="preserve">Якщо у </w:t>
      </w:r>
      <w:proofErr w:type="spellStart"/>
      <w:r w:rsidRPr="004A5E95">
        <w:rPr>
          <w:sz w:val="28"/>
          <w:szCs w:val="28"/>
        </w:rPr>
        <w:t>проєкті</w:t>
      </w:r>
      <w:proofErr w:type="spellEnd"/>
      <w:r w:rsidRPr="004A5E95">
        <w:rPr>
          <w:sz w:val="28"/>
          <w:szCs w:val="28"/>
        </w:rPr>
        <w:t xml:space="preserve"> використано DAO або інший підхід до роботи з базою даних, потрібно пояснити, чому було обрано саме таку організацію доступу до даних. Також можна описати цікаві або нестандартні рішення, використані в інтерфейсі чи коді, наприклад динамічне створення елементів інтерфейсу, автоматичне формування списків, карток, таблиць або звітів.</w:t>
      </w:r>
    </w:p>
    <w:p w14:paraId="0E5AAD14" w14:textId="77777777" w:rsidR="00157E3E" w:rsidRPr="004A5E95" w:rsidRDefault="00157E3E" w:rsidP="004A5E95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A5E95">
        <w:rPr>
          <w:sz w:val="28"/>
          <w:szCs w:val="28"/>
        </w:rPr>
        <w:t xml:space="preserve">Головне завдання цього підрозділу — показати, що всі технічні рішення були обрані свідомо і відповідають задачам курсового </w:t>
      </w:r>
      <w:proofErr w:type="spellStart"/>
      <w:r w:rsidRPr="004A5E95">
        <w:rPr>
          <w:sz w:val="28"/>
          <w:szCs w:val="28"/>
        </w:rPr>
        <w:t>проєкту</w:t>
      </w:r>
      <w:proofErr w:type="spellEnd"/>
      <w:r w:rsidRPr="004A5E95">
        <w:rPr>
          <w:sz w:val="28"/>
          <w:szCs w:val="28"/>
        </w:rPr>
        <w:t>.</w:t>
      </w:r>
    </w:p>
    <w:p w14:paraId="276000C2" w14:textId="6FD642DD" w:rsidR="00876B85" w:rsidRPr="009C6EC1" w:rsidRDefault="00876B85" w:rsidP="00876B85">
      <w:pPr>
        <w:spacing w:after="200" w:line="276" w:lineRule="auto"/>
        <w:ind w:firstLine="0"/>
        <w:contextualSpacing w:val="0"/>
        <w:jc w:val="left"/>
      </w:pPr>
      <w:r w:rsidRPr="009C6EC1">
        <w:br w:type="page"/>
      </w:r>
    </w:p>
    <w:p w14:paraId="2909DBC2" w14:textId="31F381C3" w:rsidR="00920DB0" w:rsidRPr="009C6EC1" w:rsidRDefault="00345E17" w:rsidP="00157E3E">
      <w:pPr>
        <w:pStyle w:val="1"/>
        <w:ind w:firstLine="851"/>
        <w:rPr>
          <w:rStyle w:val="10"/>
          <w:rFonts w:eastAsiaTheme="minorHAnsi"/>
          <w:b/>
          <w:caps/>
        </w:rPr>
      </w:pPr>
      <w:bookmarkStart w:id="33" w:name="_Toc533560123"/>
      <w:bookmarkStart w:id="34" w:name="_Toc6750991"/>
      <w:bookmarkStart w:id="35" w:name="_Toc7775424"/>
      <w:bookmarkStart w:id="36" w:name="_Toc7775634"/>
      <w:bookmarkStart w:id="37" w:name="_Toc7907023"/>
      <w:bookmarkStart w:id="38" w:name="_Toc8380978"/>
      <w:bookmarkStart w:id="39" w:name="_Toc39041659"/>
      <w:bookmarkStart w:id="40" w:name="_Toc210559889"/>
      <w:bookmarkStart w:id="41" w:name="_Toc230691760"/>
      <w:bookmarkStart w:id="42" w:name="_Toc230693658"/>
      <w:bookmarkEnd w:id="0"/>
      <w:r w:rsidRPr="009C6EC1">
        <w:rPr>
          <w:rStyle w:val="10"/>
          <w:rFonts w:eastAsiaTheme="minorHAnsi"/>
          <w:b/>
          <w:caps/>
        </w:rPr>
        <w:lastRenderedPageBreak/>
        <w:t>ПРАКТИЧНА ЧАСТИНА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7A406DAD" w14:textId="77777777" w:rsidR="00CE7E47" w:rsidRPr="009C6EC1" w:rsidRDefault="00CE7E47" w:rsidP="00BC4B0B">
      <w:pPr>
        <w:pStyle w:val="1"/>
        <w:rPr>
          <w:rStyle w:val="20"/>
          <w:noProof w:val="0"/>
          <w:vanish/>
        </w:rPr>
      </w:pPr>
      <w:bookmarkStart w:id="43" w:name="_Toc71603606"/>
      <w:bookmarkStart w:id="44" w:name="_Toc71604050"/>
      <w:bookmarkStart w:id="45" w:name="_Toc71604073"/>
      <w:bookmarkStart w:id="46" w:name="_Toc230693563"/>
      <w:bookmarkStart w:id="47" w:name="_Toc230693595"/>
      <w:bookmarkStart w:id="48" w:name="_Toc230693659"/>
      <w:bookmarkStart w:id="49" w:name="_Toc39041660"/>
      <w:bookmarkEnd w:id="43"/>
      <w:bookmarkEnd w:id="44"/>
      <w:bookmarkEnd w:id="45"/>
      <w:bookmarkEnd w:id="46"/>
      <w:bookmarkEnd w:id="47"/>
      <w:bookmarkEnd w:id="48"/>
    </w:p>
    <w:bookmarkEnd w:id="49"/>
    <w:p w14:paraId="4EF6E248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У </w:t>
      </w:r>
      <w:proofErr w:type="spellStart"/>
      <w:r w:rsidRPr="00157E3E">
        <w:rPr>
          <w:lang w:val="ru-RU"/>
        </w:rPr>
        <w:t>практичній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частині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звіту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процес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проєктування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реалізації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тестування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використання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розробленого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програмного</w:t>
      </w:r>
      <w:proofErr w:type="spellEnd"/>
      <w:r w:rsidRPr="00157E3E">
        <w:rPr>
          <w:lang w:val="ru-RU"/>
        </w:rPr>
        <w:t xml:space="preserve"> продукту. На </w:t>
      </w:r>
      <w:proofErr w:type="spellStart"/>
      <w:r w:rsidRPr="00157E3E">
        <w:rPr>
          <w:lang w:val="ru-RU"/>
        </w:rPr>
        <w:t>відміну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від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теоретичної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частини</w:t>
      </w:r>
      <w:proofErr w:type="spellEnd"/>
      <w:r w:rsidRPr="00157E3E">
        <w:rPr>
          <w:lang w:val="ru-RU"/>
        </w:rPr>
        <w:t xml:space="preserve">, де </w:t>
      </w:r>
      <w:proofErr w:type="spellStart"/>
      <w:r w:rsidRPr="00157E3E">
        <w:rPr>
          <w:lang w:val="ru-RU"/>
        </w:rPr>
        <w:t>розкриваються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поняття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технології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підходи</w:t>
      </w:r>
      <w:proofErr w:type="spellEnd"/>
      <w:r w:rsidRPr="00157E3E">
        <w:rPr>
          <w:lang w:val="ru-RU"/>
        </w:rPr>
        <w:t xml:space="preserve">, у </w:t>
      </w:r>
      <w:proofErr w:type="spellStart"/>
      <w:r w:rsidRPr="00157E3E">
        <w:rPr>
          <w:lang w:val="ru-RU"/>
        </w:rPr>
        <w:t>цьому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розділі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показати</w:t>
      </w:r>
      <w:proofErr w:type="spellEnd"/>
      <w:r w:rsidRPr="00157E3E">
        <w:rPr>
          <w:lang w:val="ru-RU"/>
        </w:rPr>
        <w:t xml:space="preserve">, як </w:t>
      </w:r>
      <w:proofErr w:type="spellStart"/>
      <w:r w:rsidRPr="00157E3E">
        <w:rPr>
          <w:lang w:val="ru-RU"/>
        </w:rPr>
        <w:t>саме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ці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знання</w:t>
      </w:r>
      <w:proofErr w:type="spellEnd"/>
      <w:r w:rsidRPr="00157E3E">
        <w:rPr>
          <w:lang w:val="ru-RU"/>
        </w:rPr>
        <w:t xml:space="preserve"> були </w:t>
      </w:r>
      <w:proofErr w:type="spellStart"/>
      <w:r w:rsidRPr="00157E3E">
        <w:rPr>
          <w:lang w:val="ru-RU"/>
        </w:rPr>
        <w:t>застосовані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</w:t>
      </w:r>
      <w:proofErr w:type="spellEnd"/>
      <w:r w:rsidRPr="00157E3E">
        <w:rPr>
          <w:lang w:val="ru-RU"/>
        </w:rPr>
        <w:t xml:space="preserve"> час </w:t>
      </w:r>
      <w:proofErr w:type="spellStart"/>
      <w:r w:rsidRPr="00157E3E">
        <w:rPr>
          <w:lang w:val="ru-RU"/>
        </w:rPr>
        <w:t>виконання</w:t>
      </w:r>
      <w:proofErr w:type="spellEnd"/>
      <w:r w:rsidRPr="00157E3E">
        <w:rPr>
          <w:lang w:val="ru-RU"/>
        </w:rPr>
        <w:t xml:space="preserve"> курсового </w:t>
      </w:r>
      <w:proofErr w:type="spellStart"/>
      <w:r w:rsidRPr="00157E3E">
        <w:rPr>
          <w:lang w:val="ru-RU"/>
        </w:rPr>
        <w:t>проєкту</w:t>
      </w:r>
      <w:proofErr w:type="spellEnd"/>
      <w:r w:rsidRPr="00157E3E">
        <w:rPr>
          <w:lang w:val="ru-RU"/>
        </w:rPr>
        <w:t>.</w:t>
      </w:r>
    </w:p>
    <w:p w14:paraId="7053CF14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Практична </w:t>
      </w:r>
      <w:proofErr w:type="spellStart"/>
      <w:r w:rsidRPr="00157E3E">
        <w:rPr>
          <w:lang w:val="ru-RU"/>
        </w:rPr>
        <w:t>частина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має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демонструвати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повний</w:t>
      </w:r>
      <w:proofErr w:type="spellEnd"/>
      <w:r w:rsidRPr="00157E3E">
        <w:rPr>
          <w:lang w:val="ru-RU"/>
        </w:rPr>
        <w:t xml:space="preserve"> шлях </w:t>
      </w:r>
      <w:proofErr w:type="spellStart"/>
      <w:r w:rsidRPr="00157E3E">
        <w:rPr>
          <w:lang w:val="ru-RU"/>
        </w:rPr>
        <w:t>створення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системи</w:t>
      </w:r>
      <w:proofErr w:type="spellEnd"/>
      <w:r w:rsidRPr="00157E3E">
        <w:rPr>
          <w:lang w:val="ru-RU"/>
        </w:rPr>
        <w:t xml:space="preserve">: </w:t>
      </w:r>
      <w:proofErr w:type="spellStart"/>
      <w:r w:rsidRPr="00157E3E">
        <w:rPr>
          <w:lang w:val="ru-RU"/>
        </w:rPr>
        <w:t>від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визначення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сутностей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предметної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області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побудови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 до </w:t>
      </w:r>
      <w:proofErr w:type="spellStart"/>
      <w:r w:rsidRPr="00157E3E">
        <w:rPr>
          <w:lang w:val="ru-RU"/>
        </w:rPr>
        <w:t>реалізації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функціональних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частин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тестування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опису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структури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проєкту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підготовки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керівництва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користувача</w:t>
      </w:r>
      <w:proofErr w:type="spellEnd"/>
      <w:r w:rsidRPr="00157E3E">
        <w:rPr>
          <w:lang w:val="ru-RU"/>
        </w:rPr>
        <w:t>.</w:t>
      </w:r>
    </w:p>
    <w:p w14:paraId="5A3C13D2" w14:textId="77777777" w:rsid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У </w:t>
      </w:r>
      <w:proofErr w:type="spellStart"/>
      <w:r w:rsidRPr="00157E3E">
        <w:rPr>
          <w:lang w:val="ru-RU"/>
        </w:rPr>
        <w:t>цьому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розділі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описувати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саме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власну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розробку</w:t>
      </w:r>
      <w:proofErr w:type="spellEnd"/>
      <w:r w:rsidRPr="00157E3E">
        <w:rPr>
          <w:lang w:val="ru-RU"/>
        </w:rPr>
        <w:t xml:space="preserve">: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таблиці</w:t>
      </w:r>
      <w:proofErr w:type="spellEnd"/>
      <w:r w:rsidRPr="00157E3E">
        <w:rPr>
          <w:lang w:val="ru-RU"/>
        </w:rPr>
        <w:t xml:space="preserve"> були </w:t>
      </w:r>
      <w:proofErr w:type="spellStart"/>
      <w:r w:rsidRPr="00157E3E">
        <w:rPr>
          <w:lang w:val="ru-RU"/>
        </w:rPr>
        <w:t>створені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класи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реалізовані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функції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підтримує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програма</w:t>
      </w:r>
      <w:proofErr w:type="spellEnd"/>
      <w:r w:rsidRPr="00157E3E">
        <w:rPr>
          <w:lang w:val="ru-RU"/>
        </w:rPr>
        <w:t xml:space="preserve">, як </w:t>
      </w:r>
      <w:proofErr w:type="spellStart"/>
      <w:r w:rsidRPr="00157E3E">
        <w:rPr>
          <w:lang w:val="ru-RU"/>
        </w:rPr>
        <w:t>організована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взаємодія</w:t>
      </w:r>
      <w:proofErr w:type="spellEnd"/>
      <w:r w:rsidRPr="00157E3E">
        <w:rPr>
          <w:lang w:val="ru-RU"/>
        </w:rPr>
        <w:t xml:space="preserve"> з базою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, як </w:t>
      </w:r>
      <w:proofErr w:type="spellStart"/>
      <w:r w:rsidRPr="00157E3E">
        <w:rPr>
          <w:lang w:val="ru-RU"/>
        </w:rPr>
        <w:t>виглядає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інтерфейс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користувача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яким</w:t>
      </w:r>
      <w:proofErr w:type="spellEnd"/>
      <w:r w:rsidRPr="00157E3E">
        <w:rPr>
          <w:lang w:val="ru-RU"/>
        </w:rPr>
        <w:t xml:space="preserve"> чином </w:t>
      </w:r>
      <w:proofErr w:type="spellStart"/>
      <w:r w:rsidRPr="00157E3E">
        <w:rPr>
          <w:lang w:val="ru-RU"/>
        </w:rPr>
        <w:t>перевірялась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працездатність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системи</w:t>
      </w:r>
      <w:proofErr w:type="spellEnd"/>
      <w:r w:rsidRPr="00157E3E">
        <w:rPr>
          <w:lang w:val="ru-RU"/>
        </w:rPr>
        <w:t>.</w:t>
      </w:r>
    </w:p>
    <w:p w14:paraId="01D9EE79" w14:textId="6D571DF2" w:rsidR="004F7553" w:rsidRPr="004F7553" w:rsidRDefault="004F7553" w:rsidP="004F7553">
      <w:pPr>
        <w:rPr>
          <w:lang w:val="ru-RU"/>
        </w:rPr>
      </w:pPr>
      <w:proofErr w:type="spellStart"/>
      <w:r w:rsidRPr="004F7553">
        <w:rPr>
          <w:highlight w:val="yellow"/>
          <w:lang w:val="ru-RU"/>
        </w:rPr>
        <w:t>Дотримуйтесь</w:t>
      </w:r>
      <w:proofErr w:type="spellEnd"/>
      <w:r w:rsidRPr="004F7553">
        <w:rPr>
          <w:highlight w:val="yellow"/>
          <w:lang w:val="ru-RU"/>
        </w:rPr>
        <w:t xml:space="preserve"> стилю Практична </w:t>
      </w:r>
      <w:proofErr w:type="spellStart"/>
      <w:r w:rsidRPr="004F7553">
        <w:rPr>
          <w:highlight w:val="yellow"/>
          <w:lang w:val="ru-RU"/>
        </w:rPr>
        <w:t>частина</w:t>
      </w:r>
      <w:proofErr w:type="spellEnd"/>
      <w:r w:rsidRPr="004F7553">
        <w:rPr>
          <w:highlight w:val="yellow"/>
          <w:lang w:val="ru-RU"/>
        </w:rPr>
        <w:t xml:space="preserve"> – і </w:t>
      </w:r>
      <w:proofErr w:type="spellStart"/>
      <w:r w:rsidRPr="004F7553">
        <w:rPr>
          <w:highlight w:val="yellow"/>
          <w:lang w:val="ru-RU"/>
        </w:rPr>
        <w:t>одразу</w:t>
      </w:r>
      <w:proofErr w:type="spellEnd"/>
      <w:r w:rsidRPr="004F7553">
        <w:rPr>
          <w:highlight w:val="yellow"/>
          <w:lang w:val="ru-RU"/>
        </w:rPr>
        <w:t xml:space="preserve"> </w:t>
      </w:r>
      <w:proofErr w:type="spellStart"/>
      <w:r w:rsidRPr="004F7553">
        <w:rPr>
          <w:highlight w:val="yellow"/>
          <w:lang w:val="ru-RU"/>
        </w:rPr>
        <w:t>розділ</w:t>
      </w:r>
      <w:proofErr w:type="spellEnd"/>
      <w:r w:rsidRPr="004F7553">
        <w:rPr>
          <w:highlight w:val="yellow"/>
          <w:lang w:val="ru-RU"/>
        </w:rPr>
        <w:t xml:space="preserve"> 2.1 </w:t>
      </w:r>
      <w:proofErr w:type="spellStart"/>
      <w:r w:rsidRPr="004F7553">
        <w:rPr>
          <w:highlight w:val="yellow"/>
          <w:lang w:val="ru-RU"/>
        </w:rPr>
        <w:t>Визначення</w:t>
      </w:r>
      <w:proofErr w:type="spellEnd"/>
      <w:r w:rsidRPr="004F7553">
        <w:rPr>
          <w:highlight w:val="yellow"/>
          <w:lang w:val="ru-RU"/>
        </w:rPr>
        <w:t xml:space="preserve"> </w:t>
      </w:r>
      <w:proofErr w:type="spellStart"/>
      <w:r w:rsidRPr="004F7553">
        <w:rPr>
          <w:highlight w:val="yellow"/>
          <w:lang w:val="ru-RU"/>
        </w:rPr>
        <w:t>сутностей</w:t>
      </w:r>
      <w:proofErr w:type="spellEnd"/>
      <w:r w:rsidRPr="004F7553">
        <w:rPr>
          <w:highlight w:val="yellow"/>
          <w:lang w:val="ru-RU"/>
        </w:rPr>
        <w:t xml:space="preserve"> та </w:t>
      </w:r>
      <w:proofErr w:type="spellStart"/>
      <w:r w:rsidRPr="004F7553">
        <w:rPr>
          <w:highlight w:val="yellow"/>
          <w:lang w:val="ru-RU"/>
        </w:rPr>
        <w:t>їх</w:t>
      </w:r>
      <w:proofErr w:type="spellEnd"/>
      <w:r w:rsidRPr="004F7553">
        <w:rPr>
          <w:highlight w:val="yellow"/>
          <w:lang w:val="ru-RU"/>
        </w:rPr>
        <w:t xml:space="preserve"> </w:t>
      </w:r>
      <w:proofErr w:type="spellStart"/>
      <w:r w:rsidRPr="004F7553">
        <w:rPr>
          <w:highlight w:val="yellow"/>
          <w:lang w:val="ru-RU"/>
        </w:rPr>
        <w:t>атрибутів</w:t>
      </w:r>
      <w:proofErr w:type="spellEnd"/>
    </w:p>
    <w:p w14:paraId="573A390B" w14:textId="77777777" w:rsidR="004A5E95" w:rsidRPr="00157E3E" w:rsidRDefault="004A5E95" w:rsidP="004A5E95">
      <w:pPr>
        <w:rPr>
          <w:lang w:val="ru-RU"/>
        </w:rPr>
      </w:pPr>
    </w:p>
    <w:p w14:paraId="0CE2E9B1" w14:textId="746B7CB6" w:rsidR="00157E3E" w:rsidRDefault="00CC61DB" w:rsidP="00CC61DB">
      <w:pPr>
        <w:pStyle w:val="2"/>
        <w:numPr>
          <w:ilvl w:val="0"/>
          <w:numId w:val="0"/>
        </w:numPr>
        <w:ind w:firstLine="851"/>
        <w:rPr>
          <w:noProof w:val="0"/>
        </w:rPr>
      </w:pPr>
      <w:bookmarkStart w:id="50" w:name="_Toc210559890"/>
      <w:bookmarkStart w:id="51" w:name="_Toc230691761"/>
      <w:bookmarkStart w:id="52" w:name="_Toc230693660"/>
      <w:r>
        <w:rPr>
          <w:rStyle w:val="20"/>
          <w:b/>
          <w:bCs/>
          <w:noProof w:val="0"/>
          <w:lang w:val="ru-RU"/>
        </w:rPr>
        <w:t xml:space="preserve">2.1 </w:t>
      </w:r>
      <w:r w:rsidR="00157E3E" w:rsidRPr="009C6EC1">
        <w:rPr>
          <w:rStyle w:val="20"/>
          <w:b/>
          <w:bCs/>
          <w:noProof w:val="0"/>
        </w:rPr>
        <w:t>Визначення сутностей та їх атрибутів</w:t>
      </w:r>
      <w:bookmarkEnd w:id="50"/>
      <w:bookmarkEnd w:id="51"/>
      <w:bookmarkEnd w:id="52"/>
    </w:p>
    <w:p w14:paraId="7150A8CB" w14:textId="44878777" w:rsidR="00157E3E" w:rsidRPr="00157E3E" w:rsidRDefault="00157E3E" w:rsidP="00157E3E">
      <w:pPr>
        <w:pStyle w:val="afc"/>
        <w:ind w:firstLine="851"/>
        <w:jc w:val="both"/>
      </w:pPr>
      <w:r w:rsidRPr="00157E3E">
        <w:t>У</w:t>
      </w:r>
      <w:r>
        <w:rPr>
          <w:b/>
          <w:bCs/>
        </w:rPr>
        <w:t xml:space="preserve"> </w:t>
      </w:r>
      <w:r w:rsidRPr="00157E3E">
        <w:t>цьому підрозділі необхідно визначити та описати всі сутності, які були виділені під час аналізу предметної області та використані для побудови концептуальної схеми бази даних.</w:t>
      </w:r>
    </w:p>
    <w:p w14:paraId="3E68553A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Сутність</w:t>
      </w:r>
      <w:proofErr w:type="spellEnd"/>
      <w:r w:rsidRPr="00157E3E">
        <w:rPr>
          <w:lang w:val="ru-RU"/>
        </w:rPr>
        <w:t xml:space="preserve"> — </w:t>
      </w:r>
      <w:proofErr w:type="spellStart"/>
      <w:r w:rsidRPr="00157E3E">
        <w:rPr>
          <w:lang w:val="ru-RU"/>
        </w:rPr>
        <w:t>це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основний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об’єкт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предметної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області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інформацію</w:t>
      </w:r>
      <w:proofErr w:type="spellEnd"/>
      <w:r w:rsidRPr="00157E3E">
        <w:rPr>
          <w:lang w:val="ru-RU"/>
        </w:rPr>
        <w:t xml:space="preserve"> про </w:t>
      </w:r>
      <w:proofErr w:type="spellStart"/>
      <w:r w:rsidRPr="00157E3E">
        <w:rPr>
          <w:lang w:val="ru-RU"/>
        </w:rPr>
        <w:t>який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зберігати</w:t>
      </w:r>
      <w:proofErr w:type="spellEnd"/>
      <w:r w:rsidRPr="00157E3E">
        <w:rPr>
          <w:lang w:val="ru-RU"/>
        </w:rPr>
        <w:t xml:space="preserve"> в </w:t>
      </w:r>
      <w:proofErr w:type="spellStart"/>
      <w:r w:rsidRPr="00157E3E">
        <w:rPr>
          <w:lang w:val="ru-RU"/>
        </w:rPr>
        <w:t>системі</w:t>
      </w:r>
      <w:proofErr w:type="spellEnd"/>
      <w:r w:rsidRPr="00157E3E">
        <w:rPr>
          <w:lang w:val="ru-RU"/>
        </w:rPr>
        <w:t xml:space="preserve">. Для </w:t>
      </w:r>
      <w:proofErr w:type="spellStart"/>
      <w:r w:rsidRPr="00157E3E">
        <w:rPr>
          <w:lang w:val="ru-RU"/>
        </w:rPr>
        <w:t>кожної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сутності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вказати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її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призначення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перелік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атрибутів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ключове</w:t>
      </w:r>
      <w:proofErr w:type="spellEnd"/>
      <w:r w:rsidRPr="00157E3E">
        <w:rPr>
          <w:lang w:val="ru-RU"/>
        </w:rPr>
        <w:t xml:space="preserve"> поле, </w:t>
      </w:r>
      <w:proofErr w:type="spellStart"/>
      <w:r w:rsidRPr="00157E3E">
        <w:rPr>
          <w:lang w:val="ru-RU"/>
        </w:rPr>
        <w:t>обов’язковість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заповнення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окремих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атрибутів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зв’язки</w:t>
      </w:r>
      <w:proofErr w:type="spellEnd"/>
      <w:r w:rsidRPr="00157E3E">
        <w:rPr>
          <w:lang w:val="ru-RU"/>
        </w:rPr>
        <w:t xml:space="preserve"> з </w:t>
      </w:r>
      <w:proofErr w:type="spellStart"/>
      <w:r w:rsidRPr="00157E3E">
        <w:rPr>
          <w:lang w:val="ru-RU"/>
        </w:rPr>
        <w:t>іншими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сутностями</w:t>
      </w:r>
      <w:proofErr w:type="spellEnd"/>
      <w:r w:rsidRPr="00157E3E">
        <w:rPr>
          <w:lang w:val="ru-RU"/>
        </w:rPr>
        <w:t>.</w:t>
      </w:r>
    </w:p>
    <w:p w14:paraId="439A780C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Опис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сутностей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можна</w:t>
      </w:r>
      <w:proofErr w:type="spellEnd"/>
      <w:r w:rsidRPr="00157E3E">
        <w:rPr>
          <w:lang w:val="ru-RU"/>
        </w:rPr>
        <w:t xml:space="preserve"> подати у </w:t>
      </w:r>
      <w:proofErr w:type="spellStart"/>
      <w:r w:rsidRPr="00157E3E">
        <w:rPr>
          <w:lang w:val="ru-RU"/>
        </w:rPr>
        <w:t>вигляді</w:t>
      </w:r>
      <w:proofErr w:type="spellEnd"/>
      <w:r w:rsidRPr="00157E3E">
        <w:rPr>
          <w:lang w:val="ru-RU"/>
        </w:rPr>
        <w:t xml:space="preserve"> тексту, списку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таблиці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Найзручнішим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варіантом</w:t>
      </w:r>
      <w:proofErr w:type="spellEnd"/>
      <w:r w:rsidRPr="00157E3E">
        <w:rPr>
          <w:lang w:val="ru-RU"/>
        </w:rPr>
        <w:t xml:space="preserve"> є </w:t>
      </w:r>
      <w:proofErr w:type="spellStart"/>
      <w:r w:rsidRPr="00157E3E">
        <w:rPr>
          <w:lang w:val="ru-RU"/>
        </w:rPr>
        <w:t>таблиця</w:t>
      </w:r>
      <w:proofErr w:type="spellEnd"/>
      <w:r w:rsidRPr="00157E3E">
        <w:rPr>
          <w:lang w:val="ru-RU"/>
        </w:rPr>
        <w:t xml:space="preserve">, у </w:t>
      </w:r>
      <w:proofErr w:type="spellStart"/>
      <w:r w:rsidRPr="00157E3E">
        <w:rPr>
          <w:lang w:val="ru-RU"/>
        </w:rPr>
        <w:t>якій</w:t>
      </w:r>
      <w:proofErr w:type="spellEnd"/>
      <w:r w:rsidRPr="00157E3E">
        <w:rPr>
          <w:lang w:val="ru-RU"/>
        </w:rPr>
        <w:t xml:space="preserve"> для </w:t>
      </w:r>
      <w:proofErr w:type="spellStart"/>
      <w:r w:rsidRPr="00157E3E">
        <w:rPr>
          <w:lang w:val="ru-RU"/>
        </w:rPr>
        <w:t>кожної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сутності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вказуються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її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атрибути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пояснення</w:t>
      </w:r>
      <w:proofErr w:type="spellEnd"/>
      <w:r w:rsidRPr="00157E3E">
        <w:rPr>
          <w:lang w:val="ru-RU"/>
        </w:rPr>
        <w:t xml:space="preserve"> до них.</w:t>
      </w:r>
    </w:p>
    <w:p w14:paraId="17FC465E" w14:textId="77777777" w:rsid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Рекомендована структура </w:t>
      </w:r>
      <w:proofErr w:type="spellStart"/>
      <w:r w:rsidRPr="00157E3E">
        <w:rPr>
          <w:lang w:val="ru-RU"/>
        </w:rPr>
        <w:t>опису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сутності</w:t>
      </w:r>
      <w:proofErr w:type="spellEnd"/>
      <w:r w:rsidRPr="00157E3E">
        <w:rPr>
          <w:lang w:val="ru-RU"/>
        </w:rPr>
        <w:t>:</w:t>
      </w:r>
    </w:p>
    <w:p w14:paraId="43EE13E9" w14:textId="77777777" w:rsidR="00157E3E" w:rsidRDefault="00157E3E" w:rsidP="00B910A9">
      <w:pPr>
        <w:pStyle w:val="afc"/>
        <w:numPr>
          <w:ilvl w:val="0"/>
          <w:numId w:val="31"/>
        </w:numPr>
        <w:ind w:left="0"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lastRenderedPageBreak/>
        <w:t>назва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сутності</w:t>
      </w:r>
      <w:proofErr w:type="spellEnd"/>
      <w:r w:rsidRPr="00157E3E">
        <w:rPr>
          <w:lang w:val="ru-RU"/>
        </w:rPr>
        <w:t>;</w:t>
      </w:r>
    </w:p>
    <w:p w14:paraId="78B7043E" w14:textId="77777777" w:rsidR="00157E3E" w:rsidRDefault="00157E3E" w:rsidP="00B910A9">
      <w:pPr>
        <w:pStyle w:val="afc"/>
        <w:numPr>
          <w:ilvl w:val="0"/>
          <w:numId w:val="31"/>
        </w:numPr>
        <w:ind w:left="0"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коротке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призначення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сутності</w:t>
      </w:r>
      <w:proofErr w:type="spellEnd"/>
      <w:r w:rsidRPr="00157E3E">
        <w:rPr>
          <w:lang w:val="ru-RU"/>
        </w:rPr>
        <w:t>;</w:t>
      </w:r>
    </w:p>
    <w:p w14:paraId="6CD6AD49" w14:textId="77777777" w:rsidR="00157E3E" w:rsidRDefault="00157E3E" w:rsidP="00B910A9">
      <w:pPr>
        <w:pStyle w:val="afc"/>
        <w:numPr>
          <w:ilvl w:val="0"/>
          <w:numId w:val="31"/>
        </w:numPr>
        <w:ind w:left="0"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перелік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атрибутів</w:t>
      </w:r>
      <w:proofErr w:type="spellEnd"/>
      <w:r w:rsidRPr="00157E3E">
        <w:rPr>
          <w:lang w:val="ru-RU"/>
        </w:rPr>
        <w:t>;</w:t>
      </w:r>
    </w:p>
    <w:p w14:paraId="286ED142" w14:textId="77777777" w:rsidR="00157E3E" w:rsidRDefault="00157E3E" w:rsidP="00B910A9">
      <w:pPr>
        <w:pStyle w:val="afc"/>
        <w:numPr>
          <w:ilvl w:val="0"/>
          <w:numId w:val="31"/>
        </w:numPr>
        <w:ind w:left="0"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ключове</w:t>
      </w:r>
      <w:proofErr w:type="spellEnd"/>
      <w:r w:rsidRPr="00157E3E">
        <w:rPr>
          <w:lang w:val="ru-RU"/>
        </w:rPr>
        <w:t xml:space="preserve"> поле;</w:t>
      </w:r>
    </w:p>
    <w:p w14:paraId="43AD2261" w14:textId="77777777" w:rsidR="00157E3E" w:rsidRDefault="00157E3E" w:rsidP="00B910A9">
      <w:pPr>
        <w:pStyle w:val="afc"/>
        <w:numPr>
          <w:ilvl w:val="0"/>
          <w:numId w:val="31"/>
        </w:numPr>
        <w:ind w:left="0"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обов’язкові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необов’язкові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атрибути</w:t>
      </w:r>
      <w:proofErr w:type="spellEnd"/>
      <w:r w:rsidRPr="00157E3E">
        <w:rPr>
          <w:lang w:val="ru-RU"/>
        </w:rPr>
        <w:t>;</w:t>
      </w:r>
    </w:p>
    <w:p w14:paraId="388EEB1C" w14:textId="77777777" w:rsidR="00157E3E" w:rsidRDefault="00157E3E" w:rsidP="00B910A9">
      <w:pPr>
        <w:pStyle w:val="afc"/>
        <w:numPr>
          <w:ilvl w:val="0"/>
          <w:numId w:val="31"/>
        </w:numPr>
        <w:ind w:left="0"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зв’язки</w:t>
      </w:r>
      <w:proofErr w:type="spellEnd"/>
      <w:r w:rsidRPr="00157E3E">
        <w:rPr>
          <w:lang w:val="ru-RU"/>
        </w:rPr>
        <w:t xml:space="preserve"> з </w:t>
      </w:r>
      <w:proofErr w:type="spellStart"/>
      <w:r w:rsidRPr="00157E3E">
        <w:rPr>
          <w:lang w:val="ru-RU"/>
        </w:rPr>
        <w:t>іншими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сутностями</w:t>
      </w:r>
      <w:proofErr w:type="spellEnd"/>
      <w:r w:rsidRPr="00157E3E">
        <w:rPr>
          <w:lang w:val="ru-RU"/>
        </w:rPr>
        <w:t>;</w:t>
      </w:r>
    </w:p>
    <w:p w14:paraId="44244E1A" w14:textId="3A2093BA" w:rsidR="00157E3E" w:rsidRPr="00157E3E" w:rsidRDefault="00157E3E" w:rsidP="00B910A9">
      <w:pPr>
        <w:pStyle w:val="afc"/>
        <w:numPr>
          <w:ilvl w:val="0"/>
          <w:numId w:val="31"/>
        </w:numPr>
        <w:ind w:left="0" w:firstLine="851"/>
        <w:jc w:val="both"/>
        <w:rPr>
          <w:lang w:val="ru-RU"/>
        </w:rPr>
      </w:pPr>
      <w:r w:rsidRPr="00157E3E">
        <w:rPr>
          <w:lang w:val="ru-RU"/>
        </w:rPr>
        <w:t xml:space="preserve">тип </w:t>
      </w:r>
      <w:proofErr w:type="spellStart"/>
      <w:r w:rsidRPr="00157E3E">
        <w:rPr>
          <w:lang w:val="ru-RU"/>
        </w:rPr>
        <w:t>зв’язку</w:t>
      </w:r>
      <w:proofErr w:type="spellEnd"/>
      <w:r w:rsidRPr="00157E3E">
        <w:rPr>
          <w:lang w:val="ru-RU"/>
        </w:rPr>
        <w:t>.</w:t>
      </w:r>
    </w:p>
    <w:p w14:paraId="3FD52000" w14:textId="77777777" w:rsidR="00157E3E" w:rsidRPr="00B910A9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Наприклад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опис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можна</w:t>
      </w:r>
      <w:proofErr w:type="spellEnd"/>
      <w:r w:rsidRPr="00157E3E">
        <w:rPr>
          <w:lang w:val="ru-RU"/>
        </w:rPr>
        <w:t xml:space="preserve"> подати так:</w:t>
      </w:r>
    </w:p>
    <w:p w14:paraId="56A57A89" w14:textId="54EEB626" w:rsidR="00157E3E" w:rsidRDefault="00157E3E" w:rsidP="00157E3E">
      <w:pPr>
        <w:pStyle w:val="afc"/>
        <w:keepNext/>
        <w:jc w:val="right"/>
      </w:pPr>
      <w:r>
        <w:t>Таблиця 2.</w:t>
      </w:r>
      <w:r>
        <w:fldChar w:fldCharType="begin"/>
      </w:r>
      <w:r>
        <w:instrText xml:space="preserve"> SEQ Таблиця \* ARABIC </w:instrText>
      </w:r>
      <w:r>
        <w:fldChar w:fldCharType="separate"/>
      </w:r>
      <w:r w:rsidR="00F20367">
        <w:rPr>
          <w:noProof/>
        </w:rPr>
        <w:t>1</w:t>
      </w:r>
      <w:r>
        <w:fldChar w:fldCharType="end"/>
      </w:r>
      <w:r>
        <w:t xml:space="preserve"> Приклад оформлення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826"/>
        <w:gridCol w:w="1824"/>
        <w:gridCol w:w="1827"/>
        <w:gridCol w:w="2036"/>
        <w:gridCol w:w="1832"/>
      </w:tblGrid>
      <w:tr w:rsidR="00157E3E" w14:paraId="187FE475" w14:textId="77777777" w:rsidTr="00157E3E">
        <w:tc>
          <w:tcPr>
            <w:tcW w:w="1826" w:type="dxa"/>
            <w:vAlign w:val="center"/>
          </w:tcPr>
          <w:p w14:paraId="23DD590F" w14:textId="21A05649" w:rsidR="00157E3E" w:rsidRDefault="00157E3E" w:rsidP="006E1BC6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color w:val="000000"/>
                <w:szCs w:val="28"/>
              </w:rPr>
              <w:t>Сутність</w:t>
            </w:r>
          </w:p>
        </w:tc>
        <w:tc>
          <w:tcPr>
            <w:tcW w:w="1824" w:type="dxa"/>
            <w:vAlign w:val="center"/>
          </w:tcPr>
          <w:p w14:paraId="7DAE4992" w14:textId="1F1AE778" w:rsidR="00157E3E" w:rsidRDefault="00157E3E" w:rsidP="006E1BC6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color w:val="000000"/>
                <w:szCs w:val="28"/>
              </w:rPr>
              <w:t>Атрибут</w:t>
            </w:r>
          </w:p>
        </w:tc>
        <w:tc>
          <w:tcPr>
            <w:tcW w:w="1827" w:type="dxa"/>
            <w:vAlign w:val="center"/>
          </w:tcPr>
          <w:p w14:paraId="22495DED" w14:textId="662E9BDE" w:rsidR="00157E3E" w:rsidRDefault="00157E3E" w:rsidP="006E1BC6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color w:val="000000"/>
                <w:szCs w:val="28"/>
              </w:rPr>
              <w:t>Опис атрибута</w:t>
            </w:r>
          </w:p>
        </w:tc>
        <w:tc>
          <w:tcPr>
            <w:tcW w:w="2036" w:type="dxa"/>
            <w:vAlign w:val="center"/>
          </w:tcPr>
          <w:p w14:paraId="73A5188C" w14:textId="251E731C" w:rsidR="00157E3E" w:rsidRDefault="00157E3E" w:rsidP="006E1BC6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color w:val="000000"/>
                <w:szCs w:val="28"/>
              </w:rPr>
              <w:t>Обов’язковість</w:t>
            </w:r>
          </w:p>
        </w:tc>
        <w:tc>
          <w:tcPr>
            <w:tcW w:w="1832" w:type="dxa"/>
            <w:vAlign w:val="center"/>
          </w:tcPr>
          <w:p w14:paraId="1FABAFB1" w14:textId="1C32BC63" w:rsidR="00157E3E" w:rsidRDefault="00157E3E" w:rsidP="006E1BC6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color w:val="000000"/>
                <w:szCs w:val="28"/>
              </w:rPr>
              <w:t>Примітка</w:t>
            </w:r>
          </w:p>
        </w:tc>
      </w:tr>
      <w:tr w:rsidR="00157E3E" w:rsidRPr="00157E3E" w14:paraId="4EFC38B1" w14:textId="77777777" w:rsidTr="00157E3E">
        <w:tc>
          <w:tcPr>
            <w:tcW w:w="1826" w:type="dxa"/>
            <w:vAlign w:val="center"/>
          </w:tcPr>
          <w:p w14:paraId="7D6C1718" w14:textId="536A7677" w:rsidR="00157E3E" w:rsidRDefault="00157E3E" w:rsidP="006E1BC6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color w:val="000000"/>
                <w:szCs w:val="28"/>
              </w:rPr>
              <w:t>[Назва сутності]</w:t>
            </w:r>
          </w:p>
        </w:tc>
        <w:tc>
          <w:tcPr>
            <w:tcW w:w="1824" w:type="dxa"/>
            <w:vAlign w:val="center"/>
          </w:tcPr>
          <w:p w14:paraId="36BEF592" w14:textId="364F952A" w:rsidR="00157E3E" w:rsidRDefault="00157E3E" w:rsidP="006E1BC6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color w:val="000000"/>
                <w:szCs w:val="28"/>
              </w:rPr>
              <w:t>[Назва атрибута]</w:t>
            </w:r>
          </w:p>
        </w:tc>
        <w:tc>
          <w:tcPr>
            <w:tcW w:w="1827" w:type="dxa"/>
            <w:vAlign w:val="center"/>
          </w:tcPr>
          <w:p w14:paraId="56DFB3A3" w14:textId="261A2F3F" w:rsidR="00157E3E" w:rsidRDefault="00157E3E" w:rsidP="006E1BC6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color w:val="000000"/>
                <w:szCs w:val="28"/>
              </w:rPr>
              <w:t>[Що зберігає атрибут]</w:t>
            </w:r>
          </w:p>
        </w:tc>
        <w:tc>
          <w:tcPr>
            <w:tcW w:w="2036" w:type="dxa"/>
            <w:vAlign w:val="center"/>
          </w:tcPr>
          <w:p w14:paraId="5EFB46A2" w14:textId="55934633" w:rsidR="00157E3E" w:rsidRDefault="00157E3E" w:rsidP="006E1BC6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color w:val="000000"/>
                <w:szCs w:val="28"/>
              </w:rPr>
              <w:t>Так / Ні</w:t>
            </w:r>
          </w:p>
        </w:tc>
        <w:tc>
          <w:tcPr>
            <w:tcW w:w="1832" w:type="dxa"/>
            <w:vAlign w:val="center"/>
          </w:tcPr>
          <w:p w14:paraId="68D1AD8F" w14:textId="0DF8E2DB" w:rsidR="00157E3E" w:rsidRPr="00157E3E" w:rsidRDefault="00157E3E" w:rsidP="006E1BC6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color w:val="000000"/>
                <w:szCs w:val="28"/>
                <w:lang w:val="ru-RU"/>
              </w:rPr>
              <w:t>Первинний</w:t>
            </w:r>
            <w:proofErr w:type="spellEnd"/>
            <w:r>
              <w:rPr>
                <w:color w:val="000000"/>
                <w:szCs w:val="28"/>
                <w:lang w:val="ru-RU"/>
              </w:rPr>
              <w:t xml:space="preserve"> ключ / </w:t>
            </w:r>
            <w:proofErr w:type="spellStart"/>
            <w:r>
              <w:rPr>
                <w:color w:val="000000"/>
                <w:szCs w:val="28"/>
                <w:lang w:val="ru-RU"/>
              </w:rPr>
              <w:t>зовнішній</w:t>
            </w:r>
            <w:proofErr w:type="spellEnd"/>
            <w:r>
              <w:rPr>
                <w:color w:val="000000"/>
                <w:szCs w:val="28"/>
                <w:lang w:val="ru-RU"/>
              </w:rPr>
              <w:t xml:space="preserve"> ключ / </w:t>
            </w:r>
            <w:proofErr w:type="spellStart"/>
            <w:r>
              <w:rPr>
                <w:color w:val="000000"/>
                <w:szCs w:val="28"/>
                <w:lang w:val="ru-RU"/>
              </w:rPr>
              <w:t>звичайне</w:t>
            </w:r>
            <w:proofErr w:type="spellEnd"/>
            <w:r>
              <w:rPr>
                <w:color w:val="000000"/>
                <w:szCs w:val="28"/>
                <w:lang w:val="ru-RU"/>
              </w:rPr>
              <w:t xml:space="preserve"> поле</w:t>
            </w:r>
          </w:p>
        </w:tc>
      </w:tr>
    </w:tbl>
    <w:p w14:paraId="20846DFE" w14:textId="77777777" w:rsidR="00157E3E" w:rsidRPr="007C696D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Після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всіх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сутностей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зробити</w:t>
      </w:r>
      <w:proofErr w:type="spellEnd"/>
      <w:r w:rsidRPr="00157E3E">
        <w:rPr>
          <w:lang w:val="ru-RU"/>
        </w:rPr>
        <w:t xml:space="preserve"> короткий </w:t>
      </w:r>
      <w:proofErr w:type="spellStart"/>
      <w:r w:rsidRPr="00157E3E">
        <w:rPr>
          <w:lang w:val="ru-RU"/>
        </w:rPr>
        <w:t>висновок</w:t>
      </w:r>
      <w:proofErr w:type="spellEnd"/>
      <w:r w:rsidRPr="00157E3E">
        <w:rPr>
          <w:lang w:val="ru-RU"/>
        </w:rPr>
        <w:t xml:space="preserve"> про те, </w:t>
      </w:r>
      <w:proofErr w:type="spellStart"/>
      <w:r w:rsidRPr="00157E3E">
        <w:rPr>
          <w:lang w:val="ru-RU"/>
        </w:rPr>
        <w:t>що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визначені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сутності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їх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атрибути</w:t>
      </w:r>
      <w:proofErr w:type="spellEnd"/>
      <w:r w:rsidRPr="00157E3E">
        <w:rPr>
          <w:lang w:val="ru-RU"/>
        </w:rPr>
        <w:t xml:space="preserve"> є основою для </w:t>
      </w:r>
      <w:proofErr w:type="spellStart"/>
      <w:r w:rsidRPr="00157E3E">
        <w:rPr>
          <w:lang w:val="ru-RU"/>
        </w:rPr>
        <w:t>подальшої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побудови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логічної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структури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>.</w:t>
      </w:r>
    </w:p>
    <w:p w14:paraId="137C5C14" w14:textId="0ED013AD" w:rsidR="00157E3E" w:rsidRPr="006E1BC6" w:rsidRDefault="00157E3E" w:rsidP="00157E3E">
      <w:pPr>
        <w:pStyle w:val="afc"/>
        <w:ind w:firstLine="851"/>
        <w:jc w:val="both"/>
        <w:rPr>
          <w:lang w:val="ru-RU"/>
        </w:rPr>
      </w:pPr>
    </w:p>
    <w:p w14:paraId="24E52496" w14:textId="77777777" w:rsidR="00157E3E" w:rsidRPr="00157E3E" w:rsidRDefault="00157E3E" w:rsidP="002828D8">
      <w:pPr>
        <w:pStyle w:val="afc"/>
        <w:ind w:firstLine="851"/>
        <w:contextualSpacing w:val="0"/>
        <w:outlineLvl w:val="1"/>
        <w:rPr>
          <w:b/>
          <w:bCs/>
          <w:lang w:val="ru-RU"/>
        </w:rPr>
      </w:pPr>
      <w:bookmarkStart w:id="53" w:name="_Toc230693661"/>
      <w:r w:rsidRPr="00157E3E">
        <w:rPr>
          <w:b/>
          <w:bCs/>
          <w:lang w:val="ru-RU"/>
        </w:rPr>
        <w:t xml:space="preserve">2.2 </w:t>
      </w:r>
      <w:proofErr w:type="spellStart"/>
      <w:r w:rsidRPr="00157E3E">
        <w:rPr>
          <w:b/>
          <w:bCs/>
          <w:lang w:val="ru-RU"/>
        </w:rPr>
        <w:t>Інформаційно-логічна</w:t>
      </w:r>
      <w:proofErr w:type="spellEnd"/>
      <w:r w:rsidRPr="00157E3E">
        <w:rPr>
          <w:b/>
          <w:bCs/>
          <w:lang w:val="ru-RU"/>
        </w:rPr>
        <w:t xml:space="preserve"> модель</w:t>
      </w:r>
      <w:bookmarkEnd w:id="53"/>
    </w:p>
    <w:p w14:paraId="05B9669D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У </w:t>
      </w:r>
      <w:proofErr w:type="spellStart"/>
      <w:r w:rsidRPr="00157E3E">
        <w:rPr>
          <w:lang w:val="ru-RU"/>
        </w:rPr>
        <w:t>цьому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підрозділі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інформаційно-логічну</w:t>
      </w:r>
      <w:proofErr w:type="spellEnd"/>
      <w:r w:rsidRPr="00157E3E">
        <w:rPr>
          <w:lang w:val="ru-RU"/>
        </w:rPr>
        <w:t xml:space="preserve"> модель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тобто</w:t>
      </w:r>
      <w:proofErr w:type="spellEnd"/>
      <w:r w:rsidRPr="00157E3E">
        <w:rPr>
          <w:lang w:val="ru-RU"/>
        </w:rPr>
        <w:t xml:space="preserve"> структуру </w:t>
      </w:r>
      <w:proofErr w:type="spellStart"/>
      <w:r w:rsidRPr="00157E3E">
        <w:rPr>
          <w:lang w:val="ru-RU"/>
        </w:rPr>
        <w:t>таблиць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були </w:t>
      </w:r>
      <w:proofErr w:type="spellStart"/>
      <w:r w:rsidRPr="00157E3E">
        <w:rPr>
          <w:lang w:val="ru-RU"/>
        </w:rPr>
        <w:t>створені</w:t>
      </w:r>
      <w:proofErr w:type="spellEnd"/>
      <w:r w:rsidRPr="00157E3E">
        <w:rPr>
          <w:lang w:val="ru-RU"/>
        </w:rPr>
        <w:t xml:space="preserve"> на </w:t>
      </w:r>
      <w:proofErr w:type="spellStart"/>
      <w:r w:rsidRPr="00157E3E">
        <w:rPr>
          <w:lang w:val="ru-RU"/>
        </w:rPr>
        <w:t>основі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сутностей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предметної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області</w:t>
      </w:r>
      <w:proofErr w:type="spellEnd"/>
      <w:r w:rsidRPr="00157E3E">
        <w:rPr>
          <w:lang w:val="ru-RU"/>
        </w:rPr>
        <w:t>.</w:t>
      </w:r>
    </w:p>
    <w:p w14:paraId="4E85B520" w14:textId="3C80C156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пояснити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входять</w:t>
      </w:r>
      <w:proofErr w:type="spellEnd"/>
      <w:r w:rsidRPr="00157E3E">
        <w:rPr>
          <w:lang w:val="ru-RU"/>
        </w:rPr>
        <w:t xml:space="preserve"> </w:t>
      </w:r>
      <w:proofErr w:type="gramStart"/>
      <w:r w:rsidRPr="00157E3E">
        <w:rPr>
          <w:lang w:val="ru-RU"/>
        </w:rPr>
        <w:t>до складу</w:t>
      </w:r>
      <w:proofErr w:type="gram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, яке </w:t>
      </w:r>
      <w:proofErr w:type="spellStart"/>
      <w:r w:rsidRPr="00157E3E">
        <w:rPr>
          <w:lang w:val="ru-RU"/>
        </w:rPr>
        <w:t>призначення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має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кожна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поля вона </w:t>
      </w:r>
      <w:proofErr w:type="spellStart"/>
      <w:r w:rsidRPr="00157E3E">
        <w:rPr>
          <w:lang w:val="ru-RU"/>
        </w:rPr>
        <w:t>містить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ключі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обмеження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використовуються</w:t>
      </w:r>
      <w:proofErr w:type="spellEnd"/>
      <w:r w:rsidRPr="00157E3E">
        <w:rPr>
          <w:lang w:val="ru-RU"/>
        </w:rPr>
        <w:t xml:space="preserve">. Також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зазначити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чи</w:t>
      </w:r>
      <w:proofErr w:type="spellEnd"/>
      <w:r w:rsidRPr="00157E3E">
        <w:rPr>
          <w:lang w:val="ru-RU"/>
        </w:rPr>
        <w:t xml:space="preserve"> є </w:t>
      </w:r>
      <w:proofErr w:type="spellStart"/>
      <w:r w:rsidRPr="00157E3E">
        <w:rPr>
          <w:lang w:val="ru-RU"/>
        </w:rPr>
        <w:t>таблиця</w:t>
      </w:r>
      <w:proofErr w:type="spellEnd"/>
      <w:r w:rsidRPr="00157E3E">
        <w:rPr>
          <w:lang w:val="ru-RU"/>
        </w:rPr>
        <w:t xml:space="preserve"> основною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залежною, статичною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динамічною</w:t>
      </w:r>
      <w:proofErr w:type="spellEnd"/>
      <w:r w:rsidRPr="00157E3E">
        <w:rPr>
          <w:lang w:val="ru-RU"/>
        </w:rPr>
        <w:t>.</w:t>
      </w:r>
      <w:r w:rsidR="004F7553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Основна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зберігає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самостійні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об’єкти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предметної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області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Залежна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містить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пов’язані</w:t>
      </w:r>
      <w:proofErr w:type="spellEnd"/>
      <w:r w:rsidRPr="00157E3E">
        <w:rPr>
          <w:lang w:val="ru-RU"/>
        </w:rPr>
        <w:t xml:space="preserve"> з </w:t>
      </w:r>
      <w:proofErr w:type="spellStart"/>
      <w:r w:rsidRPr="00157E3E">
        <w:rPr>
          <w:lang w:val="ru-RU"/>
        </w:rPr>
        <w:t>іншими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таблицями</w:t>
      </w:r>
      <w:proofErr w:type="spellEnd"/>
      <w:r w:rsidRPr="00157E3E">
        <w:rPr>
          <w:lang w:val="ru-RU"/>
        </w:rPr>
        <w:t xml:space="preserve"> через </w:t>
      </w:r>
      <w:proofErr w:type="spellStart"/>
      <w:r w:rsidRPr="00157E3E">
        <w:rPr>
          <w:lang w:val="ru-RU"/>
        </w:rPr>
        <w:t>зовнішні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ключі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Статичними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можна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вважати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дані</w:t>
      </w:r>
      <w:proofErr w:type="spellEnd"/>
      <w:r w:rsidRPr="00157E3E">
        <w:rPr>
          <w:lang w:val="ru-RU"/>
        </w:rPr>
        <w:t xml:space="preserve"> в </w:t>
      </w:r>
      <w:proofErr w:type="spellStart"/>
      <w:r w:rsidRPr="00157E3E">
        <w:rPr>
          <w:lang w:val="ru-RU"/>
        </w:rPr>
        <w:t>яких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змінюються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рідко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наприклад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довідники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Динамічні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lastRenderedPageBreak/>
        <w:t>містять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активно </w:t>
      </w:r>
      <w:proofErr w:type="spellStart"/>
      <w:r w:rsidRPr="00157E3E">
        <w:rPr>
          <w:lang w:val="ru-RU"/>
        </w:rPr>
        <w:t>додаються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змінюються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видаляються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</w:t>
      </w:r>
      <w:proofErr w:type="spellEnd"/>
      <w:r w:rsidRPr="00157E3E">
        <w:rPr>
          <w:lang w:val="ru-RU"/>
        </w:rPr>
        <w:t xml:space="preserve"> час </w:t>
      </w:r>
      <w:proofErr w:type="spellStart"/>
      <w:r w:rsidRPr="00157E3E">
        <w:rPr>
          <w:lang w:val="ru-RU"/>
        </w:rPr>
        <w:t>роботи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>.</w:t>
      </w:r>
    </w:p>
    <w:p w14:paraId="7A827898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Для </w:t>
      </w:r>
      <w:proofErr w:type="spellStart"/>
      <w:r w:rsidRPr="00157E3E">
        <w:rPr>
          <w:lang w:val="ru-RU"/>
        </w:rPr>
        <w:t>кожної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вказати</w:t>
      </w:r>
      <w:proofErr w:type="spellEnd"/>
      <w:r w:rsidRPr="00157E3E">
        <w:rPr>
          <w:lang w:val="ru-RU"/>
        </w:rPr>
        <w:t>:</w:t>
      </w:r>
    </w:p>
    <w:p w14:paraId="1BDE5D67" w14:textId="77777777" w:rsidR="000320A0" w:rsidRDefault="00157E3E" w:rsidP="000320A0">
      <w:pPr>
        <w:pStyle w:val="afc"/>
        <w:numPr>
          <w:ilvl w:val="0"/>
          <w:numId w:val="33"/>
        </w:numPr>
        <w:ind w:left="0"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назву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таблиці</w:t>
      </w:r>
      <w:proofErr w:type="spellEnd"/>
      <w:r w:rsidRPr="00157E3E">
        <w:rPr>
          <w:lang w:val="ru-RU"/>
        </w:rPr>
        <w:t>;</w:t>
      </w:r>
    </w:p>
    <w:p w14:paraId="7BC858AB" w14:textId="77777777" w:rsidR="000320A0" w:rsidRDefault="00157E3E" w:rsidP="000320A0">
      <w:pPr>
        <w:pStyle w:val="afc"/>
        <w:numPr>
          <w:ilvl w:val="0"/>
          <w:numId w:val="33"/>
        </w:numPr>
        <w:ind w:left="0"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її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призначення</w:t>
      </w:r>
      <w:proofErr w:type="spellEnd"/>
      <w:r w:rsidRPr="00157E3E">
        <w:rPr>
          <w:lang w:val="ru-RU"/>
        </w:rPr>
        <w:t>;</w:t>
      </w:r>
    </w:p>
    <w:p w14:paraId="6922E0CB" w14:textId="77777777" w:rsidR="000320A0" w:rsidRDefault="00157E3E" w:rsidP="000320A0">
      <w:pPr>
        <w:pStyle w:val="afc"/>
        <w:numPr>
          <w:ilvl w:val="0"/>
          <w:numId w:val="33"/>
        </w:numPr>
        <w:ind w:left="0" w:firstLine="851"/>
        <w:jc w:val="both"/>
        <w:rPr>
          <w:lang w:val="ru-RU"/>
        </w:rPr>
      </w:pPr>
      <w:r w:rsidRPr="00157E3E">
        <w:rPr>
          <w:lang w:val="ru-RU"/>
        </w:rPr>
        <w:t xml:space="preserve">тип </w:t>
      </w:r>
      <w:proofErr w:type="spellStart"/>
      <w:r w:rsidRPr="00157E3E">
        <w:rPr>
          <w:lang w:val="ru-RU"/>
        </w:rPr>
        <w:t>таблиці</w:t>
      </w:r>
      <w:proofErr w:type="spellEnd"/>
      <w:r w:rsidRPr="00157E3E">
        <w:rPr>
          <w:lang w:val="ru-RU"/>
        </w:rPr>
        <w:t xml:space="preserve">: статична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динамічна</w:t>
      </w:r>
      <w:proofErr w:type="spellEnd"/>
      <w:r w:rsidRPr="00157E3E">
        <w:rPr>
          <w:lang w:val="ru-RU"/>
        </w:rPr>
        <w:t>;</w:t>
      </w:r>
    </w:p>
    <w:p w14:paraId="08AE22C3" w14:textId="404D9CBE" w:rsidR="000320A0" w:rsidRDefault="00157E3E" w:rsidP="000320A0">
      <w:pPr>
        <w:pStyle w:val="afc"/>
        <w:numPr>
          <w:ilvl w:val="0"/>
          <w:numId w:val="33"/>
        </w:numPr>
        <w:ind w:left="0" w:firstLine="851"/>
        <w:jc w:val="both"/>
        <w:rPr>
          <w:lang w:val="ru-RU"/>
        </w:rPr>
      </w:pPr>
      <w:r w:rsidRPr="00157E3E">
        <w:rPr>
          <w:lang w:val="ru-RU"/>
        </w:rPr>
        <w:t xml:space="preserve">роль </w:t>
      </w:r>
      <w:proofErr w:type="spellStart"/>
      <w:r w:rsidRPr="00157E3E">
        <w:rPr>
          <w:lang w:val="ru-RU"/>
        </w:rPr>
        <w:t>таблиці</w:t>
      </w:r>
      <w:proofErr w:type="spellEnd"/>
      <w:r w:rsidRPr="00157E3E">
        <w:rPr>
          <w:lang w:val="ru-RU"/>
        </w:rPr>
        <w:t xml:space="preserve">: </w:t>
      </w:r>
      <w:proofErr w:type="spellStart"/>
      <w:r w:rsidRPr="00157E3E">
        <w:rPr>
          <w:lang w:val="ru-RU"/>
        </w:rPr>
        <w:t>основна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залежна</w:t>
      </w:r>
      <w:proofErr w:type="spellEnd"/>
      <w:r w:rsidRPr="00157E3E">
        <w:rPr>
          <w:lang w:val="ru-RU"/>
        </w:rPr>
        <w:t>;</w:t>
      </w:r>
    </w:p>
    <w:p w14:paraId="2726F4D6" w14:textId="77777777" w:rsidR="000320A0" w:rsidRDefault="00157E3E" w:rsidP="000320A0">
      <w:pPr>
        <w:pStyle w:val="afc"/>
        <w:numPr>
          <w:ilvl w:val="0"/>
          <w:numId w:val="33"/>
        </w:numPr>
        <w:ind w:left="0"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ключові</w:t>
      </w:r>
      <w:proofErr w:type="spellEnd"/>
      <w:r w:rsidRPr="00157E3E">
        <w:rPr>
          <w:lang w:val="ru-RU"/>
        </w:rPr>
        <w:t xml:space="preserve"> поля;</w:t>
      </w:r>
    </w:p>
    <w:p w14:paraId="4784B5EF" w14:textId="77777777" w:rsidR="000320A0" w:rsidRDefault="00157E3E" w:rsidP="000320A0">
      <w:pPr>
        <w:pStyle w:val="afc"/>
        <w:numPr>
          <w:ilvl w:val="0"/>
          <w:numId w:val="33"/>
        </w:numPr>
        <w:ind w:left="0"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зовнішні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ключі</w:t>
      </w:r>
      <w:proofErr w:type="spellEnd"/>
      <w:r w:rsidRPr="00157E3E">
        <w:rPr>
          <w:lang w:val="ru-RU"/>
        </w:rPr>
        <w:t>;</w:t>
      </w:r>
    </w:p>
    <w:p w14:paraId="44E0F2FD" w14:textId="77777777" w:rsidR="000320A0" w:rsidRPr="000320A0" w:rsidRDefault="00157E3E" w:rsidP="000320A0">
      <w:pPr>
        <w:pStyle w:val="afc"/>
        <w:numPr>
          <w:ilvl w:val="0"/>
          <w:numId w:val="33"/>
        </w:numPr>
        <w:ind w:left="0" w:firstLine="851"/>
        <w:jc w:val="both"/>
        <w:rPr>
          <w:lang w:val="en-US"/>
        </w:rPr>
      </w:pPr>
      <w:proofErr w:type="spellStart"/>
      <w:r w:rsidRPr="00157E3E">
        <w:rPr>
          <w:lang w:val="ru-RU"/>
        </w:rPr>
        <w:t>обмеження</w:t>
      </w:r>
      <w:proofErr w:type="spellEnd"/>
      <w:r w:rsidRPr="00157E3E">
        <w:rPr>
          <w:lang w:val="en-US"/>
        </w:rPr>
        <w:t xml:space="preserve">, </w:t>
      </w:r>
      <w:proofErr w:type="spellStart"/>
      <w:r w:rsidRPr="00157E3E">
        <w:rPr>
          <w:lang w:val="ru-RU"/>
        </w:rPr>
        <w:t>наприклад</w:t>
      </w:r>
      <w:proofErr w:type="spellEnd"/>
      <w:r w:rsidRPr="00157E3E">
        <w:rPr>
          <w:lang w:val="en-US"/>
        </w:rPr>
        <w:t xml:space="preserve"> NOT NULL, UNIQUE, CHECK;</w:t>
      </w:r>
    </w:p>
    <w:p w14:paraId="7A59559A" w14:textId="38C38838" w:rsidR="00157E3E" w:rsidRPr="00157E3E" w:rsidRDefault="00157E3E" w:rsidP="000320A0">
      <w:pPr>
        <w:pStyle w:val="afc"/>
        <w:numPr>
          <w:ilvl w:val="0"/>
          <w:numId w:val="33"/>
        </w:numPr>
        <w:ind w:left="0" w:firstLine="851"/>
        <w:jc w:val="both"/>
        <w:rPr>
          <w:lang w:val="ru-RU"/>
        </w:rPr>
      </w:pPr>
      <w:r w:rsidRPr="00157E3E">
        <w:rPr>
          <w:lang w:val="ru-RU"/>
        </w:rPr>
        <w:t xml:space="preserve">приклад </w:t>
      </w:r>
      <w:proofErr w:type="spellStart"/>
      <w:r w:rsidRPr="00157E3E">
        <w:rPr>
          <w:lang w:val="ru-RU"/>
        </w:rPr>
        <w:t>заповнених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>.</w:t>
      </w:r>
    </w:p>
    <w:p w14:paraId="04D15AF4" w14:textId="5C4BA08F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Опис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структури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можна</w:t>
      </w:r>
      <w:proofErr w:type="spellEnd"/>
      <w:r w:rsidRPr="00157E3E">
        <w:rPr>
          <w:lang w:val="ru-RU"/>
        </w:rPr>
        <w:t xml:space="preserve"> подати у </w:t>
      </w:r>
      <w:proofErr w:type="spellStart"/>
      <w:r w:rsidRPr="00157E3E">
        <w:rPr>
          <w:lang w:val="ru-RU"/>
        </w:rPr>
        <w:t>вигляді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таблиці</w:t>
      </w:r>
      <w:proofErr w:type="spellEnd"/>
      <w:r w:rsidR="004A5E95">
        <w:rPr>
          <w:lang w:val="ru-RU"/>
        </w:rPr>
        <w:t>.</w:t>
      </w:r>
      <w:r w:rsidR="004F7553">
        <w:rPr>
          <w:lang w:val="ru-RU"/>
        </w:rPr>
        <w:t xml:space="preserve"> </w:t>
      </w:r>
      <w:r w:rsidRPr="00157E3E">
        <w:rPr>
          <w:lang w:val="ru-RU"/>
        </w:rPr>
        <w:t xml:space="preserve">Також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показати</w:t>
      </w:r>
      <w:proofErr w:type="spellEnd"/>
      <w:r w:rsidRPr="00157E3E">
        <w:rPr>
          <w:lang w:val="ru-RU"/>
        </w:rPr>
        <w:t xml:space="preserve"> приклад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можуть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зберігатися</w:t>
      </w:r>
      <w:proofErr w:type="spellEnd"/>
      <w:r w:rsidRPr="00157E3E">
        <w:rPr>
          <w:lang w:val="ru-RU"/>
        </w:rPr>
        <w:t xml:space="preserve"> в </w:t>
      </w:r>
      <w:proofErr w:type="spellStart"/>
      <w:r w:rsidRPr="00157E3E">
        <w:rPr>
          <w:lang w:val="ru-RU"/>
        </w:rPr>
        <w:t>таблиці</w:t>
      </w:r>
      <w:proofErr w:type="spellEnd"/>
      <w:r w:rsidRPr="00157E3E">
        <w:rPr>
          <w:lang w:val="ru-RU"/>
        </w:rPr>
        <w:t xml:space="preserve">. Приклад повинен бути </w:t>
      </w:r>
      <w:proofErr w:type="spellStart"/>
      <w:r w:rsidRPr="00157E3E">
        <w:rPr>
          <w:lang w:val="ru-RU"/>
        </w:rPr>
        <w:t>зрозумілим</w:t>
      </w:r>
      <w:proofErr w:type="spellEnd"/>
      <w:r w:rsidRPr="00157E3E">
        <w:rPr>
          <w:lang w:val="ru-RU"/>
        </w:rPr>
        <w:t xml:space="preserve"> і </w:t>
      </w:r>
      <w:proofErr w:type="spellStart"/>
      <w:r w:rsidRPr="00157E3E">
        <w:rPr>
          <w:lang w:val="ru-RU"/>
        </w:rPr>
        <w:t>відповідати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темі</w:t>
      </w:r>
      <w:proofErr w:type="spellEnd"/>
      <w:r w:rsidRPr="00157E3E">
        <w:rPr>
          <w:lang w:val="ru-RU"/>
        </w:rPr>
        <w:t xml:space="preserve"> курсового </w:t>
      </w:r>
      <w:proofErr w:type="spellStart"/>
      <w:r w:rsidRPr="00157E3E">
        <w:rPr>
          <w:lang w:val="ru-RU"/>
        </w:rPr>
        <w:t>проєкту</w:t>
      </w:r>
      <w:proofErr w:type="spellEnd"/>
      <w:r w:rsidRPr="00157E3E">
        <w:rPr>
          <w:lang w:val="ru-RU"/>
        </w:rPr>
        <w:t>.</w:t>
      </w:r>
      <w:r w:rsidR="004F7553">
        <w:rPr>
          <w:lang w:val="ru-RU"/>
        </w:rPr>
        <w:t xml:space="preserve"> </w:t>
      </w:r>
      <w:r w:rsidRPr="00157E3E">
        <w:rPr>
          <w:lang w:val="ru-RU"/>
        </w:rPr>
        <w:t xml:space="preserve">У </w:t>
      </w:r>
      <w:proofErr w:type="spellStart"/>
      <w:r w:rsidRPr="00157E3E">
        <w:rPr>
          <w:lang w:val="ru-RU"/>
        </w:rPr>
        <w:t>цьому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підрозділі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зазначити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хто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що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здійснює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наповнення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: </w:t>
      </w:r>
      <w:proofErr w:type="spellStart"/>
      <w:r w:rsidRPr="00157E3E">
        <w:rPr>
          <w:lang w:val="ru-RU"/>
        </w:rPr>
        <w:t>користувач</w:t>
      </w:r>
      <w:proofErr w:type="spellEnd"/>
      <w:r w:rsidRPr="00157E3E">
        <w:rPr>
          <w:lang w:val="ru-RU"/>
        </w:rPr>
        <w:t xml:space="preserve"> через </w:t>
      </w:r>
      <w:proofErr w:type="spellStart"/>
      <w:r w:rsidRPr="00157E3E">
        <w:rPr>
          <w:lang w:val="ru-RU"/>
        </w:rPr>
        <w:t>інтерфейс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адміністратор</w:t>
      </w:r>
      <w:proofErr w:type="spellEnd"/>
      <w:r w:rsidRPr="00157E3E">
        <w:rPr>
          <w:lang w:val="ru-RU"/>
        </w:rPr>
        <w:t xml:space="preserve">, </w:t>
      </w:r>
      <w:r w:rsidRPr="00157E3E">
        <w:rPr>
          <w:lang w:val="en-US"/>
        </w:rPr>
        <w:t>SQL</w:t>
      </w:r>
      <w:r w:rsidRPr="00157E3E">
        <w:rPr>
          <w:lang w:val="ru-RU"/>
        </w:rPr>
        <w:t>-</w:t>
      </w:r>
      <w:proofErr w:type="spellStart"/>
      <w:r w:rsidRPr="00157E3E">
        <w:rPr>
          <w:lang w:val="ru-RU"/>
        </w:rPr>
        <w:t>файли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тестові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сама </w:t>
      </w:r>
      <w:proofErr w:type="spellStart"/>
      <w:r w:rsidRPr="00157E3E">
        <w:rPr>
          <w:lang w:val="ru-RU"/>
        </w:rPr>
        <w:t>програма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</w:t>
      </w:r>
      <w:proofErr w:type="spellEnd"/>
      <w:r w:rsidRPr="00157E3E">
        <w:rPr>
          <w:lang w:val="ru-RU"/>
        </w:rPr>
        <w:t xml:space="preserve"> час </w:t>
      </w:r>
      <w:proofErr w:type="spellStart"/>
      <w:r w:rsidRPr="00157E3E">
        <w:rPr>
          <w:lang w:val="ru-RU"/>
        </w:rPr>
        <w:t>роботи</w:t>
      </w:r>
      <w:proofErr w:type="spellEnd"/>
      <w:r w:rsidRPr="00157E3E">
        <w:rPr>
          <w:lang w:val="ru-RU"/>
        </w:rPr>
        <w:t>.</w:t>
      </w:r>
    </w:p>
    <w:p w14:paraId="077D0208" w14:textId="30AF1D91" w:rsidR="004A5E95" w:rsidRPr="004A5E95" w:rsidRDefault="00157E3E" w:rsidP="004F7553">
      <w:pPr>
        <w:pStyle w:val="afc"/>
        <w:ind w:firstLine="851"/>
        <w:jc w:val="both"/>
      </w:pPr>
      <w:proofErr w:type="spellStart"/>
      <w:r w:rsidRPr="00157E3E">
        <w:rPr>
          <w:lang w:val="ru-RU"/>
        </w:rPr>
        <w:t>Окремо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операції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підтримуються</w:t>
      </w:r>
      <w:proofErr w:type="spellEnd"/>
      <w:r w:rsidRPr="00157E3E">
        <w:rPr>
          <w:lang w:val="ru-RU"/>
        </w:rPr>
        <w:t xml:space="preserve"> в </w:t>
      </w:r>
      <w:proofErr w:type="spellStart"/>
      <w:r w:rsidRPr="00157E3E">
        <w:rPr>
          <w:lang w:val="ru-RU"/>
        </w:rPr>
        <w:t>базі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: </w:t>
      </w:r>
      <w:proofErr w:type="spellStart"/>
      <w:r w:rsidRPr="00157E3E">
        <w:rPr>
          <w:lang w:val="ru-RU"/>
        </w:rPr>
        <w:t>створення</w:t>
      </w:r>
      <w:proofErr w:type="spellEnd"/>
      <w:r w:rsidRPr="00157E3E">
        <w:rPr>
          <w:lang w:val="ru-RU"/>
        </w:rPr>
        <w:t xml:space="preserve">, перегляд, </w:t>
      </w:r>
      <w:proofErr w:type="spellStart"/>
      <w:r w:rsidRPr="00157E3E">
        <w:rPr>
          <w:lang w:val="ru-RU"/>
        </w:rPr>
        <w:t>редагування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видалення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записів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пошук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фільтрація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сортування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>.</w:t>
      </w:r>
      <w:r w:rsidR="004F7553">
        <w:rPr>
          <w:lang w:val="ru-RU"/>
        </w:rPr>
        <w:t xml:space="preserve"> </w:t>
      </w:r>
      <w:proofErr w:type="spellStart"/>
      <w:r w:rsidR="004A5E95">
        <w:rPr>
          <w:lang w:val="ru-RU"/>
        </w:rPr>
        <w:t>Якщо</w:t>
      </w:r>
      <w:proofErr w:type="spellEnd"/>
      <w:r w:rsidR="004A5E95">
        <w:rPr>
          <w:lang w:val="ru-RU"/>
        </w:rPr>
        <w:t xml:space="preserve"> </w:t>
      </w:r>
      <w:proofErr w:type="spellStart"/>
      <w:r w:rsidR="004A5E95">
        <w:rPr>
          <w:lang w:val="ru-RU"/>
        </w:rPr>
        <w:t>таблиця</w:t>
      </w:r>
      <w:proofErr w:type="spellEnd"/>
      <w:r w:rsidR="004A5E95">
        <w:rPr>
          <w:lang w:val="ru-RU"/>
        </w:rPr>
        <w:t xml:space="preserve"> переходить на </w:t>
      </w:r>
      <w:proofErr w:type="spellStart"/>
      <w:r w:rsidR="004A5E95">
        <w:rPr>
          <w:lang w:val="ru-RU"/>
        </w:rPr>
        <w:t>наступну</w:t>
      </w:r>
      <w:proofErr w:type="spellEnd"/>
      <w:r w:rsidR="004A5E95">
        <w:rPr>
          <w:lang w:val="ru-RU"/>
        </w:rPr>
        <w:t xml:space="preserve"> </w:t>
      </w:r>
      <w:proofErr w:type="spellStart"/>
      <w:r w:rsidR="004A5E95">
        <w:rPr>
          <w:lang w:val="ru-RU"/>
        </w:rPr>
        <w:t>сторінку</w:t>
      </w:r>
      <w:proofErr w:type="spellEnd"/>
      <w:r w:rsidR="004A5E95" w:rsidRPr="004A5E95">
        <w:rPr>
          <w:lang w:val="ru-RU"/>
        </w:rPr>
        <w:t xml:space="preserve">: </w:t>
      </w:r>
      <w:r w:rsidR="004A5E95">
        <w:t xml:space="preserve">ставите курсор </w:t>
      </w:r>
      <w:proofErr w:type="gramStart"/>
      <w:r w:rsidR="004A5E95">
        <w:t>на першу</w:t>
      </w:r>
      <w:proofErr w:type="gramEnd"/>
      <w:r w:rsidR="004A5E95">
        <w:t xml:space="preserve"> клітинку що перенеслась на нову сторінку і вставляєте розрив таблиці </w:t>
      </w:r>
      <w:r w:rsidR="004A5E95">
        <w:rPr>
          <w:lang w:val="en-US"/>
        </w:rPr>
        <w:t>ctrl</w:t>
      </w:r>
      <w:r w:rsidR="004A5E95" w:rsidRPr="004A5E95">
        <w:rPr>
          <w:lang w:val="ru-RU"/>
        </w:rPr>
        <w:t>+</w:t>
      </w:r>
      <w:r w:rsidR="004A5E95">
        <w:rPr>
          <w:lang w:val="en-US"/>
        </w:rPr>
        <w:t>shift</w:t>
      </w:r>
      <w:r w:rsidR="004A5E95" w:rsidRPr="004A5E95">
        <w:rPr>
          <w:lang w:val="ru-RU"/>
        </w:rPr>
        <w:t>+</w:t>
      </w:r>
      <w:r w:rsidR="004A5E95">
        <w:rPr>
          <w:lang w:val="en-US"/>
        </w:rPr>
        <w:t>enter</w:t>
      </w:r>
      <w:r w:rsidR="004A5E95" w:rsidRPr="004A5E95">
        <w:rPr>
          <w:lang w:val="ru-RU"/>
        </w:rPr>
        <w:t>.</w:t>
      </w:r>
    </w:p>
    <w:p w14:paraId="19C187F3" w14:textId="0C33637C" w:rsidR="004A5E95" w:rsidRDefault="004A5E95" w:rsidP="004A5E95">
      <w:pPr>
        <w:pStyle w:val="afc"/>
        <w:keepNext/>
        <w:jc w:val="right"/>
      </w:pPr>
      <w:r>
        <w:t xml:space="preserve">Таблиця </w:t>
      </w:r>
      <w:r w:rsidR="00B910A9">
        <w:t>2.</w:t>
      </w:r>
      <w:r>
        <w:fldChar w:fldCharType="begin"/>
      </w:r>
      <w:r>
        <w:instrText xml:space="preserve"> SEQ Таблиця \* ARABIC </w:instrText>
      </w:r>
      <w:r>
        <w:fldChar w:fldCharType="separate"/>
      </w:r>
      <w:r w:rsidR="00F20367">
        <w:rPr>
          <w:noProof/>
        </w:rPr>
        <w:t>2</w:t>
      </w:r>
      <w:r>
        <w:fldChar w:fldCharType="end"/>
      </w:r>
      <w:r>
        <w:t xml:space="preserve"> </w:t>
      </w:r>
      <w:r>
        <w:rPr>
          <w:noProof/>
        </w:rPr>
        <w:t>Приклад оформлення таблиці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4A5E95" w14:paraId="23487A0E" w14:textId="77777777" w:rsidTr="004A5E95">
        <w:tc>
          <w:tcPr>
            <w:tcW w:w="1557" w:type="dxa"/>
          </w:tcPr>
          <w:p w14:paraId="30952EA8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662BA6C4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33A98ED6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0AD97539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5372B823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730F0BE6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</w:tr>
      <w:tr w:rsidR="004A5E95" w14:paraId="704E4217" w14:textId="77777777" w:rsidTr="004A5E95">
        <w:tc>
          <w:tcPr>
            <w:tcW w:w="1557" w:type="dxa"/>
          </w:tcPr>
          <w:p w14:paraId="2E7F3C89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62421841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1CA95034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2676A585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30B8B5DC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39258AE5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</w:tr>
      <w:tr w:rsidR="004A5E95" w14:paraId="3731585D" w14:textId="77777777" w:rsidTr="004A5E95">
        <w:tc>
          <w:tcPr>
            <w:tcW w:w="1557" w:type="dxa"/>
          </w:tcPr>
          <w:p w14:paraId="054A5077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0EFD8C1F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2FF53F27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6E84965A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6F88FD11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75617779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</w:tr>
    </w:tbl>
    <w:p w14:paraId="3EC89DB6" w14:textId="77777777" w:rsidR="00F20367" w:rsidRDefault="00F20367"/>
    <w:p w14:paraId="65001D44" w14:textId="7D91F2D8" w:rsidR="00F20367" w:rsidRDefault="00F20367" w:rsidP="00F20367">
      <w:pPr>
        <w:pStyle w:val="afc"/>
        <w:keepNext/>
        <w:jc w:val="right"/>
      </w:pPr>
      <w:r>
        <w:lastRenderedPageBreak/>
        <w:t>Продовження таблиці 2.</w:t>
      </w:r>
      <w:r w:rsidR="00B910A9">
        <w:t>2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4A5E95" w14:paraId="06AA8C75" w14:textId="77777777" w:rsidTr="004A5E95">
        <w:tc>
          <w:tcPr>
            <w:tcW w:w="1557" w:type="dxa"/>
          </w:tcPr>
          <w:p w14:paraId="7B17C7EA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5A5D5DEF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4AE97277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78D9147F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3AF4411A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47724AC0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</w:tr>
      <w:tr w:rsidR="004A5E95" w14:paraId="024B59A6" w14:textId="77777777" w:rsidTr="004A5E95">
        <w:tc>
          <w:tcPr>
            <w:tcW w:w="1557" w:type="dxa"/>
          </w:tcPr>
          <w:p w14:paraId="57DB1CC6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0BEBC195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6E6E28F3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1325D87C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2DEEB73C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39F83663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</w:tr>
      <w:tr w:rsidR="004A5E95" w14:paraId="72AF216F" w14:textId="77777777" w:rsidTr="004A5E95">
        <w:tc>
          <w:tcPr>
            <w:tcW w:w="1557" w:type="dxa"/>
          </w:tcPr>
          <w:p w14:paraId="1FBAD514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5D8D1457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085247AB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57941A7A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67C88C5D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13BDC805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</w:tr>
      <w:tr w:rsidR="004A5E95" w14:paraId="6D883D03" w14:textId="77777777" w:rsidTr="004A5E95">
        <w:tc>
          <w:tcPr>
            <w:tcW w:w="1557" w:type="dxa"/>
          </w:tcPr>
          <w:p w14:paraId="43A29350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4EFA44CB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722E0CB0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6BA9C02F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6A3EBBD7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03B90F2F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</w:tr>
      <w:tr w:rsidR="004A5E95" w14:paraId="5DAB5D1D" w14:textId="77777777" w:rsidTr="004A5E95">
        <w:tc>
          <w:tcPr>
            <w:tcW w:w="1557" w:type="dxa"/>
          </w:tcPr>
          <w:p w14:paraId="1E998C1C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03A0D6EE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7" w:type="dxa"/>
          </w:tcPr>
          <w:p w14:paraId="4C622A3F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6CFB9F28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0C15AD6E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  <w:tc>
          <w:tcPr>
            <w:tcW w:w="1558" w:type="dxa"/>
          </w:tcPr>
          <w:p w14:paraId="36AB1E04" w14:textId="77777777" w:rsidR="004A5E95" w:rsidRDefault="004A5E95" w:rsidP="004A5E95">
            <w:pPr>
              <w:ind w:firstLine="0"/>
              <w:rPr>
                <w:lang w:val="ru-RU"/>
              </w:rPr>
            </w:pPr>
          </w:p>
        </w:tc>
      </w:tr>
    </w:tbl>
    <w:p w14:paraId="45730E18" w14:textId="77777777" w:rsidR="004A5E95" w:rsidRPr="00157E3E" w:rsidRDefault="004A5E95" w:rsidP="004A5E95">
      <w:pPr>
        <w:rPr>
          <w:lang w:val="ru-RU"/>
        </w:rPr>
      </w:pPr>
    </w:p>
    <w:p w14:paraId="0A644456" w14:textId="77777777" w:rsidR="00157E3E" w:rsidRPr="00157E3E" w:rsidRDefault="00157E3E" w:rsidP="002828D8">
      <w:pPr>
        <w:pStyle w:val="afc"/>
        <w:ind w:firstLine="851"/>
        <w:outlineLvl w:val="1"/>
        <w:rPr>
          <w:b/>
          <w:bCs/>
          <w:lang w:val="ru-RU"/>
        </w:rPr>
      </w:pPr>
      <w:bookmarkStart w:id="54" w:name="_Toc230693662"/>
      <w:r w:rsidRPr="00157E3E">
        <w:rPr>
          <w:b/>
          <w:bCs/>
          <w:lang w:val="ru-RU"/>
        </w:rPr>
        <w:t xml:space="preserve">2.3 </w:t>
      </w:r>
      <w:proofErr w:type="spellStart"/>
      <w:r w:rsidRPr="00157E3E">
        <w:rPr>
          <w:b/>
          <w:bCs/>
          <w:lang w:val="ru-RU"/>
        </w:rPr>
        <w:t>Перевірка</w:t>
      </w:r>
      <w:proofErr w:type="spellEnd"/>
      <w:r w:rsidRPr="00157E3E">
        <w:rPr>
          <w:b/>
          <w:bCs/>
          <w:lang w:val="ru-RU"/>
        </w:rPr>
        <w:t xml:space="preserve"> </w:t>
      </w:r>
      <w:proofErr w:type="spellStart"/>
      <w:r w:rsidRPr="00157E3E">
        <w:rPr>
          <w:b/>
          <w:bCs/>
          <w:lang w:val="ru-RU"/>
        </w:rPr>
        <w:t>таблиць</w:t>
      </w:r>
      <w:proofErr w:type="spellEnd"/>
      <w:r w:rsidRPr="00157E3E">
        <w:rPr>
          <w:b/>
          <w:bCs/>
          <w:lang w:val="ru-RU"/>
        </w:rPr>
        <w:t xml:space="preserve"> на </w:t>
      </w:r>
      <w:proofErr w:type="spellStart"/>
      <w:r w:rsidRPr="00157E3E">
        <w:rPr>
          <w:b/>
          <w:bCs/>
          <w:lang w:val="ru-RU"/>
        </w:rPr>
        <w:t>відповідність</w:t>
      </w:r>
      <w:proofErr w:type="spellEnd"/>
      <w:r w:rsidRPr="00157E3E">
        <w:rPr>
          <w:b/>
          <w:bCs/>
          <w:lang w:val="ru-RU"/>
        </w:rPr>
        <w:t xml:space="preserve"> </w:t>
      </w:r>
      <w:proofErr w:type="spellStart"/>
      <w:r w:rsidRPr="00157E3E">
        <w:rPr>
          <w:b/>
          <w:bCs/>
          <w:lang w:val="ru-RU"/>
        </w:rPr>
        <w:t>нормальним</w:t>
      </w:r>
      <w:proofErr w:type="spellEnd"/>
      <w:r w:rsidRPr="00157E3E">
        <w:rPr>
          <w:b/>
          <w:bCs/>
          <w:lang w:val="ru-RU"/>
        </w:rPr>
        <w:t xml:space="preserve"> формам</w:t>
      </w:r>
      <w:bookmarkEnd w:id="54"/>
    </w:p>
    <w:p w14:paraId="636226B9" w14:textId="591D3F9D" w:rsidR="00CD70F6" w:rsidRDefault="00CD70F6" w:rsidP="00CD70F6">
      <w:pPr>
        <w:ind w:firstLine="851"/>
        <w:rPr>
          <w:lang w:val="ru-RU"/>
        </w:rPr>
      </w:pPr>
      <w:proofErr w:type="gramStart"/>
      <w:r>
        <w:rPr>
          <w:lang w:val="ru-RU"/>
        </w:rPr>
        <w:t>…….</w:t>
      </w:r>
      <w:proofErr w:type="gramEnd"/>
      <w:r>
        <w:rPr>
          <w:lang w:val="ru-RU"/>
        </w:rPr>
        <w:t>.(</w:t>
      </w:r>
      <w:proofErr w:type="spellStart"/>
      <w:r w:rsidRPr="00CD70F6">
        <w:rPr>
          <w:highlight w:val="yellow"/>
          <w:lang w:val="ru-RU"/>
        </w:rPr>
        <w:t>опціонально</w:t>
      </w:r>
      <w:proofErr w:type="spellEnd"/>
      <w:r>
        <w:rPr>
          <w:lang w:val="ru-RU"/>
        </w:rPr>
        <w:t>)</w:t>
      </w:r>
    </w:p>
    <w:p w14:paraId="439E50A3" w14:textId="4D3AC9F2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У </w:t>
      </w:r>
      <w:proofErr w:type="spellStart"/>
      <w:r w:rsidRPr="00157E3E">
        <w:rPr>
          <w:lang w:val="ru-RU"/>
        </w:rPr>
        <w:t>цьому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підрозділі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перевірити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 на </w:t>
      </w:r>
      <w:proofErr w:type="spellStart"/>
      <w:r w:rsidRPr="00157E3E">
        <w:rPr>
          <w:lang w:val="ru-RU"/>
        </w:rPr>
        <w:t>відповідність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нормальним</w:t>
      </w:r>
      <w:proofErr w:type="spellEnd"/>
      <w:r w:rsidRPr="00157E3E">
        <w:rPr>
          <w:lang w:val="ru-RU"/>
        </w:rPr>
        <w:t xml:space="preserve"> формам.</w:t>
      </w:r>
    </w:p>
    <w:p w14:paraId="2B885C4D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Метою </w:t>
      </w:r>
      <w:proofErr w:type="spellStart"/>
      <w:r w:rsidRPr="00157E3E">
        <w:rPr>
          <w:lang w:val="ru-RU"/>
        </w:rPr>
        <w:t>нормалізації</w:t>
      </w:r>
      <w:proofErr w:type="spellEnd"/>
      <w:r w:rsidRPr="00157E3E">
        <w:rPr>
          <w:lang w:val="ru-RU"/>
        </w:rPr>
        <w:t xml:space="preserve"> є </w:t>
      </w:r>
      <w:proofErr w:type="spellStart"/>
      <w:r w:rsidRPr="00157E3E">
        <w:rPr>
          <w:lang w:val="ru-RU"/>
        </w:rPr>
        <w:t>усунення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дублювання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зменшення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ризику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помилок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</w:t>
      </w:r>
      <w:proofErr w:type="spellEnd"/>
      <w:r w:rsidRPr="00157E3E">
        <w:rPr>
          <w:lang w:val="ru-RU"/>
        </w:rPr>
        <w:t xml:space="preserve"> час </w:t>
      </w:r>
      <w:proofErr w:type="spellStart"/>
      <w:r w:rsidRPr="00157E3E">
        <w:rPr>
          <w:lang w:val="ru-RU"/>
        </w:rPr>
        <w:t>оновлення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інформації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забезпечення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логічної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цілісності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. У </w:t>
      </w:r>
      <w:proofErr w:type="spellStart"/>
      <w:r w:rsidRPr="00157E3E">
        <w:rPr>
          <w:lang w:val="ru-RU"/>
        </w:rPr>
        <w:t>звіті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розглянути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відповідність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першій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другій</w:t>
      </w:r>
      <w:proofErr w:type="spellEnd"/>
      <w:r w:rsidRPr="00157E3E">
        <w:rPr>
          <w:lang w:val="ru-RU"/>
        </w:rPr>
        <w:t xml:space="preserve"> і </w:t>
      </w:r>
      <w:proofErr w:type="spellStart"/>
      <w:r w:rsidRPr="00157E3E">
        <w:rPr>
          <w:lang w:val="ru-RU"/>
        </w:rPr>
        <w:t>третій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нормальним</w:t>
      </w:r>
      <w:proofErr w:type="spellEnd"/>
      <w:r w:rsidRPr="00157E3E">
        <w:rPr>
          <w:lang w:val="ru-RU"/>
        </w:rPr>
        <w:t xml:space="preserve"> формам. За потреби </w:t>
      </w:r>
      <w:proofErr w:type="spellStart"/>
      <w:r w:rsidRPr="00157E3E">
        <w:rPr>
          <w:lang w:val="ru-RU"/>
        </w:rPr>
        <w:t>можна</w:t>
      </w:r>
      <w:proofErr w:type="spellEnd"/>
      <w:r w:rsidRPr="00157E3E">
        <w:rPr>
          <w:lang w:val="ru-RU"/>
        </w:rPr>
        <w:t xml:space="preserve"> також </w:t>
      </w:r>
      <w:proofErr w:type="spellStart"/>
      <w:r w:rsidRPr="00157E3E">
        <w:rPr>
          <w:lang w:val="ru-RU"/>
        </w:rPr>
        <w:t>згадати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вищі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нормальні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форми</w:t>
      </w:r>
      <w:proofErr w:type="spellEnd"/>
      <w:r w:rsidRPr="00157E3E">
        <w:rPr>
          <w:lang w:val="ru-RU"/>
        </w:rPr>
        <w:t>.</w:t>
      </w:r>
    </w:p>
    <w:p w14:paraId="2949BCB5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Для </w:t>
      </w:r>
      <w:proofErr w:type="spellStart"/>
      <w:r w:rsidRPr="00157E3E">
        <w:rPr>
          <w:lang w:val="ru-RU"/>
        </w:rPr>
        <w:t>кожної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коротко </w:t>
      </w:r>
      <w:proofErr w:type="spellStart"/>
      <w:r w:rsidRPr="00157E3E">
        <w:rPr>
          <w:lang w:val="ru-RU"/>
        </w:rPr>
        <w:t>пояснити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умови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нормалізації</w:t>
      </w:r>
      <w:proofErr w:type="spellEnd"/>
      <w:r w:rsidRPr="00157E3E">
        <w:rPr>
          <w:lang w:val="ru-RU"/>
        </w:rPr>
        <w:t xml:space="preserve"> вона </w:t>
      </w:r>
      <w:proofErr w:type="spellStart"/>
      <w:r w:rsidRPr="00157E3E">
        <w:rPr>
          <w:lang w:val="ru-RU"/>
        </w:rPr>
        <w:t>виконує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Наприклад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таблиця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відповідає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першій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нормальній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формі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якщо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всі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її</w:t>
      </w:r>
      <w:proofErr w:type="spellEnd"/>
      <w:r w:rsidRPr="00157E3E">
        <w:rPr>
          <w:lang w:val="ru-RU"/>
        </w:rPr>
        <w:t xml:space="preserve"> поля </w:t>
      </w:r>
      <w:proofErr w:type="spellStart"/>
      <w:r w:rsidRPr="00157E3E">
        <w:rPr>
          <w:lang w:val="ru-RU"/>
        </w:rPr>
        <w:t>містять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атомарні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тобто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неподільні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значення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Таблиця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відповідає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другій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нормальній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формі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якщо</w:t>
      </w:r>
      <w:proofErr w:type="spellEnd"/>
      <w:r w:rsidRPr="00157E3E">
        <w:rPr>
          <w:lang w:val="ru-RU"/>
        </w:rPr>
        <w:t xml:space="preserve"> вона </w:t>
      </w:r>
      <w:proofErr w:type="spellStart"/>
      <w:r w:rsidRPr="00157E3E">
        <w:rPr>
          <w:lang w:val="ru-RU"/>
        </w:rPr>
        <w:t>перебуває</w:t>
      </w:r>
      <w:proofErr w:type="spellEnd"/>
      <w:r w:rsidRPr="00157E3E">
        <w:rPr>
          <w:lang w:val="ru-RU"/>
        </w:rPr>
        <w:t xml:space="preserve"> в </w:t>
      </w:r>
      <w:proofErr w:type="spellStart"/>
      <w:r w:rsidRPr="00157E3E">
        <w:rPr>
          <w:lang w:val="ru-RU"/>
        </w:rPr>
        <w:t>першій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нормальній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формі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всі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неключові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атрибути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залежать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від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усього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первинного</w:t>
      </w:r>
      <w:proofErr w:type="spellEnd"/>
      <w:r w:rsidRPr="00157E3E">
        <w:rPr>
          <w:lang w:val="ru-RU"/>
        </w:rPr>
        <w:t xml:space="preserve"> ключа. </w:t>
      </w:r>
      <w:proofErr w:type="spellStart"/>
      <w:r w:rsidRPr="00157E3E">
        <w:rPr>
          <w:lang w:val="ru-RU"/>
        </w:rPr>
        <w:t>Таблиця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відповідає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третій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нормальній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формі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якщо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неключові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атрибути</w:t>
      </w:r>
      <w:proofErr w:type="spellEnd"/>
      <w:r w:rsidRPr="00157E3E">
        <w:rPr>
          <w:lang w:val="ru-RU"/>
        </w:rPr>
        <w:t xml:space="preserve"> не </w:t>
      </w:r>
      <w:proofErr w:type="spellStart"/>
      <w:r w:rsidRPr="00157E3E">
        <w:rPr>
          <w:lang w:val="ru-RU"/>
        </w:rPr>
        <w:t>залежать</w:t>
      </w:r>
      <w:proofErr w:type="spellEnd"/>
      <w:r w:rsidRPr="00157E3E">
        <w:rPr>
          <w:lang w:val="ru-RU"/>
        </w:rPr>
        <w:t xml:space="preserve"> один </w:t>
      </w:r>
      <w:proofErr w:type="spellStart"/>
      <w:r w:rsidRPr="00157E3E">
        <w:rPr>
          <w:lang w:val="ru-RU"/>
        </w:rPr>
        <w:t>від</w:t>
      </w:r>
      <w:proofErr w:type="spellEnd"/>
      <w:r w:rsidRPr="00157E3E">
        <w:rPr>
          <w:lang w:val="ru-RU"/>
        </w:rPr>
        <w:t xml:space="preserve"> одного, а </w:t>
      </w:r>
      <w:proofErr w:type="spellStart"/>
      <w:r w:rsidRPr="00157E3E">
        <w:rPr>
          <w:lang w:val="ru-RU"/>
        </w:rPr>
        <w:t>залежать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лише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від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ключового</w:t>
      </w:r>
      <w:proofErr w:type="spellEnd"/>
      <w:r w:rsidRPr="00157E3E">
        <w:rPr>
          <w:lang w:val="ru-RU"/>
        </w:rPr>
        <w:t xml:space="preserve"> поля.</w:t>
      </w:r>
    </w:p>
    <w:p w14:paraId="36288ADC" w14:textId="77777777" w:rsid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Після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аналізу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зробити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загальний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висновок</w:t>
      </w:r>
      <w:proofErr w:type="spellEnd"/>
      <w:r w:rsidRPr="00157E3E">
        <w:rPr>
          <w:lang w:val="ru-RU"/>
        </w:rPr>
        <w:t xml:space="preserve"> про те, </w:t>
      </w:r>
      <w:proofErr w:type="spellStart"/>
      <w:r w:rsidRPr="00157E3E">
        <w:rPr>
          <w:lang w:val="ru-RU"/>
        </w:rPr>
        <w:t>що</w:t>
      </w:r>
      <w:proofErr w:type="spellEnd"/>
      <w:r w:rsidRPr="00157E3E">
        <w:rPr>
          <w:lang w:val="ru-RU"/>
        </w:rPr>
        <w:t xml:space="preserve"> структура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відповідає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вимогам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нормалізації</w:t>
      </w:r>
      <w:proofErr w:type="spellEnd"/>
      <w:r w:rsidRPr="00157E3E">
        <w:rPr>
          <w:lang w:val="ru-RU"/>
        </w:rPr>
        <w:t xml:space="preserve">. Також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зазначити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переваги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це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дає</w:t>
      </w:r>
      <w:proofErr w:type="spellEnd"/>
      <w:r w:rsidRPr="00157E3E">
        <w:rPr>
          <w:lang w:val="ru-RU"/>
        </w:rPr>
        <w:t xml:space="preserve">: </w:t>
      </w:r>
      <w:proofErr w:type="spellStart"/>
      <w:r w:rsidRPr="00157E3E">
        <w:rPr>
          <w:lang w:val="ru-RU"/>
        </w:rPr>
        <w:t>зменшення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дублювання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спрощення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підтримки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підвищення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цілісності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 і </w:t>
      </w:r>
      <w:proofErr w:type="spellStart"/>
      <w:r w:rsidRPr="00157E3E">
        <w:rPr>
          <w:lang w:val="ru-RU"/>
        </w:rPr>
        <w:t>зручність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подальшого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розширення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системи</w:t>
      </w:r>
      <w:proofErr w:type="spellEnd"/>
      <w:r w:rsidRPr="00157E3E">
        <w:rPr>
          <w:lang w:val="ru-RU"/>
        </w:rPr>
        <w:t>.</w:t>
      </w:r>
    </w:p>
    <w:p w14:paraId="75BAE33B" w14:textId="77777777" w:rsidR="00F757D5" w:rsidRDefault="00F757D5" w:rsidP="00F757D5">
      <w:pPr>
        <w:rPr>
          <w:lang w:val="ru-RU"/>
        </w:rPr>
      </w:pPr>
    </w:p>
    <w:p w14:paraId="5A1DE482" w14:textId="559EF04B" w:rsidR="00BC4B0B" w:rsidRPr="00BC4B0B" w:rsidRDefault="00BC4B0B" w:rsidP="00805B2C">
      <w:pPr>
        <w:ind w:firstLine="851"/>
        <w:jc w:val="center"/>
        <w:outlineLvl w:val="1"/>
        <w:rPr>
          <w:lang w:val="ru-RU"/>
        </w:rPr>
      </w:pPr>
      <w:bookmarkStart w:id="55" w:name="_Toc230693663"/>
      <w:r w:rsidRPr="00157E3E">
        <w:rPr>
          <w:b/>
          <w:bCs/>
          <w:iCs/>
          <w:szCs w:val="18"/>
          <w:lang w:val="ru-RU"/>
        </w:rPr>
        <w:t>2.</w:t>
      </w:r>
      <w:r>
        <w:rPr>
          <w:b/>
          <w:bCs/>
          <w:iCs/>
          <w:szCs w:val="18"/>
          <w:lang w:val="ru-RU"/>
        </w:rPr>
        <w:t>4</w:t>
      </w:r>
      <w:r w:rsidRPr="00157E3E">
        <w:rPr>
          <w:b/>
          <w:bCs/>
          <w:iCs/>
          <w:szCs w:val="18"/>
          <w:lang w:val="ru-RU"/>
        </w:rPr>
        <w:t xml:space="preserve"> </w:t>
      </w:r>
      <w:proofErr w:type="spellStart"/>
      <w:r w:rsidRPr="00BC4B0B">
        <w:rPr>
          <w:b/>
          <w:bCs/>
          <w:lang w:val="ru-RU"/>
        </w:rPr>
        <w:t>Архітектура</w:t>
      </w:r>
      <w:proofErr w:type="spellEnd"/>
      <w:r w:rsidRPr="00BC4B0B">
        <w:rPr>
          <w:b/>
          <w:bCs/>
          <w:lang w:val="ru-RU"/>
        </w:rPr>
        <w:t xml:space="preserve"> </w:t>
      </w:r>
      <w:proofErr w:type="spellStart"/>
      <w:r w:rsidRPr="00BC4B0B">
        <w:rPr>
          <w:b/>
          <w:bCs/>
          <w:lang w:val="ru-RU"/>
        </w:rPr>
        <w:t>проєкту</w:t>
      </w:r>
      <w:bookmarkEnd w:id="55"/>
      <w:proofErr w:type="spellEnd"/>
    </w:p>
    <w:p w14:paraId="7F29BDE0" w14:textId="45E99E61" w:rsidR="00BC4B0B" w:rsidRDefault="00BC4B0B" w:rsidP="00F757D5">
      <w:pPr>
        <w:rPr>
          <w:lang w:val="ru-RU"/>
        </w:rPr>
      </w:pPr>
      <w:proofErr w:type="spellStart"/>
      <w:r>
        <w:rPr>
          <w:lang w:val="ru-RU"/>
        </w:rPr>
        <w:t>Описати</w:t>
      </w:r>
      <w:proofErr w:type="spellEnd"/>
      <w:r>
        <w:rPr>
          <w:lang w:val="ru-RU"/>
        </w:rPr>
        <w:t xml:space="preserve"> яку </w:t>
      </w:r>
      <w:proofErr w:type="spellStart"/>
      <w:r>
        <w:rPr>
          <w:lang w:val="ru-RU"/>
        </w:rPr>
        <w:t>архітеркуру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проєкту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використали</w:t>
      </w:r>
      <w:proofErr w:type="spellEnd"/>
      <w:r>
        <w:rPr>
          <w:lang w:val="ru-RU"/>
        </w:rPr>
        <w:t xml:space="preserve"> та </w:t>
      </w:r>
      <w:proofErr w:type="spellStart"/>
      <w:r>
        <w:rPr>
          <w:lang w:val="ru-RU"/>
        </w:rPr>
        <w:t>чому</w:t>
      </w:r>
      <w:proofErr w:type="spellEnd"/>
      <w:r>
        <w:rPr>
          <w:lang w:val="ru-RU"/>
        </w:rPr>
        <w:t xml:space="preserve">. </w:t>
      </w:r>
      <w:proofErr w:type="spellStart"/>
      <w:r>
        <w:rPr>
          <w:lang w:val="ru-RU"/>
        </w:rPr>
        <w:t>Які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переваги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недоліки</w:t>
      </w:r>
      <w:proofErr w:type="spellEnd"/>
      <w:r>
        <w:rPr>
          <w:lang w:val="ru-RU"/>
        </w:rPr>
        <w:t>….</w:t>
      </w:r>
    </w:p>
    <w:p w14:paraId="3904DCE7" w14:textId="77777777" w:rsidR="00300E28" w:rsidRPr="00157E3E" w:rsidRDefault="00300E28" w:rsidP="00F757D5">
      <w:pPr>
        <w:rPr>
          <w:lang w:val="ru-RU"/>
        </w:rPr>
      </w:pPr>
    </w:p>
    <w:p w14:paraId="32C78349" w14:textId="028346DD" w:rsidR="00157E3E" w:rsidRPr="00157E3E" w:rsidRDefault="00157E3E" w:rsidP="002828D8">
      <w:pPr>
        <w:pStyle w:val="afc"/>
        <w:ind w:firstLine="851"/>
        <w:outlineLvl w:val="1"/>
        <w:rPr>
          <w:b/>
          <w:bCs/>
          <w:lang w:val="ru-RU"/>
        </w:rPr>
      </w:pPr>
      <w:bookmarkStart w:id="56" w:name="_Toc230693664"/>
      <w:r w:rsidRPr="00157E3E">
        <w:rPr>
          <w:b/>
          <w:bCs/>
          <w:lang w:val="ru-RU"/>
        </w:rPr>
        <w:t>2.</w:t>
      </w:r>
      <w:r w:rsidR="00300E28">
        <w:rPr>
          <w:b/>
          <w:bCs/>
          <w:lang w:val="ru-RU"/>
        </w:rPr>
        <w:t>5</w:t>
      </w:r>
      <w:r w:rsidRPr="00157E3E">
        <w:rPr>
          <w:b/>
          <w:bCs/>
          <w:lang w:val="ru-RU"/>
        </w:rPr>
        <w:t xml:space="preserve"> </w:t>
      </w:r>
      <w:proofErr w:type="spellStart"/>
      <w:r w:rsidRPr="00157E3E">
        <w:rPr>
          <w:b/>
          <w:bCs/>
          <w:lang w:val="ru-RU"/>
        </w:rPr>
        <w:t>Функціональні</w:t>
      </w:r>
      <w:proofErr w:type="spellEnd"/>
      <w:r w:rsidRPr="00157E3E">
        <w:rPr>
          <w:b/>
          <w:bCs/>
          <w:lang w:val="ru-RU"/>
        </w:rPr>
        <w:t xml:space="preserve"> </w:t>
      </w:r>
      <w:proofErr w:type="spellStart"/>
      <w:r w:rsidRPr="00157E3E">
        <w:rPr>
          <w:b/>
          <w:bCs/>
          <w:lang w:val="ru-RU"/>
        </w:rPr>
        <w:t>частини</w:t>
      </w:r>
      <w:proofErr w:type="spellEnd"/>
      <w:r w:rsidRPr="00157E3E">
        <w:rPr>
          <w:b/>
          <w:bCs/>
          <w:lang w:val="ru-RU"/>
        </w:rPr>
        <w:t xml:space="preserve"> </w:t>
      </w:r>
      <w:proofErr w:type="spellStart"/>
      <w:r w:rsidRPr="00157E3E">
        <w:rPr>
          <w:b/>
          <w:bCs/>
          <w:lang w:val="ru-RU"/>
        </w:rPr>
        <w:t>програми</w:t>
      </w:r>
      <w:bookmarkEnd w:id="56"/>
      <w:proofErr w:type="spellEnd"/>
    </w:p>
    <w:p w14:paraId="2B0467F4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У </w:t>
      </w:r>
      <w:proofErr w:type="spellStart"/>
      <w:r w:rsidRPr="00157E3E">
        <w:rPr>
          <w:lang w:val="ru-RU"/>
        </w:rPr>
        <w:t>цьому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підрозділі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основні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функціональні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частини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розробленої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пояснити</w:t>
      </w:r>
      <w:proofErr w:type="spellEnd"/>
      <w:r w:rsidRPr="00157E3E">
        <w:rPr>
          <w:lang w:val="ru-RU"/>
        </w:rPr>
        <w:t xml:space="preserve">, як вони </w:t>
      </w:r>
      <w:proofErr w:type="spellStart"/>
      <w:r w:rsidRPr="00157E3E">
        <w:rPr>
          <w:lang w:val="ru-RU"/>
        </w:rPr>
        <w:t>взаємодіють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між</w:t>
      </w:r>
      <w:proofErr w:type="spellEnd"/>
      <w:r w:rsidRPr="00157E3E">
        <w:rPr>
          <w:lang w:val="ru-RU"/>
        </w:rPr>
        <w:t xml:space="preserve"> собою.</w:t>
      </w:r>
    </w:p>
    <w:p w14:paraId="6314CCB6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Опис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доцільно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починати</w:t>
      </w:r>
      <w:proofErr w:type="spellEnd"/>
      <w:r w:rsidRPr="00157E3E">
        <w:rPr>
          <w:lang w:val="ru-RU"/>
        </w:rPr>
        <w:t xml:space="preserve"> з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оскільки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саме</w:t>
      </w:r>
      <w:proofErr w:type="spellEnd"/>
      <w:r w:rsidRPr="00157E3E">
        <w:rPr>
          <w:lang w:val="ru-RU"/>
        </w:rPr>
        <w:t xml:space="preserve"> вона є основою для </w:t>
      </w:r>
      <w:proofErr w:type="spellStart"/>
      <w:r w:rsidRPr="00157E3E">
        <w:rPr>
          <w:lang w:val="ru-RU"/>
        </w:rPr>
        <w:t>зберігання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інформації</w:t>
      </w:r>
      <w:proofErr w:type="spellEnd"/>
      <w:r w:rsidRPr="00157E3E">
        <w:rPr>
          <w:lang w:val="ru-RU"/>
        </w:rPr>
        <w:t xml:space="preserve"> в </w:t>
      </w:r>
      <w:proofErr w:type="spellStart"/>
      <w:r w:rsidRPr="00157E3E">
        <w:rPr>
          <w:lang w:val="ru-RU"/>
        </w:rPr>
        <w:t>більшості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програмних</w:t>
      </w:r>
      <w:proofErr w:type="spellEnd"/>
      <w:r w:rsidRPr="00157E3E">
        <w:rPr>
          <w:lang w:val="ru-RU"/>
        </w:rPr>
        <w:t xml:space="preserve"> систем.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вказати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r w:rsidRPr="00157E3E">
        <w:rPr>
          <w:lang w:val="en-US"/>
        </w:rPr>
        <w:t>SQL</w:t>
      </w:r>
      <w:r w:rsidRPr="00157E3E">
        <w:rPr>
          <w:lang w:val="ru-RU"/>
        </w:rPr>
        <w:t>-</w:t>
      </w:r>
      <w:proofErr w:type="spellStart"/>
      <w:r w:rsidRPr="00157E3E">
        <w:rPr>
          <w:lang w:val="ru-RU"/>
        </w:rPr>
        <w:t>файли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використовуються</w:t>
      </w:r>
      <w:proofErr w:type="spellEnd"/>
      <w:r w:rsidRPr="00157E3E">
        <w:rPr>
          <w:lang w:val="ru-RU"/>
        </w:rPr>
        <w:t xml:space="preserve"> у </w:t>
      </w:r>
      <w:proofErr w:type="spellStart"/>
      <w:r w:rsidRPr="00157E3E">
        <w:rPr>
          <w:lang w:val="ru-RU"/>
        </w:rPr>
        <w:t>проєкті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що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міститься</w:t>
      </w:r>
      <w:proofErr w:type="spellEnd"/>
      <w:r w:rsidRPr="00157E3E">
        <w:rPr>
          <w:lang w:val="ru-RU"/>
        </w:rPr>
        <w:t xml:space="preserve"> у </w:t>
      </w:r>
      <w:r w:rsidRPr="00157E3E">
        <w:rPr>
          <w:lang w:val="en-US"/>
        </w:rPr>
        <w:t>DDL</w:t>
      </w:r>
      <w:r w:rsidRPr="00157E3E">
        <w:rPr>
          <w:lang w:val="ru-RU"/>
        </w:rPr>
        <w:t xml:space="preserve">-файлах і </w:t>
      </w:r>
      <w:proofErr w:type="spellStart"/>
      <w:r w:rsidRPr="00157E3E">
        <w:rPr>
          <w:lang w:val="ru-RU"/>
        </w:rPr>
        <w:t>що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міститься</w:t>
      </w:r>
      <w:proofErr w:type="spellEnd"/>
      <w:r w:rsidRPr="00157E3E">
        <w:rPr>
          <w:lang w:val="ru-RU"/>
        </w:rPr>
        <w:t xml:space="preserve"> у </w:t>
      </w:r>
      <w:r w:rsidRPr="00157E3E">
        <w:rPr>
          <w:lang w:val="en-US"/>
        </w:rPr>
        <w:t>DML</w:t>
      </w:r>
      <w:r w:rsidRPr="00157E3E">
        <w:rPr>
          <w:lang w:val="ru-RU"/>
        </w:rPr>
        <w:t>-файлах.</w:t>
      </w:r>
    </w:p>
    <w:p w14:paraId="2FFE507D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en-US"/>
        </w:rPr>
        <w:t>DDL</w:t>
      </w:r>
      <w:r w:rsidRPr="00157E3E">
        <w:rPr>
          <w:lang w:val="ru-RU"/>
        </w:rPr>
        <w:t>-</w:t>
      </w:r>
      <w:proofErr w:type="spellStart"/>
      <w:r w:rsidRPr="00157E3E">
        <w:rPr>
          <w:lang w:val="ru-RU"/>
        </w:rPr>
        <w:t>файли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використовуються</w:t>
      </w:r>
      <w:proofErr w:type="spellEnd"/>
      <w:r w:rsidRPr="00157E3E">
        <w:rPr>
          <w:lang w:val="ru-RU"/>
        </w:rPr>
        <w:t xml:space="preserve"> для </w:t>
      </w:r>
      <w:proofErr w:type="spellStart"/>
      <w:r w:rsidRPr="00157E3E">
        <w:rPr>
          <w:lang w:val="ru-RU"/>
        </w:rPr>
        <w:t>створення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структури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: </w:t>
      </w:r>
      <w:proofErr w:type="spellStart"/>
      <w:r w:rsidRPr="00157E3E">
        <w:rPr>
          <w:lang w:val="ru-RU"/>
        </w:rPr>
        <w:t>таблиць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ключів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зв’язків</w:t>
      </w:r>
      <w:proofErr w:type="spellEnd"/>
      <w:r w:rsidRPr="00157E3E">
        <w:rPr>
          <w:lang w:val="ru-RU"/>
        </w:rPr>
        <w:t xml:space="preserve"> і </w:t>
      </w:r>
      <w:proofErr w:type="spellStart"/>
      <w:r w:rsidRPr="00157E3E">
        <w:rPr>
          <w:lang w:val="ru-RU"/>
        </w:rPr>
        <w:t>обмежень</w:t>
      </w:r>
      <w:proofErr w:type="spellEnd"/>
      <w:r w:rsidRPr="00157E3E">
        <w:rPr>
          <w:lang w:val="ru-RU"/>
        </w:rPr>
        <w:t xml:space="preserve">. </w:t>
      </w:r>
      <w:r w:rsidRPr="00157E3E">
        <w:rPr>
          <w:lang w:val="en-US"/>
        </w:rPr>
        <w:t>DML</w:t>
      </w:r>
      <w:r w:rsidRPr="00157E3E">
        <w:rPr>
          <w:lang w:val="ru-RU"/>
        </w:rPr>
        <w:t>-</w:t>
      </w:r>
      <w:proofErr w:type="spellStart"/>
      <w:r w:rsidRPr="00157E3E">
        <w:rPr>
          <w:lang w:val="ru-RU"/>
        </w:rPr>
        <w:t>файли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використовуються</w:t>
      </w:r>
      <w:proofErr w:type="spellEnd"/>
      <w:r w:rsidRPr="00157E3E">
        <w:rPr>
          <w:lang w:val="ru-RU"/>
        </w:rPr>
        <w:t xml:space="preserve"> для </w:t>
      </w:r>
      <w:proofErr w:type="spellStart"/>
      <w:r w:rsidRPr="00157E3E">
        <w:rPr>
          <w:lang w:val="ru-RU"/>
        </w:rPr>
        <w:t>наповнення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початковими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тестовими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даними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Якщо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створення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наповнення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виконується</w:t>
      </w:r>
      <w:proofErr w:type="spellEnd"/>
      <w:r w:rsidRPr="00157E3E">
        <w:rPr>
          <w:lang w:val="ru-RU"/>
        </w:rPr>
        <w:t xml:space="preserve"> з </w:t>
      </w:r>
      <w:r w:rsidRPr="00157E3E">
        <w:rPr>
          <w:lang w:val="en-US"/>
        </w:rPr>
        <w:t>Java</w:t>
      </w:r>
      <w:r w:rsidRPr="00157E3E">
        <w:rPr>
          <w:lang w:val="ru-RU"/>
        </w:rPr>
        <w:t>-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це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окремо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 як </w:t>
      </w:r>
      <w:proofErr w:type="spellStart"/>
      <w:r w:rsidRPr="00157E3E">
        <w:rPr>
          <w:lang w:val="ru-RU"/>
        </w:rPr>
        <w:t>частину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реалізації</w:t>
      </w:r>
      <w:proofErr w:type="spellEnd"/>
      <w:r w:rsidRPr="00157E3E">
        <w:rPr>
          <w:lang w:val="ru-RU"/>
        </w:rPr>
        <w:t>.</w:t>
      </w:r>
    </w:p>
    <w:p w14:paraId="4A62943D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Далі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пояснити</w:t>
      </w:r>
      <w:proofErr w:type="spellEnd"/>
      <w:r w:rsidRPr="00157E3E">
        <w:rPr>
          <w:lang w:val="ru-RU"/>
        </w:rPr>
        <w:t xml:space="preserve">, як </w:t>
      </w:r>
      <w:proofErr w:type="spellStart"/>
      <w:r w:rsidRPr="00157E3E">
        <w:rPr>
          <w:lang w:val="ru-RU"/>
        </w:rPr>
        <w:t>програма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взаємодіє</w:t>
      </w:r>
      <w:proofErr w:type="spellEnd"/>
      <w:r w:rsidRPr="00157E3E">
        <w:rPr>
          <w:lang w:val="ru-RU"/>
        </w:rPr>
        <w:t xml:space="preserve"> з базою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зазначити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який</w:t>
      </w:r>
      <w:proofErr w:type="spellEnd"/>
      <w:r w:rsidRPr="00157E3E">
        <w:rPr>
          <w:lang w:val="ru-RU"/>
        </w:rPr>
        <w:t xml:space="preserve"> драйвер </w:t>
      </w:r>
      <w:proofErr w:type="spellStart"/>
      <w:r w:rsidRPr="00157E3E">
        <w:rPr>
          <w:lang w:val="ru-RU"/>
        </w:rPr>
        <w:t>використовується</w:t>
      </w:r>
      <w:proofErr w:type="spellEnd"/>
      <w:r w:rsidRPr="00157E3E">
        <w:rPr>
          <w:lang w:val="ru-RU"/>
        </w:rPr>
        <w:t xml:space="preserve"> для </w:t>
      </w:r>
      <w:proofErr w:type="spellStart"/>
      <w:r w:rsidRPr="00157E3E">
        <w:rPr>
          <w:lang w:val="ru-RU"/>
        </w:rPr>
        <w:t>підключення</w:t>
      </w:r>
      <w:proofErr w:type="spellEnd"/>
      <w:r w:rsidRPr="00157E3E">
        <w:rPr>
          <w:lang w:val="ru-RU"/>
        </w:rPr>
        <w:t xml:space="preserve"> до СУБД, </w:t>
      </w:r>
      <w:proofErr w:type="spellStart"/>
      <w:r w:rsidRPr="00157E3E">
        <w:rPr>
          <w:lang w:val="ru-RU"/>
        </w:rPr>
        <w:t>що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таке</w:t>
      </w:r>
      <w:proofErr w:type="spellEnd"/>
      <w:r w:rsidRPr="00157E3E">
        <w:rPr>
          <w:lang w:val="ru-RU"/>
        </w:rPr>
        <w:t xml:space="preserve"> </w:t>
      </w:r>
      <w:r w:rsidRPr="00157E3E">
        <w:rPr>
          <w:lang w:val="en-US"/>
        </w:rPr>
        <w:t>JDBC</w:t>
      </w:r>
      <w:r w:rsidRPr="00157E3E">
        <w:rPr>
          <w:lang w:val="ru-RU"/>
        </w:rPr>
        <w:t xml:space="preserve"> </w:t>
      </w:r>
      <w:r w:rsidRPr="00157E3E">
        <w:rPr>
          <w:lang w:val="en-US"/>
        </w:rPr>
        <w:t>URL</w:t>
      </w:r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параметри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підключення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застосовуються</w:t>
      </w:r>
      <w:proofErr w:type="spellEnd"/>
      <w:r w:rsidRPr="00157E3E">
        <w:rPr>
          <w:lang w:val="ru-RU"/>
        </w:rPr>
        <w:t xml:space="preserve"> та де </w:t>
      </w:r>
      <w:proofErr w:type="spellStart"/>
      <w:r w:rsidRPr="00157E3E">
        <w:rPr>
          <w:lang w:val="ru-RU"/>
        </w:rPr>
        <w:t>розташована</w:t>
      </w:r>
      <w:proofErr w:type="spellEnd"/>
      <w:r w:rsidRPr="00157E3E">
        <w:rPr>
          <w:lang w:val="ru-RU"/>
        </w:rPr>
        <w:t xml:space="preserve"> база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: на локальному </w:t>
      </w:r>
      <w:proofErr w:type="spellStart"/>
      <w:r w:rsidRPr="00157E3E">
        <w:rPr>
          <w:lang w:val="ru-RU"/>
        </w:rPr>
        <w:t>комп’ютері</w:t>
      </w:r>
      <w:proofErr w:type="spellEnd"/>
      <w:r w:rsidRPr="00157E3E">
        <w:rPr>
          <w:lang w:val="ru-RU"/>
        </w:rPr>
        <w:t xml:space="preserve">, локальному </w:t>
      </w:r>
      <w:proofErr w:type="spellStart"/>
      <w:r w:rsidRPr="00157E3E">
        <w:rPr>
          <w:lang w:val="ru-RU"/>
        </w:rPr>
        <w:t>сервері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віддаленому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сервері</w:t>
      </w:r>
      <w:proofErr w:type="spellEnd"/>
      <w:r w:rsidRPr="00157E3E">
        <w:rPr>
          <w:lang w:val="ru-RU"/>
        </w:rPr>
        <w:t>.</w:t>
      </w:r>
    </w:p>
    <w:p w14:paraId="42DDD747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Окремо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повний</w:t>
      </w:r>
      <w:proofErr w:type="spellEnd"/>
      <w:r w:rsidRPr="00157E3E">
        <w:rPr>
          <w:lang w:val="ru-RU"/>
        </w:rPr>
        <w:t xml:space="preserve"> цикл </w:t>
      </w:r>
      <w:proofErr w:type="spellStart"/>
      <w:r w:rsidRPr="00157E3E">
        <w:rPr>
          <w:lang w:val="ru-RU"/>
        </w:rPr>
        <w:t>взаємодії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 з базою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: </w:t>
      </w:r>
      <w:proofErr w:type="spellStart"/>
      <w:r w:rsidRPr="00157E3E">
        <w:rPr>
          <w:lang w:val="ru-RU"/>
        </w:rPr>
        <w:t>відкриття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підключення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підготовка</w:t>
      </w:r>
      <w:proofErr w:type="spellEnd"/>
      <w:r w:rsidRPr="00157E3E">
        <w:rPr>
          <w:lang w:val="ru-RU"/>
        </w:rPr>
        <w:t xml:space="preserve"> </w:t>
      </w:r>
      <w:r w:rsidRPr="00157E3E">
        <w:rPr>
          <w:lang w:val="en-US"/>
        </w:rPr>
        <w:t>SQL</w:t>
      </w:r>
      <w:r w:rsidRPr="00157E3E">
        <w:rPr>
          <w:lang w:val="ru-RU"/>
        </w:rPr>
        <w:t>-</w:t>
      </w:r>
      <w:proofErr w:type="spellStart"/>
      <w:r w:rsidRPr="00157E3E">
        <w:rPr>
          <w:lang w:val="ru-RU"/>
        </w:rPr>
        <w:t>запиту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передавання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параметрів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виконання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запиту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отримання</w:t>
      </w:r>
      <w:proofErr w:type="spellEnd"/>
      <w:r w:rsidRPr="00157E3E">
        <w:rPr>
          <w:lang w:val="ru-RU"/>
        </w:rPr>
        <w:t xml:space="preserve"> результату та </w:t>
      </w:r>
      <w:proofErr w:type="spellStart"/>
      <w:r w:rsidRPr="00157E3E">
        <w:rPr>
          <w:lang w:val="ru-RU"/>
        </w:rPr>
        <w:t>закриття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підключення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Якщо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використовуються</w:t>
      </w:r>
      <w:proofErr w:type="spellEnd"/>
      <w:r w:rsidRPr="00157E3E">
        <w:rPr>
          <w:lang w:val="ru-RU"/>
        </w:rPr>
        <w:t xml:space="preserve"> </w:t>
      </w:r>
      <w:r w:rsidRPr="00157E3E">
        <w:rPr>
          <w:lang w:val="en-US"/>
        </w:rPr>
        <w:t>Statement</w:t>
      </w:r>
      <w:r w:rsidRPr="00157E3E">
        <w:rPr>
          <w:lang w:val="ru-RU"/>
        </w:rPr>
        <w:t xml:space="preserve">, </w:t>
      </w:r>
      <w:proofErr w:type="spellStart"/>
      <w:r w:rsidRPr="00157E3E">
        <w:rPr>
          <w:lang w:val="en-US"/>
        </w:rPr>
        <w:t>PreparedStatement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en-US"/>
        </w:rPr>
        <w:t>ResultSet</w:t>
      </w:r>
      <w:proofErr w:type="spellEnd"/>
      <w:r w:rsidRPr="00157E3E">
        <w:rPr>
          <w:lang w:val="ru-RU"/>
        </w:rPr>
        <w:t xml:space="preserve">, </w:t>
      </w:r>
      <w:r w:rsidRPr="00157E3E">
        <w:rPr>
          <w:lang w:val="en-US"/>
        </w:rPr>
        <w:t>execute</w:t>
      </w:r>
      <w:r w:rsidRPr="00157E3E">
        <w:rPr>
          <w:lang w:val="ru-RU"/>
        </w:rPr>
        <w:t xml:space="preserve">, </w:t>
      </w:r>
      <w:proofErr w:type="spellStart"/>
      <w:r w:rsidRPr="00157E3E">
        <w:rPr>
          <w:lang w:val="en-US"/>
        </w:rPr>
        <w:t>executeQuery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en-US"/>
        </w:rPr>
        <w:t>executeUpdate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коротко </w:t>
      </w:r>
      <w:proofErr w:type="spellStart"/>
      <w:r w:rsidRPr="00157E3E">
        <w:rPr>
          <w:lang w:val="ru-RU"/>
        </w:rPr>
        <w:t>пояснити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їхню</w:t>
      </w:r>
      <w:proofErr w:type="spellEnd"/>
      <w:r w:rsidRPr="00157E3E">
        <w:rPr>
          <w:lang w:val="ru-RU"/>
        </w:rPr>
        <w:t xml:space="preserve"> роль.</w:t>
      </w:r>
    </w:p>
    <w:p w14:paraId="5398A6F1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Також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 шар доступу до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Якщо</w:t>
      </w:r>
      <w:proofErr w:type="spellEnd"/>
      <w:r w:rsidRPr="00157E3E">
        <w:rPr>
          <w:lang w:val="ru-RU"/>
        </w:rPr>
        <w:t xml:space="preserve"> у </w:t>
      </w:r>
      <w:proofErr w:type="spellStart"/>
      <w:r w:rsidRPr="00157E3E">
        <w:rPr>
          <w:lang w:val="ru-RU"/>
        </w:rPr>
        <w:t>проєкті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використовується</w:t>
      </w:r>
      <w:proofErr w:type="spellEnd"/>
      <w:r w:rsidRPr="00157E3E">
        <w:rPr>
          <w:lang w:val="ru-RU"/>
        </w:rPr>
        <w:t xml:space="preserve"> </w:t>
      </w:r>
      <w:r w:rsidRPr="00157E3E">
        <w:rPr>
          <w:lang w:val="en-US"/>
        </w:rPr>
        <w:t>DAO</w:t>
      </w:r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пояснити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класи</w:t>
      </w:r>
      <w:proofErr w:type="spellEnd"/>
      <w:r w:rsidRPr="00157E3E">
        <w:rPr>
          <w:lang w:val="ru-RU"/>
        </w:rPr>
        <w:t xml:space="preserve"> належать до </w:t>
      </w:r>
      <w:proofErr w:type="spellStart"/>
      <w:r w:rsidRPr="00157E3E">
        <w:rPr>
          <w:lang w:val="ru-RU"/>
        </w:rPr>
        <w:t>цього</w:t>
      </w:r>
      <w:proofErr w:type="spellEnd"/>
      <w:r w:rsidRPr="00157E3E">
        <w:rPr>
          <w:lang w:val="ru-RU"/>
        </w:rPr>
        <w:t xml:space="preserve"> шару, </w:t>
      </w:r>
      <w:r w:rsidRPr="00157E3E">
        <w:rPr>
          <w:lang w:val="ru-RU"/>
        </w:rPr>
        <w:lastRenderedPageBreak/>
        <w:t xml:space="preserve">за </w:t>
      </w:r>
      <w:proofErr w:type="spellStart"/>
      <w:r w:rsidRPr="00157E3E">
        <w:rPr>
          <w:lang w:val="ru-RU"/>
        </w:rPr>
        <w:t>що</w:t>
      </w:r>
      <w:proofErr w:type="spellEnd"/>
      <w:r w:rsidRPr="00157E3E">
        <w:rPr>
          <w:lang w:val="ru-RU"/>
        </w:rPr>
        <w:t xml:space="preserve"> вони </w:t>
      </w:r>
      <w:proofErr w:type="spellStart"/>
      <w:r w:rsidRPr="00157E3E">
        <w:rPr>
          <w:lang w:val="ru-RU"/>
        </w:rPr>
        <w:t>відповідають</w:t>
      </w:r>
      <w:proofErr w:type="spellEnd"/>
      <w:r w:rsidRPr="00157E3E">
        <w:rPr>
          <w:lang w:val="ru-RU"/>
        </w:rPr>
        <w:t xml:space="preserve"> і як вони </w:t>
      </w:r>
      <w:proofErr w:type="spellStart"/>
      <w:r w:rsidRPr="00157E3E">
        <w:rPr>
          <w:lang w:val="ru-RU"/>
        </w:rPr>
        <w:t>відокремлюють</w:t>
      </w:r>
      <w:proofErr w:type="spellEnd"/>
      <w:r w:rsidRPr="00157E3E">
        <w:rPr>
          <w:lang w:val="ru-RU"/>
        </w:rPr>
        <w:t xml:space="preserve"> роботу з базою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від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інших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частин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>.</w:t>
      </w:r>
    </w:p>
    <w:p w14:paraId="224957D3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Після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цього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 структуру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: </w:t>
      </w:r>
      <w:proofErr w:type="spellStart"/>
      <w:r w:rsidRPr="00157E3E">
        <w:rPr>
          <w:lang w:val="ru-RU"/>
        </w:rPr>
        <w:t>основні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пакети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класи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модулі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контролери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сервіси</w:t>
      </w:r>
      <w:proofErr w:type="spellEnd"/>
      <w:r w:rsidRPr="00157E3E">
        <w:rPr>
          <w:lang w:val="ru-RU"/>
        </w:rPr>
        <w:t xml:space="preserve">, </w:t>
      </w:r>
      <w:r w:rsidRPr="00157E3E">
        <w:rPr>
          <w:lang w:val="en-US"/>
        </w:rPr>
        <w:t>DAO</w:t>
      </w:r>
      <w:r w:rsidRPr="00157E3E">
        <w:rPr>
          <w:lang w:val="ru-RU"/>
        </w:rPr>
        <w:t>-</w:t>
      </w:r>
      <w:proofErr w:type="spellStart"/>
      <w:r w:rsidRPr="00157E3E">
        <w:rPr>
          <w:lang w:val="ru-RU"/>
        </w:rPr>
        <w:t>класи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моделі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інші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складові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Якщо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класи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мають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подібну</w:t>
      </w:r>
      <w:proofErr w:type="spellEnd"/>
      <w:r w:rsidRPr="00157E3E">
        <w:rPr>
          <w:lang w:val="ru-RU"/>
        </w:rPr>
        <w:t xml:space="preserve"> структуру, </w:t>
      </w:r>
      <w:proofErr w:type="spellStart"/>
      <w:r w:rsidRPr="00157E3E">
        <w:rPr>
          <w:lang w:val="ru-RU"/>
        </w:rPr>
        <w:t>достатньо</w:t>
      </w:r>
      <w:proofErr w:type="spellEnd"/>
      <w:r w:rsidRPr="00157E3E">
        <w:rPr>
          <w:lang w:val="ru-RU"/>
        </w:rPr>
        <w:t xml:space="preserve"> детально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 один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два </w:t>
      </w:r>
      <w:proofErr w:type="spellStart"/>
      <w:r w:rsidRPr="00157E3E">
        <w:rPr>
          <w:lang w:val="ru-RU"/>
        </w:rPr>
        <w:t>приклади</w:t>
      </w:r>
      <w:proofErr w:type="spellEnd"/>
      <w:r w:rsidRPr="00157E3E">
        <w:rPr>
          <w:lang w:val="ru-RU"/>
        </w:rPr>
        <w:t xml:space="preserve"> з </w:t>
      </w:r>
      <w:proofErr w:type="spellStart"/>
      <w:r w:rsidRPr="00157E3E">
        <w:rPr>
          <w:lang w:val="ru-RU"/>
        </w:rPr>
        <w:t>кожної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групи</w:t>
      </w:r>
      <w:proofErr w:type="spellEnd"/>
      <w:r w:rsidRPr="00157E3E">
        <w:rPr>
          <w:lang w:val="ru-RU"/>
        </w:rPr>
        <w:t>.</w:t>
      </w:r>
    </w:p>
    <w:p w14:paraId="1F55E14A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Також у </w:t>
      </w:r>
      <w:proofErr w:type="spellStart"/>
      <w:r w:rsidRPr="00157E3E">
        <w:rPr>
          <w:lang w:val="ru-RU"/>
        </w:rPr>
        <w:t>цьому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підрозділі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основні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функції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: </w:t>
      </w:r>
      <w:proofErr w:type="spellStart"/>
      <w:r w:rsidRPr="00157E3E">
        <w:rPr>
          <w:lang w:val="ru-RU"/>
        </w:rPr>
        <w:t>додавання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редагування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видалення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пошук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фільтрацію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авторизацію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формування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звітів</w:t>
      </w:r>
      <w:proofErr w:type="spellEnd"/>
      <w:r w:rsidRPr="00157E3E">
        <w:rPr>
          <w:lang w:val="ru-RU"/>
        </w:rPr>
        <w:t xml:space="preserve">, роботу з файлами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інші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можливості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реалізовані</w:t>
      </w:r>
      <w:proofErr w:type="spellEnd"/>
      <w:r w:rsidRPr="00157E3E">
        <w:rPr>
          <w:lang w:val="ru-RU"/>
        </w:rPr>
        <w:t xml:space="preserve"> у конкретному </w:t>
      </w:r>
      <w:proofErr w:type="spellStart"/>
      <w:r w:rsidRPr="00157E3E">
        <w:rPr>
          <w:lang w:val="ru-RU"/>
        </w:rPr>
        <w:t>проєкті</w:t>
      </w:r>
      <w:proofErr w:type="spellEnd"/>
      <w:r w:rsidRPr="00157E3E">
        <w:rPr>
          <w:lang w:val="ru-RU"/>
        </w:rPr>
        <w:t>.</w:t>
      </w:r>
    </w:p>
    <w:p w14:paraId="3CB090A6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6E1BC6">
        <w:rPr>
          <w:lang w:val="ru-RU"/>
        </w:rPr>
        <w:t>Якщо</w:t>
      </w:r>
      <w:proofErr w:type="spellEnd"/>
      <w:r w:rsidRPr="006E1BC6">
        <w:rPr>
          <w:lang w:val="ru-RU"/>
        </w:rPr>
        <w:t xml:space="preserve"> в </w:t>
      </w:r>
      <w:proofErr w:type="spellStart"/>
      <w:r w:rsidRPr="006E1BC6">
        <w:rPr>
          <w:lang w:val="ru-RU"/>
        </w:rPr>
        <w:t>інтерфейсі</w:t>
      </w:r>
      <w:proofErr w:type="spellEnd"/>
      <w:r w:rsidRPr="006E1BC6">
        <w:rPr>
          <w:lang w:val="ru-RU"/>
        </w:rPr>
        <w:t xml:space="preserve"> </w:t>
      </w:r>
      <w:proofErr w:type="spellStart"/>
      <w:r w:rsidRPr="006E1BC6">
        <w:rPr>
          <w:lang w:val="ru-RU"/>
        </w:rPr>
        <w:t>або</w:t>
      </w:r>
      <w:proofErr w:type="spellEnd"/>
      <w:r w:rsidRPr="006E1BC6">
        <w:rPr>
          <w:lang w:val="ru-RU"/>
        </w:rPr>
        <w:t xml:space="preserve"> </w:t>
      </w:r>
      <w:proofErr w:type="spellStart"/>
      <w:r w:rsidRPr="006E1BC6">
        <w:rPr>
          <w:lang w:val="ru-RU"/>
        </w:rPr>
        <w:t>коді</w:t>
      </w:r>
      <w:proofErr w:type="spellEnd"/>
      <w:r w:rsidRPr="006E1BC6">
        <w:rPr>
          <w:lang w:val="ru-RU"/>
        </w:rPr>
        <w:t xml:space="preserve"> є </w:t>
      </w:r>
      <w:proofErr w:type="spellStart"/>
      <w:r w:rsidRPr="006E1BC6">
        <w:rPr>
          <w:lang w:val="ru-RU"/>
        </w:rPr>
        <w:t>цікаві</w:t>
      </w:r>
      <w:proofErr w:type="spellEnd"/>
      <w:r w:rsidRPr="006E1BC6">
        <w:rPr>
          <w:lang w:val="ru-RU"/>
        </w:rPr>
        <w:t xml:space="preserve"> </w:t>
      </w:r>
      <w:proofErr w:type="spellStart"/>
      <w:r w:rsidRPr="006E1BC6">
        <w:rPr>
          <w:lang w:val="ru-RU"/>
        </w:rPr>
        <w:t>рішення</w:t>
      </w:r>
      <w:proofErr w:type="spellEnd"/>
      <w:r w:rsidRPr="006E1BC6">
        <w:rPr>
          <w:lang w:val="ru-RU"/>
        </w:rPr>
        <w:t xml:space="preserve">, </w:t>
      </w:r>
      <w:proofErr w:type="spellStart"/>
      <w:r w:rsidRPr="006E1BC6">
        <w:rPr>
          <w:lang w:val="ru-RU"/>
        </w:rPr>
        <w:t>їх</w:t>
      </w:r>
      <w:proofErr w:type="spellEnd"/>
      <w:r w:rsidRPr="006E1BC6">
        <w:rPr>
          <w:lang w:val="ru-RU"/>
        </w:rPr>
        <w:t xml:space="preserve"> також </w:t>
      </w:r>
      <w:proofErr w:type="spellStart"/>
      <w:r w:rsidRPr="006E1BC6">
        <w:rPr>
          <w:lang w:val="ru-RU"/>
        </w:rPr>
        <w:t>варто</w:t>
      </w:r>
      <w:proofErr w:type="spellEnd"/>
      <w:r w:rsidRPr="006E1BC6">
        <w:rPr>
          <w:lang w:val="ru-RU"/>
        </w:rPr>
        <w:t xml:space="preserve"> </w:t>
      </w:r>
      <w:proofErr w:type="spellStart"/>
      <w:r w:rsidRPr="006E1BC6">
        <w:rPr>
          <w:lang w:val="ru-RU"/>
        </w:rPr>
        <w:t>описати</w:t>
      </w:r>
      <w:proofErr w:type="spellEnd"/>
      <w:r w:rsidRPr="006E1BC6">
        <w:rPr>
          <w:lang w:val="ru-RU"/>
        </w:rPr>
        <w:t xml:space="preserve">. </w:t>
      </w:r>
      <w:proofErr w:type="spellStart"/>
      <w:r w:rsidRPr="00157E3E">
        <w:rPr>
          <w:lang w:val="ru-RU"/>
        </w:rPr>
        <w:t>Наприклад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динамічне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створення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елементів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інтерфейсу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автоматичне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оновлення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таблиць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генерація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карток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перевірка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введених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повторне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використання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спільних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компонентів</w:t>
      </w:r>
      <w:proofErr w:type="spellEnd"/>
      <w:r w:rsidRPr="00157E3E">
        <w:rPr>
          <w:lang w:val="ru-RU"/>
        </w:rPr>
        <w:t>.</w:t>
      </w:r>
    </w:p>
    <w:p w14:paraId="5CAA160E" w14:textId="754094BB" w:rsidR="00157E3E" w:rsidRPr="006E1BC6" w:rsidRDefault="00157E3E" w:rsidP="00157E3E">
      <w:pPr>
        <w:pStyle w:val="afc"/>
        <w:ind w:firstLine="851"/>
        <w:jc w:val="both"/>
        <w:rPr>
          <w:lang w:val="ru-RU"/>
        </w:rPr>
      </w:pPr>
    </w:p>
    <w:p w14:paraId="041D0A8E" w14:textId="027553AE" w:rsidR="00157E3E" w:rsidRPr="006E1BC6" w:rsidRDefault="00157E3E" w:rsidP="002828D8">
      <w:pPr>
        <w:pStyle w:val="afc"/>
        <w:ind w:firstLine="851"/>
        <w:outlineLvl w:val="1"/>
        <w:rPr>
          <w:b/>
          <w:bCs/>
          <w:lang w:val="ru-RU"/>
        </w:rPr>
      </w:pPr>
      <w:bookmarkStart w:id="57" w:name="_Toc230693665"/>
      <w:r w:rsidRPr="006E1BC6">
        <w:rPr>
          <w:b/>
          <w:bCs/>
          <w:lang w:val="ru-RU"/>
        </w:rPr>
        <w:t>2.</w:t>
      </w:r>
      <w:r w:rsidR="00380E5B">
        <w:rPr>
          <w:b/>
          <w:bCs/>
        </w:rPr>
        <w:t>6</w:t>
      </w:r>
      <w:r w:rsidRPr="006E1BC6">
        <w:rPr>
          <w:b/>
          <w:bCs/>
          <w:lang w:val="ru-RU"/>
        </w:rPr>
        <w:t xml:space="preserve"> </w:t>
      </w:r>
      <w:proofErr w:type="spellStart"/>
      <w:r w:rsidRPr="006E1BC6">
        <w:rPr>
          <w:b/>
          <w:bCs/>
          <w:lang w:val="ru-RU"/>
        </w:rPr>
        <w:t>Фізична</w:t>
      </w:r>
      <w:proofErr w:type="spellEnd"/>
      <w:r w:rsidRPr="006E1BC6">
        <w:rPr>
          <w:b/>
          <w:bCs/>
          <w:lang w:val="ru-RU"/>
        </w:rPr>
        <w:t xml:space="preserve"> структура </w:t>
      </w:r>
      <w:proofErr w:type="spellStart"/>
      <w:r w:rsidRPr="006E1BC6">
        <w:rPr>
          <w:b/>
          <w:bCs/>
          <w:lang w:val="ru-RU"/>
        </w:rPr>
        <w:t>програми</w:t>
      </w:r>
      <w:bookmarkEnd w:id="57"/>
      <w:proofErr w:type="spellEnd"/>
    </w:p>
    <w:p w14:paraId="692A998A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У </w:t>
      </w:r>
      <w:proofErr w:type="spellStart"/>
      <w:r w:rsidRPr="00157E3E">
        <w:rPr>
          <w:lang w:val="ru-RU"/>
        </w:rPr>
        <w:t>цьому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підрозділі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фізичну</w:t>
      </w:r>
      <w:proofErr w:type="spellEnd"/>
      <w:r w:rsidRPr="00157E3E">
        <w:rPr>
          <w:lang w:val="ru-RU"/>
        </w:rPr>
        <w:t xml:space="preserve"> структуру </w:t>
      </w:r>
      <w:proofErr w:type="spellStart"/>
      <w:r w:rsidRPr="00157E3E">
        <w:rPr>
          <w:lang w:val="ru-RU"/>
        </w:rPr>
        <w:t>проєкту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тобто</w:t>
      </w:r>
      <w:proofErr w:type="spellEnd"/>
      <w:r w:rsidRPr="00157E3E">
        <w:rPr>
          <w:lang w:val="ru-RU"/>
        </w:rPr>
        <w:t xml:space="preserve"> папки та </w:t>
      </w:r>
      <w:proofErr w:type="spellStart"/>
      <w:r w:rsidRPr="00157E3E">
        <w:rPr>
          <w:lang w:val="ru-RU"/>
        </w:rPr>
        <w:t>файли</w:t>
      </w:r>
      <w:proofErr w:type="spellEnd"/>
      <w:r w:rsidRPr="00157E3E">
        <w:rPr>
          <w:lang w:val="ru-RU"/>
        </w:rPr>
        <w:t xml:space="preserve">, з </w:t>
      </w:r>
      <w:proofErr w:type="spellStart"/>
      <w:r w:rsidRPr="00157E3E">
        <w:rPr>
          <w:lang w:val="ru-RU"/>
        </w:rPr>
        <w:t>яких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складається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розроблена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програма</w:t>
      </w:r>
      <w:proofErr w:type="spellEnd"/>
      <w:r w:rsidRPr="00157E3E">
        <w:rPr>
          <w:lang w:val="ru-RU"/>
        </w:rPr>
        <w:t>.</w:t>
      </w:r>
    </w:p>
    <w:p w14:paraId="22512691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пояснити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каталоги є в </w:t>
      </w:r>
      <w:proofErr w:type="spellStart"/>
      <w:r w:rsidRPr="00157E3E">
        <w:rPr>
          <w:lang w:val="ru-RU"/>
        </w:rPr>
        <w:t>проєкті</w:t>
      </w:r>
      <w:proofErr w:type="spellEnd"/>
      <w:r w:rsidRPr="00157E3E">
        <w:rPr>
          <w:lang w:val="ru-RU"/>
        </w:rPr>
        <w:t xml:space="preserve"> та за </w:t>
      </w:r>
      <w:proofErr w:type="spellStart"/>
      <w:r w:rsidRPr="00157E3E">
        <w:rPr>
          <w:lang w:val="ru-RU"/>
        </w:rPr>
        <w:t>що</w:t>
      </w:r>
      <w:proofErr w:type="spellEnd"/>
      <w:r w:rsidRPr="00157E3E">
        <w:rPr>
          <w:lang w:val="ru-RU"/>
        </w:rPr>
        <w:t xml:space="preserve"> вони </w:t>
      </w:r>
      <w:proofErr w:type="spellStart"/>
      <w:r w:rsidRPr="00157E3E">
        <w:rPr>
          <w:lang w:val="ru-RU"/>
        </w:rPr>
        <w:t>відповідають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Описувати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слід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лише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файли</w:t>
      </w:r>
      <w:proofErr w:type="spellEnd"/>
      <w:r w:rsidRPr="00157E3E">
        <w:rPr>
          <w:lang w:val="ru-RU"/>
        </w:rPr>
        <w:t xml:space="preserve"> й папки,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справді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потрібні</w:t>
      </w:r>
      <w:proofErr w:type="spellEnd"/>
      <w:r w:rsidRPr="00157E3E">
        <w:rPr>
          <w:lang w:val="ru-RU"/>
        </w:rPr>
        <w:t xml:space="preserve"> для </w:t>
      </w:r>
      <w:proofErr w:type="spellStart"/>
      <w:r w:rsidRPr="00157E3E">
        <w:rPr>
          <w:lang w:val="ru-RU"/>
        </w:rPr>
        <w:t>роботи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розуміння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її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структури</w:t>
      </w:r>
      <w:proofErr w:type="spellEnd"/>
      <w:r w:rsidRPr="00157E3E">
        <w:rPr>
          <w:lang w:val="ru-RU"/>
        </w:rPr>
        <w:t xml:space="preserve">. Не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детально </w:t>
      </w:r>
      <w:proofErr w:type="spellStart"/>
      <w:r w:rsidRPr="00157E3E">
        <w:rPr>
          <w:lang w:val="ru-RU"/>
        </w:rPr>
        <w:t>описувати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службові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тимчасові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автоматично </w:t>
      </w:r>
      <w:proofErr w:type="spellStart"/>
      <w:r w:rsidRPr="00157E3E">
        <w:rPr>
          <w:lang w:val="ru-RU"/>
        </w:rPr>
        <w:t>згенеровані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файли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якщо</w:t>
      </w:r>
      <w:proofErr w:type="spellEnd"/>
      <w:r w:rsidRPr="00157E3E">
        <w:rPr>
          <w:lang w:val="ru-RU"/>
        </w:rPr>
        <w:t xml:space="preserve"> вони не </w:t>
      </w:r>
      <w:proofErr w:type="spellStart"/>
      <w:r w:rsidRPr="00157E3E">
        <w:rPr>
          <w:lang w:val="ru-RU"/>
        </w:rPr>
        <w:t>мають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значення</w:t>
      </w:r>
      <w:proofErr w:type="spellEnd"/>
      <w:r w:rsidRPr="00157E3E">
        <w:rPr>
          <w:lang w:val="ru-RU"/>
        </w:rPr>
        <w:t xml:space="preserve"> </w:t>
      </w:r>
      <w:proofErr w:type="gramStart"/>
      <w:r w:rsidRPr="00157E3E">
        <w:rPr>
          <w:lang w:val="ru-RU"/>
        </w:rPr>
        <w:t>для запуску</w:t>
      </w:r>
      <w:proofErr w:type="gram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чи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підтримки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>.</w:t>
      </w:r>
    </w:p>
    <w:p w14:paraId="1E413D94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Опис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можна</w:t>
      </w:r>
      <w:proofErr w:type="spellEnd"/>
      <w:r w:rsidRPr="00157E3E">
        <w:rPr>
          <w:lang w:val="ru-RU"/>
        </w:rPr>
        <w:t xml:space="preserve"> подати у </w:t>
      </w:r>
      <w:proofErr w:type="spellStart"/>
      <w:r w:rsidRPr="00157E3E">
        <w:rPr>
          <w:lang w:val="ru-RU"/>
        </w:rPr>
        <w:t>вигляді</w:t>
      </w:r>
      <w:proofErr w:type="spellEnd"/>
      <w:r w:rsidRPr="00157E3E">
        <w:rPr>
          <w:lang w:val="ru-RU"/>
        </w:rPr>
        <w:t xml:space="preserve"> дерева </w:t>
      </w:r>
      <w:proofErr w:type="spellStart"/>
      <w:r w:rsidRPr="00157E3E">
        <w:rPr>
          <w:lang w:val="ru-RU"/>
        </w:rPr>
        <w:t>проєкту</w:t>
      </w:r>
      <w:proofErr w:type="spellEnd"/>
      <w:r w:rsidRPr="00157E3E">
        <w:rPr>
          <w:lang w:val="ru-RU"/>
        </w:rPr>
        <w:t>:</w:t>
      </w:r>
    </w:p>
    <w:p w14:paraId="03255CBB" w14:textId="77777777" w:rsidR="00F757D5" w:rsidRDefault="00F757D5" w:rsidP="00F757D5">
      <w:pPr>
        <w:pStyle w:val="afc"/>
        <w:keepNext/>
        <w:ind w:firstLine="851"/>
      </w:pPr>
      <w:r w:rsidRPr="00F757D5">
        <w:rPr>
          <w:noProof/>
        </w:rPr>
        <w:lastRenderedPageBreak/>
        <w:drawing>
          <wp:inline distT="0" distB="0" distL="0" distR="0" wp14:anchorId="73BE8D08" wp14:editId="165D35D1">
            <wp:extent cx="2195657" cy="289427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9055" cy="289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2A8A" w14:textId="445F45B3" w:rsidR="00F757D5" w:rsidRDefault="00F757D5" w:rsidP="00F757D5">
      <w:pPr>
        <w:pStyle w:val="afc"/>
      </w:pPr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noProof/>
        </w:rPr>
        <w:t>Дерево основних файлів та папок</w:t>
      </w:r>
    </w:p>
    <w:p w14:paraId="13C86E6C" w14:textId="4A113EC0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Після</w:t>
      </w:r>
      <w:proofErr w:type="spellEnd"/>
      <w:r w:rsidRPr="00157E3E">
        <w:rPr>
          <w:lang w:val="ru-RU"/>
        </w:rPr>
        <w:t xml:space="preserve"> дерева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коротко </w:t>
      </w:r>
      <w:proofErr w:type="spellStart"/>
      <w:r w:rsidRPr="00157E3E">
        <w:rPr>
          <w:lang w:val="ru-RU"/>
        </w:rPr>
        <w:t>пояснити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призначення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основних</w:t>
      </w:r>
      <w:proofErr w:type="spellEnd"/>
      <w:r w:rsidRPr="00157E3E">
        <w:rPr>
          <w:lang w:val="ru-RU"/>
        </w:rPr>
        <w:t xml:space="preserve"> папок і </w:t>
      </w:r>
      <w:proofErr w:type="spellStart"/>
      <w:r w:rsidRPr="00157E3E">
        <w:rPr>
          <w:lang w:val="ru-RU"/>
        </w:rPr>
        <w:t>файлів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Наприклад</w:t>
      </w:r>
      <w:proofErr w:type="spellEnd"/>
      <w:r w:rsidRPr="00157E3E">
        <w:rPr>
          <w:lang w:val="ru-RU"/>
        </w:rPr>
        <w:t xml:space="preserve">, у </w:t>
      </w:r>
      <w:proofErr w:type="spellStart"/>
      <w:r w:rsidRPr="00157E3E">
        <w:rPr>
          <w:lang w:val="ru-RU"/>
        </w:rPr>
        <w:t>папці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en-US"/>
        </w:rPr>
        <w:t>src</w:t>
      </w:r>
      <w:proofErr w:type="spellEnd"/>
      <w:r w:rsidRPr="00157E3E">
        <w:rPr>
          <w:lang w:val="ru-RU"/>
        </w:rPr>
        <w:t>/</w:t>
      </w:r>
      <w:r w:rsidRPr="00157E3E">
        <w:rPr>
          <w:lang w:val="en-US"/>
        </w:rPr>
        <w:t>main</w:t>
      </w:r>
      <w:r w:rsidRPr="00157E3E">
        <w:rPr>
          <w:lang w:val="ru-RU"/>
        </w:rPr>
        <w:t>/</w:t>
      </w:r>
      <w:r w:rsidRPr="00157E3E">
        <w:rPr>
          <w:lang w:val="en-US"/>
        </w:rPr>
        <w:t>java</w:t>
      </w:r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розміщується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програмний</w:t>
      </w:r>
      <w:proofErr w:type="spellEnd"/>
      <w:r w:rsidRPr="00157E3E">
        <w:rPr>
          <w:lang w:val="ru-RU"/>
        </w:rPr>
        <w:t xml:space="preserve"> код, у </w:t>
      </w:r>
      <w:r w:rsidRPr="00157E3E">
        <w:rPr>
          <w:lang w:val="en-US"/>
        </w:rPr>
        <w:t>resources</w:t>
      </w:r>
      <w:r w:rsidRPr="00157E3E">
        <w:rPr>
          <w:lang w:val="ru-RU"/>
        </w:rPr>
        <w:t xml:space="preserve"> — </w:t>
      </w:r>
      <w:proofErr w:type="spellStart"/>
      <w:r w:rsidRPr="00157E3E">
        <w:rPr>
          <w:lang w:val="ru-RU"/>
        </w:rPr>
        <w:t>ресурси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, у </w:t>
      </w:r>
      <w:proofErr w:type="spellStart"/>
      <w:r w:rsidRPr="00157E3E">
        <w:rPr>
          <w:lang w:val="ru-RU"/>
        </w:rPr>
        <w:t>папці</w:t>
      </w:r>
      <w:proofErr w:type="spellEnd"/>
      <w:r w:rsidRPr="00157E3E">
        <w:rPr>
          <w:lang w:val="ru-RU"/>
        </w:rPr>
        <w:t xml:space="preserve"> </w:t>
      </w:r>
      <w:r w:rsidRPr="00157E3E">
        <w:rPr>
          <w:lang w:val="en-US"/>
        </w:rPr>
        <w:t>database</w:t>
      </w:r>
      <w:r w:rsidRPr="00157E3E">
        <w:rPr>
          <w:lang w:val="ru-RU"/>
        </w:rPr>
        <w:t xml:space="preserve"> — </w:t>
      </w:r>
      <w:r w:rsidRPr="00157E3E">
        <w:rPr>
          <w:lang w:val="en-US"/>
        </w:rPr>
        <w:t>SQL</w:t>
      </w:r>
      <w:r w:rsidRPr="00157E3E">
        <w:rPr>
          <w:lang w:val="ru-RU"/>
        </w:rPr>
        <w:t>-</w:t>
      </w:r>
      <w:proofErr w:type="spellStart"/>
      <w:r w:rsidRPr="00157E3E">
        <w:rPr>
          <w:lang w:val="ru-RU"/>
        </w:rPr>
        <w:t>файли</w:t>
      </w:r>
      <w:proofErr w:type="spellEnd"/>
      <w:r w:rsidRPr="00157E3E">
        <w:rPr>
          <w:lang w:val="ru-RU"/>
        </w:rPr>
        <w:t xml:space="preserve"> для </w:t>
      </w:r>
      <w:proofErr w:type="spellStart"/>
      <w:r w:rsidRPr="00157E3E">
        <w:rPr>
          <w:lang w:val="ru-RU"/>
        </w:rPr>
        <w:t>створення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наповнення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, а файл </w:t>
      </w:r>
      <w:r w:rsidRPr="00157E3E">
        <w:rPr>
          <w:lang w:val="en-US"/>
        </w:rPr>
        <w:t>pom</w:t>
      </w:r>
      <w:r w:rsidRPr="00157E3E">
        <w:rPr>
          <w:lang w:val="ru-RU"/>
        </w:rPr>
        <w:t>.</w:t>
      </w:r>
      <w:r w:rsidRPr="00157E3E">
        <w:rPr>
          <w:lang w:val="en-US"/>
        </w:rPr>
        <w:t>xml</w:t>
      </w:r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використовується</w:t>
      </w:r>
      <w:proofErr w:type="spellEnd"/>
      <w:r w:rsidRPr="00157E3E">
        <w:rPr>
          <w:lang w:val="ru-RU"/>
        </w:rPr>
        <w:t xml:space="preserve"> для </w:t>
      </w:r>
      <w:proofErr w:type="spellStart"/>
      <w:r w:rsidRPr="00157E3E">
        <w:rPr>
          <w:lang w:val="ru-RU"/>
        </w:rPr>
        <w:t>налаштування</w:t>
      </w:r>
      <w:proofErr w:type="spellEnd"/>
      <w:r w:rsidRPr="00157E3E">
        <w:rPr>
          <w:lang w:val="ru-RU"/>
        </w:rPr>
        <w:t xml:space="preserve"> </w:t>
      </w:r>
      <w:r w:rsidRPr="00157E3E">
        <w:rPr>
          <w:lang w:val="en-US"/>
        </w:rPr>
        <w:t>Maven</w:t>
      </w:r>
      <w:r w:rsidRPr="00157E3E">
        <w:rPr>
          <w:lang w:val="ru-RU"/>
        </w:rPr>
        <w:t>-</w:t>
      </w:r>
      <w:proofErr w:type="spellStart"/>
      <w:r w:rsidRPr="00157E3E">
        <w:rPr>
          <w:lang w:val="ru-RU"/>
        </w:rPr>
        <w:t>проєкту</w:t>
      </w:r>
      <w:proofErr w:type="spellEnd"/>
      <w:r w:rsidRPr="00157E3E">
        <w:rPr>
          <w:lang w:val="ru-RU"/>
        </w:rPr>
        <w:t>.</w:t>
      </w:r>
    </w:p>
    <w:p w14:paraId="0B40D438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Цей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підрозділ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має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допомогти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читачеві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зрозуміти</w:t>
      </w:r>
      <w:proofErr w:type="spellEnd"/>
      <w:r w:rsidRPr="00157E3E">
        <w:rPr>
          <w:lang w:val="ru-RU"/>
        </w:rPr>
        <w:t xml:space="preserve">, як </w:t>
      </w:r>
      <w:proofErr w:type="spellStart"/>
      <w:r w:rsidRPr="00157E3E">
        <w:rPr>
          <w:lang w:val="ru-RU"/>
        </w:rPr>
        <w:t>організований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проєкт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фізично</w:t>
      </w:r>
      <w:proofErr w:type="spellEnd"/>
      <w:r w:rsidRPr="00157E3E">
        <w:rPr>
          <w:lang w:val="ru-RU"/>
        </w:rPr>
        <w:t xml:space="preserve"> та де </w:t>
      </w:r>
      <w:proofErr w:type="spellStart"/>
      <w:r w:rsidRPr="00157E3E">
        <w:rPr>
          <w:lang w:val="ru-RU"/>
        </w:rPr>
        <w:t>знаходяться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його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основні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частини</w:t>
      </w:r>
      <w:proofErr w:type="spellEnd"/>
      <w:r w:rsidRPr="00157E3E">
        <w:rPr>
          <w:lang w:val="ru-RU"/>
        </w:rPr>
        <w:t>.</w:t>
      </w:r>
    </w:p>
    <w:p w14:paraId="511A178C" w14:textId="10E65311" w:rsidR="00157E3E" w:rsidRPr="006E1BC6" w:rsidRDefault="00157E3E" w:rsidP="00157E3E">
      <w:pPr>
        <w:pStyle w:val="afc"/>
        <w:ind w:firstLine="851"/>
        <w:jc w:val="both"/>
        <w:rPr>
          <w:lang w:val="ru-RU"/>
        </w:rPr>
      </w:pPr>
    </w:p>
    <w:p w14:paraId="71064054" w14:textId="34D7F5A9" w:rsidR="00157E3E" w:rsidRPr="006E1BC6" w:rsidRDefault="00157E3E" w:rsidP="002828D8">
      <w:pPr>
        <w:pStyle w:val="afc"/>
        <w:ind w:firstLine="851"/>
        <w:contextualSpacing w:val="0"/>
        <w:outlineLvl w:val="1"/>
        <w:rPr>
          <w:b/>
          <w:bCs/>
          <w:lang w:val="ru-RU"/>
        </w:rPr>
      </w:pPr>
      <w:bookmarkStart w:id="58" w:name="_Toc230693666"/>
      <w:r w:rsidRPr="006E1BC6">
        <w:rPr>
          <w:b/>
          <w:bCs/>
          <w:lang w:val="ru-RU"/>
        </w:rPr>
        <w:t>2.</w:t>
      </w:r>
      <w:r w:rsidR="00380E5B">
        <w:rPr>
          <w:b/>
          <w:bCs/>
        </w:rPr>
        <w:t>7</w:t>
      </w:r>
      <w:r w:rsidRPr="006E1BC6">
        <w:rPr>
          <w:b/>
          <w:bCs/>
          <w:lang w:val="ru-RU"/>
        </w:rPr>
        <w:t xml:space="preserve"> </w:t>
      </w:r>
      <w:proofErr w:type="spellStart"/>
      <w:r w:rsidRPr="006E1BC6">
        <w:rPr>
          <w:b/>
          <w:bCs/>
          <w:lang w:val="ru-RU"/>
        </w:rPr>
        <w:t>Тестування</w:t>
      </w:r>
      <w:proofErr w:type="spellEnd"/>
      <w:r w:rsidRPr="006E1BC6">
        <w:rPr>
          <w:b/>
          <w:bCs/>
          <w:lang w:val="ru-RU"/>
        </w:rPr>
        <w:t xml:space="preserve"> </w:t>
      </w:r>
      <w:proofErr w:type="spellStart"/>
      <w:r w:rsidRPr="006E1BC6">
        <w:rPr>
          <w:b/>
          <w:bCs/>
          <w:lang w:val="ru-RU"/>
        </w:rPr>
        <w:t>проєкту</w:t>
      </w:r>
      <w:bookmarkEnd w:id="58"/>
      <w:proofErr w:type="spellEnd"/>
    </w:p>
    <w:p w14:paraId="17DEDAFE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У </w:t>
      </w:r>
      <w:proofErr w:type="spellStart"/>
      <w:r w:rsidRPr="00157E3E">
        <w:rPr>
          <w:lang w:val="ru-RU"/>
        </w:rPr>
        <w:t>цьому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підрозділі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, як </w:t>
      </w:r>
      <w:proofErr w:type="spellStart"/>
      <w:r w:rsidRPr="00157E3E">
        <w:rPr>
          <w:lang w:val="ru-RU"/>
        </w:rPr>
        <w:t>перевірялась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працездатність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розробленого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програмного</w:t>
      </w:r>
      <w:proofErr w:type="spellEnd"/>
      <w:r w:rsidRPr="00157E3E">
        <w:rPr>
          <w:lang w:val="ru-RU"/>
        </w:rPr>
        <w:t xml:space="preserve"> продукту.</w:t>
      </w:r>
    </w:p>
    <w:p w14:paraId="5B83FB25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Спочатку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вказати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середовище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тестування</w:t>
      </w:r>
      <w:proofErr w:type="spellEnd"/>
      <w:r w:rsidRPr="00157E3E">
        <w:rPr>
          <w:lang w:val="ru-RU"/>
        </w:rPr>
        <w:t xml:space="preserve">: </w:t>
      </w:r>
      <w:proofErr w:type="spellStart"/>
      <w:r w:rsidRPr="00157E3E">
        <w:rPr>
          <w:lang w:val="ru-RU"/>
        </w:rPr>
        <w:t>операційну</w:t>
      </w:r>
      <w:proofErr w:type="spellEnd"/>
      <w:r w:rsidRPr="00157E3E">
        <w:rPr>
          <w:lang w:val="ru-RU"/>
        </w:rPr>
        <w:t xml:space="preserve"> систему, </w:t>
      </w:r>
      <w:proofErr w:type="spellStart"/>
      <w:r w:rsidRPr="00157E3E">
        <w:rPr>
          <w:lang w:val="ru-RU"/>
        </w:rPr>
        <w:t>версію</w:t>
      </w:r>
      <w:proofErr w:type="spellEnd"/>
      <w:r w:rsidRPr="00157E3E">
        <w:rPr>
          <w:lang w:val="ru-RU"/>
        </w:rPr>
        <w:t xml:space="preserve"> </w:t>
      </w:r>
      <w:r w:rsidRPr="00157E3E">
        <w:rPr>
          <w:lang w:val="en-US"/>
        </w:rPr>
        <w:t>Java</w:t>
      </w:r>
      <w:r w:rsidRPr="00157E3E">
        <w:rPr>
          <w:lang w:val="ru-RU"/>
        </w:rPr>
        <w:t xml:space="preserve">, СУБД, </w:t>
      </w:r>
      <w:proofErr w:type="spellStart"/>
      <w:r w:rsidRPr="00157E3E">
        <w:rPr>
          <w:lang w:val="ru-RU"/>
        </w:rPr>
        <w:t>параметри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комп’ютера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кількість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пристроїв</w:t>
      </w:r>
      <w:proofErr w:type="spellEnd"/>
      <w:r w:rsidRPr="00157E3E">
        <w:rPr>
          <w:lang w:val="ru-RU"/>
        </w:rPr>
        <w:t xml:space="preserve">, на </w:t>
      </w:r>
      <w:proofErr w:type="spellStart"/>
      <w:r w:rsidRPr="00157E3E">
        <w:rPr>
          <w:lang w:val="ru-RU"/>
        </w:rPr>
        <w:t>яких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перевірялась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програма</w:t>
      </w:r>
      <w:proofErr w:type="spellEnd"/>
      <w:r w:rsidRPr="00157E3E">
        <w:rPr>
          <w:lang w:val="ru-RU"/>
        </w:rPr>
        <w:t xml:space="preserve">, а також </w:t>
      </w:r>
      <w:proofErr w:type="spellStart"/>
      <w:r w:rsidRPr="00157E3E">
        <w:rPr>
          <w:lang w:val="ru-RU"/>
        </w:rPr>
        <w:t>інші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умови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важливі</w:t>
      </w:r>
      <w:proofErr w:type="spellEnd"/>
      <w:r w:rsidRPr="00157E3E">
        <w:rPr>
          <w:lang w:val="ru-RU"/>
        </w:rPr>
        <w:t xml:space="preserve"> </w:t>
      </w:r>
      <w:proofErr w:type="gramStart"/>
      <w:r w:rsidRPr="00157E3E">
        <w:rPr>
          <w:lang w:val="ru-RU"/>
        </w:rPr>
        <w:t>для запуску</w:t>
      </w:r>
      <w:proofErr w:type="gram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системи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Якщо</w:t>
      </w:r>
      <w:proofErr w:type="spellEnd"/>
      <w:r w:rsidRPr="00157E3E">
        <w:rPr>
          <w:lang w:val="ru-RU"/>
        </w:rPr>
        <w:t xml:space="preserve"> база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розміщена</w:t>
      </w:r>
      <w:proofErr w:type="spellEnd"/>
      <w:r w:rsidRPr="00157E3E">
        <w:rPr>
          <w:lang w:val="ru-RU"/>
        </w:rPr>
        <w:t xml:space="preserve"> на </w:t>
      </w:r>
      <w:proofErr w:type="spellStart"/>
      <w:r w:rsidRPr="00157E3E">
        <w:rPr>
          <w:lang w:val="ru-RU"/>
        </w:rPr>
        <w:t>сервері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зазначити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чи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підключення</w:t>
      </w:r>
      <w:proofErr w:type="spellEnd"/>
      <w:r w:rsidRPr="00157E3E">
        <w:rPr>
          <w:lang w:val="ru-RU"/>
        </w:rPr>
        <w:t xml:space="preserve"> до </w:t>
      </w:r>
      <w:proofErr w:type="spellStart"/>
      <w:r w:rsidRPr="00157E3E">
        <w:rPr>
          <w:lang w:val="ru-RU"/>
        </w:rPr>
        <w:t>мережі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інтернету</w:t>
      </w:r>
      <w:proofErr w:type="spellEnd"/>
      <w:r w:rsidRPr="00157E3E">
        <w:rPr>
          <w:lang w:val="ru-RU"/>
        </w:rPr>
        <w:t>.</w:t>
      </w:r>
    </w:p>
    <w:p w14:paraId="71468F1C" w14:textId="1601BBEC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Далі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тестування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пояснити</w:t>
      </w:r>
      <w:proofErr w:type="spellEnd"/>
      <w:r w:rsidRPr="00157E3E">
        <w:rPr>
          <w:lang w:val="ru-RU"/>
        </w:rPr>
        <w:t xml:space="preserve">, як </w:t>
      </w:r>
      <w:proofErr w:type="spellStart"/>
      <w:r w:rsidRPr="00157E3E">
        <w:rPr>
          <w:lang w:val="ru-RU"/>
        </w:rPr>
        <w:t>використовувалися</w:t>
      </w:r>
      <w:proofErr w:type="spellEnd"/>
      <w:r w:rsidRPr="00157E3E">
        <w:rPr>
          <w:lang w:val="ru-RU"/>
        </w:rPr>
        <w:t xml:space="preserve"> </w:t>
      </w:r>
      <w:r w:rsidRPr="00157E3E">
        <w:rPr>
          <w:lang w:val="en-US"/>
        </w:rPr>
        <w:t>DDL</w:t>
      </w:r>
      <w:r w:rsidRPr="00157E3E">
        <w:rPr>
          <w:lang w:val="ru-RU"/>
        </w:rPr>
        <w:t xml:space="preserve"> та </w:t>
      </w:r>
      <w:r w:rsidRPr="00157E3E">
        <w:rPr>
          <w:lang w:val="en-US"/>
        </w:rPr>
        <w:t>DML</w:t>
      </w:r>
      <w:r w:rsidRPr="00157E3E">
        <w:rPr>
          <w:lang w:val="ru-RU"/>
        </w:rPr>
        <w:t>-</w:t>
      </w:r>
      <w:proofErr w:type="spellStart"/>
      <w:r w:rsidRPr="00157E3E">
        <w:rPr>
          <w:lang w:val="ru-RU"/>
        </w:rPr>
        <w:t>файли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чи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створювалася</w:t>
      </w:r>
      <w:proofErr w:type="spellEnd"/>
      <w:r w:rsidRPr="00157E3E">
        <w:rPr>
          <w:lang w:val="ru-RU"/>
        </w:rPr>
        <w:t xml:space="preserve"> база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 </w:t>
      </w:r>
      <w:r w:rsidRPr="00157E3E">
        <w:rPr>
          <w:lang w:val="ru-RU"/>
        </w:rPr>
        <w:lastRenderedPageBreak/>
        <w:t xml:space="preserve">повторно, </w:t>
      </w:r>
      <w:proofErr w:type="spellStart"/>
      <w:r w:rsidRPr="00157E3E">
        <w:rPr>
          <w:lang w:val="ru-RU"/>
        </w:rPr>
        <w:t>чи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наповнювалася</w:t>
      </w:r>
      <w:proofErr w:type="spellEnd"/>
      <w:r w:rsidRPr="00157E3E">
        <w:rPr>
          <w:lang w:val="ru-RU"/>
        </w:rPr>
        <w:t xml:space="preserve"> вона </w:t>
      </w:r>
      <w:proofErr w:type="spellStart"/>
      <w:r w:rsidRPr="00157E3E">
        <w:rPr>
          <w:lang w:val="ru-RU"/>
        </w:rPr>
        <w:t>тестовими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даними</w:t>
      </w:r>
      <w:proofErr w:type="spellEnd"/>
      <w:r w:rsidRPr="00157E3E">
        <w:rPr>
          <w:lang w:val="ru-RU"/>
        </w:rPr>
        <w:t xml:space="preserve">, а також </w:t>
      </w:r>
      <w:proofErr w:type="spellStart"/>
      <w:r w:rsidRPr="00157E3E">
        <w:rPr>
          <w:lang w:val="ru-RU"/>
        </w:rPr>
        <w:t>чи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перевірялись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зв’язки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обмеження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ключі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коректність</w:t>
      </w:r>
      <w:proofErr w:type="spellEnd"/>
      <w:r w:rsidRPr="00157E3E">
        <w:rPr>
          <w:lang w:val="ru-RU"/>
        </w:rPr>
        <w:t xml:space="preserve"> </w:t>
      </w:r>
      <w:r w:rsidRPr="00157E3E">
        <w:rPr>
          <w:lang w:val="en-US"/>
        </w:rPr>
        <w:t>SQL</w:t>
      </w:r>
      <w:r w:rsidRPr="00157E3E">
        <w:rPr>
          <w:lang w:val="ru-RU"/>
        </w:rPr>
        <w:t>-</w:t>
      </w:r>
      <w:proofErr w:type="spellStart"/>
      <w:r w:rsidRPr="00157E3E">
        <w:rPr>
          <w:lang w:val="ru-RU"/>
        </w:rPr>
        <w:t>запитів</w:t>
      </w:r>
      <w:proofErr w:type="spellEnd"/>
      <w:r w:rsidRPr="00157E3E">
        <w:rPr>
          <w:lang w:val="ru-RU"/>
        </w:rPr>
        <w:t>.</w:t>
      </w:r>
    </w:p>
    <w:p w14:paraId="3AED08C1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Після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цього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методи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тестування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самої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Це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може</w:t>
      </w:r>
      <w:proofErr w:type="spellEnd"/>
      <w:r w:rsidRPr="00157E3E">
        <w:rPr>
          <w:lang w:val="ru-RU"/>
        </w:rPr>
        <w:t xml:space="preserve"> бути </w:t>
      </w:r>
      <w:proofErr w:type="spellStart"/>
      <w:r w:rsidRPr="00157E3E">
        <w:rPr>
          <w:lang w:val="ru-RU"/>
        </w:rPr>
        <w:t>ручне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тестування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перевірка</w:t>
      </w:r>
      <w:proofErr w:type="spellEnd"/>
      <w:r w:rsidRPr="00157E3E">
        <w:rPr>
          <w:lang w:val="ru-RU"/>
        </w:rPr>
        <w:t xml:space="preserve"> через </w:t>
      </w:r>
      <w:proofErr w:type="spellStart"/>
      <w:r w:rsidRPr="00157E3E">
        <w:rPr>
          <w:lang w:val="ru-RU"/>
        </w:rPr>
        <w:t>консольні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повідомлення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використання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повідомлень</w:t>
      </w:r>
      <w:proofErr w:type="spellEnd"/>
      <w:r w:rsidRPr="00157E3E">
        <w:rPr>
          <w:lang w:val="ru-RU"/>
        </w:rPr>
        <w:t xml:space="preserve"> у </w:t>
      </w:r>
      <w:proofErr w:type="spellStart"/>
      <w:r w:rsidRPr="00157E3E">
        <w:rPr>
          <w:lang w:val="ru-RU"/>
        </w:rPr>
        <w:t>графічному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інтерфейсі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налагодження</w:t>
      </w:r>
      <w:proofErr w:type="spellEnd"/>
      <w:r w:rsidRPr="00157E3E">
        <w:rPr>
          <w:lang w:val="ru-RU"/>
        </w:rPr>
        <w:t xml:space="preserve"> за </w:t>
      </w:r>
      <w:proofErr w:type="spellStart"/>
      <w:r w:rsidRPr="00157E3E">
        <w:rPr>
          <w:lang w:val="ru-RU"/>
        </w:rPr>
        <w:t>допомогою</w:t>
      </w:r>
      <w:proofErr w:type="spellEnd"/>
      <w:r w:rsidRPr="00157E3E">
        <w:rPr>
          <w:lang w:val="ru-RU"/>
        </w:rPr>
        <w:t xml:space="preserve"> </w:t>
      </w:r>
      <w:r w:rsidRPr="00157E3E">
        <w:rPr>
          <w:lang w:val="en-US"/>
        </w:rPr>
        <w:t>debugger</w:t>
      </w:r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тестові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методи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r w:rsidRPr="00157E3E">
        <w:rPr>
          <w:lang w:val="en-US"/>
        </w:rPr>
        <w:t>unit</w:t>
      </w:r>
      <w:r w:rsidRPr="00157E3E">
        <w:rPr>
          <w:lang w:val="ru-RU"/>
        </w:rPr>
        <w:t>-тести.</w:t>
      </w:r>
    </w:p>
    <w:p w14:paraId="32759707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Якщо</w:t>
      </w:r>
      <w:proofErr w:type="spellEnd"/>
      <w:r w:rsidRPr="00157E3E">
        <w:rPr>
          <w:lang w:val="ru-RU"/>
        </w:rPr>
        <w:t xml:space="preserve"> у </w:t>
      </w:r>
      <w:proofErr w:type="spellStart"/>
      <w:r w:rsidRPr="00157E3E">
        <w:rPr>
          <w:lang w:val="ru-RU"/>
        </w:rPr>
        <w:t>проєкті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використано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логування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пояснити</w:t>
      </w:r>
      <w:proofErr w:type="spellEnd"/>
      <w:r w:rsidRPr="00157E3E">
        <w:rPr>
          <w:lang w:val="ru-RU"/>
        </w:rPr>
        <w:t xml:space="preserve">, для </w:t>
      </w:r>
      <w:proofErr w:type="spellStart"/>
      <w:r w:rsidRPr="00157E3E">
        <w:rPr>
          <w:lang w:val="ru-RU"/>
        </w:rPr>
        <w:t>чого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воно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застосовується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події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фіксуються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куди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записуються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повідомлення</w:t>
      </w:r>
      <w:proofErr w:type="spellEnd"/>
      <w:r w:rsidRPr="00157E3E">
        <w:rPr>
          <w:lang w:val="ru-RU"/>
        </w:rPr>
        <w:t xml:space="preserve">: </w:t>
      </w:r>
      <w:proofErr w:type="gramStart"/>
      <w:r w:rsidRPr="00157E3E">
        <w:rPr>
          <w:lang w:val="ru-RU"/>
        </w:rPr>
        <w:t>у консоль</w:t>
      </w:r>
      <w:proofErr w:type="gramEnd"/>
      <w:r w:rsidRPr="00157E3E">
        <w:rPr>
          <w:lang w:val="ru-RU"/>
        </w:rPr>
        <w:t xml:space="preserve">, файл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інший</w:t>
      </w:r>
      <w:proofErr w:type="spellEnd"/>
      <w:r w:rsidRPr="00157E3E">
        <w:rPr>
          <w:lang w:val="ru-RU"/>
        </w:rPr>
        <w:t xml:space="preserve"> журнал.</w:t>
      </w:r>
    </w:p>
    <w:p w14:paraId="642FA2E2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Також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перевірку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критичних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ситуацій</w:t>
      </w:r>
      <w:proofErr w:type="spellEnd"/>
      <w:r w:rsidRPr="00157E3E">
        <w:rPr>
          <w:lang w:val="ru-RU"/>
        </w:rPr>
        <w:t xml:space="preserve">, у </w:t>
      </w:r>
      <w:proofErr w:type="spellStart"/>
      <w:r w:rsidRPr="00157E3E">
        <w:rPr>
          <w:lang w:val="ru-RU"/>
        </w:rPr>
        <w:t>яких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можуть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виникати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помилки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Наприклад</w:t>
      </w:r>
      <w:proofErr w:type="spellEnd"/>
      <w:r w:rsidRPr="00157E3E">
        <w:rPr>
          <w:lang w:val="ru-RU"/>
        </w:rPr>
        <w:t xml:space="preserve">: </w:t>
      </w:r>
      <w:proofErr w:type="spellStart"/>
      <w:r w:rsidRPr="00157E3E">
        <w:rPr>
          <w:lang w:val="ru-RU"/>
        </w:rPr>
        <w:t>введення</w:t>
      </w:r>
      <w:proofErr w:type="spellEnd"/>
      <w:r w:rsidRPr="00157E3E">
        <w:rPr>
          <w:lang w:val="ru-RU"/>
        </w:rPr>
        <w:t xml:space="preserve"> неправильного типу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порожні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обов’язкові</w:t>
      </w:r>
      <w:proofErr w:type="spellEnd"/>
      <w:r w:rsidRPr="00157E3E">
        <w:rPr>
          <w:lang w:val="ru-RU"/>
        </w:rPr>
        <w:t xml:space="preserve"> поля, </w:t>
      </w:r>
      <w:proofErr w:type="spellStart"/>
      <w:r w:rsidRPr="00157E3E">
        <w:rPr>
          <w:lang w:val="ru-RU"/>
        </w:rPr>
        <w:t>спроба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видалити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пов’язаний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запис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неправильний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логін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пароль, </w:t>
      </w:r>
      <w:proofErr w:type="spellStart"/>
      <w:r w:rsidRPr="00157E3E">
        <w:rPr>
          <w:lang w:val="ru-RU"/>
        </w:rPr>
        <w:t>відсутність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підключення</w:t>
      </w:r>
      <w:proofErr w:type="spellEnd"/>
      <w:r w:rsidRPr="00157E3E">
        <w:rPr>
          <w:lang w:val="ru-RU"/>
        </w:rPr>
        <w:t xml:space="preserve"> до </w:t>
      </w:r>
      <w:proofErr w:type="spellStart"/>
      <w:r w:rsidRPr="00157E3E">
        <w:rPr>
          <w:lang w:val="ru-RU"/>
        </w:rPr>
        <w:t>бази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>.</w:t>
      </w:r>
    </w:p>
    <w:p w14:paraId="30C53BAA" w14:textId="77777777" w:rsidR="00F757D5" w:rsidRDefault="00157E3E" w:rsidP="00F757D5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Якщо</w:t>
      </w:r>
      <w:proofErr w:type="spellEnd"/>
      <w:r w:rsidRPr="00157E3E">
        <w:rPr>
          <w:lang w:val="ru-RU"/>
        </w:rPr>
        <w:t xml:space="preserve"> в </w:t>
      </w:r>
      <w:proofErr w:type="spellStart"/>
      <w:r w:rsidRPr="00157E3E">
        <w:rPr>
          <w:lang w:val="ru-RU"/>
        </w:rPr>
        <w:t>програмі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реалізована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валідація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пояснити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саме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перевіряються</w:t>
      </w:r>
      <w:proofErr w:type="spellEnd"/>
      <w:r w:rsidRPr="00157E3E">
        <w:rPr>
          <w:lang w:val="ru-RU"/>
        </w:rPr>
        <w:t xml:space="preserve"> та як </w:t>
      </w:r>
      <w:proofErr w:type="spellStart"/>
      <w:r w:rsidRPr="00157E3E">
        <w:rPr>
          <w:lang w:val="ru-RU"/>
        </w:rPr>
        <w:t>програма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реагує</w:t>
      </w:r>
      <w:proofErr w:type="spellEnd"/>
      <w:r w:rsidRPr="00157E3E">
        <w:rPr>
          <w:lang w:val="ru-RU"/>
        </w:rPr>
        <w:t xml:space="preserve"> на </w:t>
      </w:r>
      <w:proofErr w:type="spellStart"/>
      <w:r w:rsidRPr="00157E3E">
        <w:rPr>
          <w:lang w:val="ru-RU"/>
        </w:rPr>
        <w:t>помилки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введення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Важливо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зазначити</w:t>
      </w:r>
      <w:proofErr w:type="spellEnd"/>
      <w:r w:rsidRPr="00157E3E">
        <w:rPr>
          <w:lang w:val="ru-RU"/>
        </w:rPr>
        <w:t xml:space="preserve">, у </w:t>
      </w:r>
      <w:proofErr w:type="spellStart"/>
      <w:r w:rsidRPr="00157E3E">
        <w:rPr>
          <w:lang w:val="ru-RU"/>
        </w:rPr>
        <w:t>яких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випадках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програма</w:t>
      </w:r>
      <w:proofErr w:type="spellEnd"/>
      <w:r w:rsidRPr="00157E3E">
        <w:rPr>
          <w:lang w:val="ru-RU"/>
        </w:rPr>
        <w:t xml:space="preserve"> повинна </w:t>
      </w:r>
      <w:proofErr w:type="spellStart"/>
      <w:r w:rsidRPr="00157E3E">
        <w:rPr>
          <w:lang w:val="ru-RU"/>
        </w:rPr>
        <w:t>повідомити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користувача</w:t>
      </w:r>
      <w:proofErr w:type="spellEnd"/>
      <w:r w:rsidRPr="00157E3E">
        <w:rPr>
          <w:lang w:val="ru-RU"/>
        </w:rPr>
        <w:t xml:space="preserve"> про </w:t>
      </w:r>
      <w:proofErr w:type="spellStart"/>
      <w:r w:rsidRPr="00157E3E">
        <w:rPr>
          <w:lang w:val="ru-RU"/>
        </w:rPr>
        <w:t>помилку</w:t>
      </w:r>
      <w:proofErr w:type="spellEnd"/>
      <w:r w:rsidRPr="00157E3E">
        <w:rPr>
          <w:lang w:val="ru-RU"/>
        </w:rPr>
        <w:t xml:space="preserve"> і </w:t>
      </w:r>
      <w:proofErr w:type="spellStart"/>
      <w:r w:rsidRPr="00157E3E">
        <w:rPr>
          <w:lang w:val="ru-RU"/>
        </w:rPr>
        <w:t>продовжити</w:t>
      </w:r>
      <w:proofErr w:type="spellEnd"/>
      <w:r w:rsidRPr="00157E3E">
        <w:rPr>
          <w:lang w:val="ru-RU"/>
        </w:rPr>
        <w:t xml:space="preserve"> роботу, а в </w:t>
      </w:r>
      <w:proofErr w:type="spellStart"/>
      <w:r w:rsidRPr="00157E3E">
        <w:rPr>
          <w:lang w:val="ru-RU"/>
        </w:rPr>
        <w:t>яких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випадках</w:t>
      </w:r>
      <w:proofErr w:type="spellEnd"/>
      <w:r w:rsidRPr="00157E3E">
        <w:rPr>
          <w:lang w:val="ru-RU"/>
        </w:rPr>
        <w:t xml:space="preserve"> подальше </w:t>
      </w:r>
      <w:proofErr w:type="spellStart"/>
      <w:r w:rsidRPr="00157E3E">
        <w:rPr>
          <w:lang w:val="ru-RU"/>
        </w:rPr>
        <w:t>виконання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неможливе</w:t>
      </w:r>
      <w:proofErr w:type="spellEnd"/>
      <w:r w:rsidRPr="00157E3E">
        <w:rPr>
          <w:lang w:val="ru-RU"/>
        </w:rPr>
        <w:t>.</w:t>
      </w:r>
    </w:p>
    <w:p w14:paraId="677B4926" w14:textId="31DAC506" w:rsidR="00157E3E" w:rsidRDefault="00157E3E" w:rsidP="00F757D5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Наприкінці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підрозділу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зробити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висновок</w:t>
      </w:r>
      <w:proofErr w:type="spellEnd"/>
      <w:r w:rsidRPr="00157E3E">
        <w:rPr>
          <w:lang w:val="ru-RU"/>
        </w:rPr>
        <w:t xml:space="preserve"> про те, </w:t>
      </w:r>
      <w:proofErr w:type="spellStart"/>
      <w:r w:rsidRPr="00157E3E">
        <w:rPr>
          <w:lang w:val="ru-RU"/>
        </w:rPr>
        <w:t>що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основні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функції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 були </w:t>
      </w:r>
      <w:proofErr w:type="spellStart"/>
      <w:r w:rsidRPr="00157E3E">
        <w:rPr>
          <w:lang w:val="ru-RU"/>
        </w:rPr>
        <w:t>перевірені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виявлені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помилки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усунені</w:t>
      </w:r>
      <w:proofErr w:type="spellEnd"/>
      <w:r w:rsidRPr="00157E3E">
        <w:rPr>
          <w:lang w:val="ru-RU"/>
        </w:rPr>
        <w:t xml:space="preserve">, а </w:t>
      </w:r>
      <w:proofErr w:type="spellStart"/>
      <w:r w:rsidRPr="00157E3E">
        <w:rPr>
          <w:lang w:val="ru-RU"/>
        </w:rPr>
        <w:t>програмний</w:t>
      </w:r>
      <w:proofErr w:type="spellEnd"/>
      <w:r w:rsidRPr="00157E3E">
        <w:rPr>
          <w:lang w:val="ru-RU"/>
        </w:rPr>
        <w:t xml:space="preserve"> продукт </w:t>
      </w:r>
      <w:proofErr w:type="spellStart"/>
      <w:r w:rsidRPr="00157E3E">
        <w:rPr>
          <w:lang w:val="ru-RU"/>
        </w:rPr>
        <w:t>працює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відповідно</w:t>
      </w:r>
      <w:proofErr w:type="spellEnd"/>
      <w:r w:rsidRPr="00157E3E">
        <w:rPr>
          <w:lang w:val="ru-RU"/>
        </w:rPr>
        <w:t xml:space="preserve"> до </w:t>
      </w:r>
      <w:proofErr w:type="spellStart"/>
      <w:r w:rsidRPr="00157E3E">
        <w:rPr>
          <w:lang w:val="ru-RU"/>
        </w:rPr>
        <w:t>поставлених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вимог</w:t>
      </w:r>
      <w:proofErr w:type="spellEnd"/>
      <w:r w:rsidRPr="00157E3E">
        <w:rPr>
          <w:lang w:val="ru-RU"/>
        </w:rPr>
        <w:t>.</w:t>
      </w:r>
    </w:p>
    <w:p w14:paraId="6E46A647" w14:textId="77777777" w:rsidR="005C20E0" w:rsidRPr="005C20E0" w:rsidRDefault="005C20E0" w:rsidP="005C20E0">
      <w:pPr>
        <w:rPr>
          <w:lang w:val="ru-RU"/>
        </w:rPr>
      </w:pPr>
    </w:p>
    <w:p w14:paraId="25A96234" w14:textId="05AA8746" w:rsidR="005C20E0" w:rsidRPr="006E1BC6" w:rsidRDefault="005C20E0" w:rsidP="005C20E0">
      <w:pPr>
        <w:pStyle w:val="afc"/>
        <w:ind w:firstLine="851"/>
        <w:outlineLvl w:val="1"/>
        <w:rPr>
          <w:b/>
          <w:bCs/>
          <w:lang w:val="ru-RU"/>
        </w:rPr>
      </w:pPr>
      <w:r w:rsidRPr="006E1BC6">
        <w:rPr>
          <w:b/>
          <w:bCs/>
          <w:lang w:val="ru-RU"/>
        </w:rPr>
        <w:t>2.</w:t>
      </w:r>
      <w:r>
        <w:rPr>
          <w:b/>
          <w:bCs/>
        </w:rPr>
        <w:t>8</w:t>
      </w:r>
      <w:r w:rsidRPr="006E1BC6"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ru-RU"/>
        </w:rPr>
        <w:t>Інструкція</w:t>
      </w:r>
      <w:proofErr w:type="spellEnd"/>
      <w:r>
        <w:rPr>
          <w:b/>
          <w:bCs/>
          <w:lang w:val="ru-RU"/>
        </w:rPr>
        <w:t xml:space="preserve"> з </w:t>
      </w:r>
      <w:proofErr w:type="spellStart"/>
      <w:r>
        <w:rPr>
          <w:b/>
          <w:bCs/>
          <w:lang w:val="ru-RU"/>
        </w:rPr>
        <w:t>розгортання</w:t>
      </w:r>
      <w:proofErr w:type="spellEnd"/>
      <w:r>
        <w:rPr>
          <w:b/>
          <w:bCs/>
          <w:lang w:val="ru-RU"/>
        </w:rPr>
        <w:t xml:space="preserve"> та </w:t>
      </w:r>
      <w:proofErr w:type="spellStart"/>
      <w:r>
        <w:rPr>
          <w:b/>
          <w:bCs/>
          <w:lang w:val="ru-RU"/>
        </w:rPr>
        <w:t>адміністрування</w:t>
      </w:r>
      <w:proofErr w:type="spellEnd"/>
      <w:r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ru-RU"/>
        </w:rPr>
        <w:t>системи</w:t>
      </w:r>
      <w:proofErr w:type="spellEnd"/>
    </w:p>
    <w:p w14:paraId="77A5909A" w14:textId="7C1AE6E9" w:rsidR="005C20E0" w:rsidRPr="005C20E0" w:rsidRDefault="00CD70F6" w:rsidP="00CD70F6">
      <w:pPr>
        <w:ind w:firstLine="851"/>
        <w:rPr>
          <w:lang w:val="ru-RU"/>
        </w:rPr>
      </w:pPr>
      <w:proofErr w:type="gramStart"/>
      <w:r>
        <w:rPr>
          <w:lang w:val="ru-RU"/>
        </w:rPr>
        <w:t>…….</w:t>
      </w:r>
      <w:proofErr w:type="gramEnd"/>
      <w:r>
        <w:rPr>
          <w:lang w:val="ru-RU"/>
        </w:rPr>
        <w:t>.(</w:t>
      </w:r>
      <w:proofErr w:type="spellStart"/>
      <w:r w:rsidRPr="00CD70F6">
        <w:rPr>
          <w:highlight w:val="yellow"/>
          <w:lang w:val="ru-RU"/>
        </w:rPr>
        <w:t>опціонально</w:t>
      </w:r>
      <w:proofErr w:type="spellEnd"/>
      <w:r>
        <w:rPr>
          <w:lang w:val="ru-RU"/>
        </w:rPr>
        <w:t>)</w:t>
      </w:r>
    </w:p>
    <w:p w14:paraId="7FB214E9" w14:textId="198EC359" w:rsidR="00157E3E" w:rsidRPr="006E1BC6" w:rsidRDefault="00157E3E" w:rsidP="00157E3E">
      <w:pPr>
        <w:pStyle w:val="afc"/>
        <w:ind w:firstLine="851"/>
        <w:jc w:val="both"/>
        <w:rPr>
          <w:lang w:val="ru-RU"/>
        </w:rPr>
      </w:pPr>
    </w:p>
    <w:p w14:paraId="6DD9343D" w14:textId="39FA5B6D" w:rsidR="00157E3E" w:rsidRPr="006E1BC6" w:rsidRDefault="00157E3E" w:rsidP="002828D8">
      <w:pPr>
        <w:pStyle w:val="afc"/>
        <w:ind w:firstLine="851"/>
        <w:outlineLvl w:val="1"/>
        <w:rPr>
          <w:b/>
          <w:bCs/>
          <w:lang w:val="ru-RU"/>
        </w:rPr>
      </w:pPr>
      <w:bookmarkStart w:id="59" w:name="_Toc230693667"/>
      <w:r w:rsidRPr="006E1BC6">
        <w:rPr>
          <w:b/>
          <w:bCs/>
          <w:lang w:val="ru-RU"/>
        </w:rPr>
        <w:t>2.</w:t>
      </w:r>
      <w:r w:rsidR="005C20E0">
        <w:rPr>
          <w:b/>
          <w:bCs/>
          <w:lang w:val="ru-RU"/>
        </w:rPr>
        <w:t>9</w:t>
      </w:r>
      <w:r w:rsidRPr="006E1BC6">
        <w:rPr>
          <w:b/>
          <w:bCs/>
          <w:lang w:val="ru-RU"/>
        </w:rPr>
        <w:t xml:space="preserve"> </w:t>
      </w:r>
      <w:proofErr w:type="spellStart"/>
      <w:r w:rsidRPr="006E1BC6">
        <w:rPr>
          <w:b/>
          <w:bCs/>
          <w:lang w:val="ru-RU"/>
        </w:rPr>
        <w:t>Інтерфейс</w:t>
      </w:r>
      <w:proofErr w:type="spellEnd"/>
      <w:r w:rsidRPr="006E1BC6">
        <w:rPr>
          <w:b/>
          <w:bCs/>
          <w:lang w:val="ru-RU"/>
        </w:rPr>
        <w:t xml:space="preserve"> та </w:t>
      </w:r>
      <w:proofErr w:type="spellStart"/>
      <w:r w:rsidRPr="006E1BC6">
        <w:rPr>
          <w:b/>
          <w:bCs/>
          <w:lang w:val="ru-RU"/>
        </w:rPr>
        <w:t>керівництво</w:t>
      </w:r>
      <w:proofErr w:type="spellEnd"/>
      <w:r w:rsidRPr="006E1BC6">
        <w:rPr>
          <w:b/>
          <w:bCs/>
          <w:lang w:val="ru-RU"/>
        </w:rPr>
        <w:t xml:space="preserve"> </w:t>
      </w:r>
      <w:proofErr w:type="spellStart"/>
      <w:r w:rsidRPr="006E1BC6">
        <w:rPr>
          <w:b/>
          <w:bCs/>
          <w:lang w:val="ru-RU"/>
        </w:rPr>
        <w:t>користувача</w:t>
      </w:r>
      <w:bookmarkEnd w:id="59"/>
      <w:proofErr w:type="spellEnd"/>
    </w:p>
    <w:p w14:paraId="40B60345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У </w:t>
      </w:r>
      <w:proofErr w:type="spellStart"/>
      <w:r w:rsidRPr="00157E3E">
        <w:rPr>
          <w:lang w:val="ru-RU"/>
        </w:rPr>
        <w:t>цьому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підрозділі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інтерфейс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надати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інструкцію</w:t>
      </w:r>
      <w:proofErr w:type="spellEnd"/>
      <w:r w:rsidRPr="00157E3E">
        <w:rPr>
          <w:lang w:val="ru-RU"/>
        </w:rPr>
        <w:t xml:space="preserve"> для </w:t>
      </w:r>
      <w:proofErr w:type="spellStart"/>
      <w:r w:rsidRPr="00157E3E">
        <w:rPr>
          <w:lang w:val="ru-RU"/>
        </w:rPr>
        <w:t>користувача</w:t>
      </w:r>
      <w:proofErr w:type="spellEnd"/>
      <w:r w:rsidRPr="00157E3E">
        <w:rPr>
          <w:lang w:val="ru-RU"/>
        </w:rPr>
        <w:t>.</w:t>
      </w:r>
    </w:p>
    <w:p w14:paraId="21A83254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Спочатку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вказати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що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gramStart"/>
      <w:r w:rsidRPr="00157E3E">
        <w:rPr>
          <w:lang w:val="ru-RU"/>
        </w:rPr>
        <w:t>для запуску</w:t>
      </w:r>
      <w:proofErr w:type="gram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: </w:t>
      </w:r>
      <w:proofErr w:type="spellStart"/>
      <w:r w:rsidRPr="00157E3E">
        <w:rPr>
          <w:lang w:val="ru-RU"/>
        </w:rPr>
        <w:t>встановлена</w:t>
      </w:r>
      <w:proofErr w:type="spellEnd"/>
      <w:r w:rsidRPr="00157E3E">
        <w:rPr>
          <w:lang w:val="ru-RU"/>
        </w:rPr>
        <w:t xml:space="preserve"> </w:t>
      </w:r>
      <w:r w:rsidRPr="00157E3E">
        <w:rPr>
          <w:lang w:val="en-US"/>
        </w:rPr>
        <w:t>Java</w:t>
      </w:r>
      <w:r w:rsidRPr="00157E3E">
        <w:rPr>
          <w:lang w:val="ru-RU"/>
        </w:rPr>
        <w:t xml:space="preserve">, СУБД, </w:t>
      </w:r>
      <w:proofErr w:type="spellStart"/>
      <w:r w:rsidRPr="00157E3E">
        <w:rPr>
          <w:lang w:val="ru-RU"/>
        </w:rPr>
        <w:t>локальний</w:t>
      </w:r>
      <w:proofErr w:type="spellEnd"/>
      <w:r w:rsidRPr="00157E3E">
        <w:rPr>
          <w:lang w:val="ru-RU"/>
        </w:rPr>
        <w:t xml:space="preserve"> сервер, </w:t>
      </w:r>
      <w:proofErr w:type="spellStart"/>
      <w:r w:rsidRPr="00157E3E">
        <w:rPr>
          <w:lang w:val="ru-RU"/>
        </w:rPr>
        <w:t>додаткові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бібліотеки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налаштована</w:t>
      </w:r>
      <w:proofErr w:type="spellEnd"/>
      <w:r w:rsidRPr="00157E3E">
        <w:rPr>
          <w:lang w:val="ru-RU"/>
        </w:rPr>
        <w:t xml:space="preserve"> </w:t>
      </w:r>
      <w:r w:rsidRPr="00157E3E">
        <w:rPr>
          <w:lang w:val="ru-RU"/>
        </w:rPr>
        <w:lastRenderedPageBreak/>
        <w:t xml:space="preserve">база </w:t>
      </w:r>
      <w:proofErr w:type="spellStart"/>
      <w:r w:rsidRPr="00157E3E">
        <w:rPr>
          <w:lang w:val="ru-RU"/>
        </w:rPr>
        <w:t>даних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інші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компоненти</w:t>
      </w:r>
      <w:proofErr w:type="spell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Якщо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має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готовий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виконуваний</w:t>
      </w:r>
      <w:proofErr w:type="spellEnd"/>
      <w:r w:rsidRPr="00157E3E">
        <w:rPr>
          <w:lang w:val="ru-RU"/>
        </w:rPr>
        <w:t xml:space="preserve"> файл, </w:t>
      </w:r>
      <w:proofErr w:type="spellStart"/>
      <w:r w:rsidRPr="00157E3E">
        <w:rPr>
          <w:lang w:val="ru-RU"/>
        </w:rPr>
        <w:t>наприклад</w:t>
      </w:r>
      <w:proofErr w:type="spellEnd"/>
      <w:r w:rsidRPr="00157E3E">
        <w:rPr>
          <w:lang w:val="ru-RU"/>
        </w:rPr>
        <w:t xml:space="preserve"> .</w:t>
      </w:r>
      <w:r w:rsidRPr="00157E3E">
        <w:rPr>
          <w:lang w:val="en-US"/>
        </w:rPr>
        <w:t>exe</w:t>
      </w:r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.</w:t>
      </w:r>
      <w:r w:rsidRPr="00157E3E">
        <w:rPr>
          <w:lang w:val="en-US"/>
        </w:rPr>
        <w:t>jar</w:t>
      </w:r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зазначити</w:t>
      </w:r>
      <w:proofErr w:type="spellEnd"/>
      <w:r w:rsidRPr="00157E3E">
        <w:rPr>
          <w:lang w:val="ru-RU"/>
        </w:rPr>
        <w:t xml:space="preserve">, як </w:t>
      </w:r>
      <w:proofErr w:type="spellStart"/>
      <w:r w:rsidRPr="00157E3E">
        <w:rPr>
          <w:lang w:val="ru-RU"/>
        </w:rPr>
        <w:t>саме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його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запускати</w:t>
      </w:r>
      <w:proofErr w:type="spellEnd"/>
      <w:r w:rsidRPr="00157E3E">
        <w:rPr>
          <w:lang w:val="ru-RU"/>
        </w:rPr>
        <w:t>.</w:t>
      </w:r>
    </w:p>
    <w:p w14:paraId="4C9F8633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Далі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показати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фінальну</w:t>
      </w:r>
      <w:proofErr w:type="spellEnd"/>
      <w:r w:rsidRPr="00157E3E">
        <w:rPr>
          <w:lang w:val="ru-RU"/>
        </w:rPr>
        <w:t xml:space="preserve"> структуру папок і </w:t>
      </w:r>
      <w:proofErr w:type="spellStart"/>
      <w:r w:rsidRPr="00157E3E">
        <w:rPr>
          <w:lang w:val="ru-RU"/>
        </w:rPr>
        <w:t>файлів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після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встановлення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підготовки</w:t>
      </w:r>
      <w:proofErr w:type="spellEnd"/>
      <w:r w:rsidRPr="00157E3E">
        <w:rPr>
          <w:lang w:val="ru-RU"/>
        </w:rPr>
        <w:t xml:space="preserve"> </w:t>
      </w:r>
      <w:proofErr w:type="gramStart"/>
      <w:r w:rsidRPr="00157E3E">
        <w:rPr>
          <w:lang w:val="ru-RU"/>
        </w:rPr>
        <w:t>до запуску</w:t>
      </w:r>
      <w:proofErr w:type="gramEnd"/>
      <w:r w:rsidRPr="00157E3E">
        <w:rPr>
          <w:lang w:val="ru-RU"/>
        </w:rPr>
        <w:t xml:space="preserve">.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пояснити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файли</w:t>
      </w:r>
      <w:proofErr w:type="spellEnd"/>
      <w:r w:rsidRPr="00157E3E">
        <w:rPr>
          <w:lang w:val="ru-RU"/>
        </w:rPr>
        <w:t xml:space="preserve"> є </w:t>
      </w:r>
      <w:proofErr w:type="spellStart"/>
      <w:r w:rsidRPr="00157E3E">
        <w:rPr>
          <w:lang w:val="ru-RU"/>
        </w:rPr>
        <w:t>обов’язковими</w:t>
      </w:r>
      <w:proofErr w:type="spellEnd"/>
      <w:r w:rsidRPr="00157E3E">
        <w:rPr>
          <w:lang w:val="ru-RU"/>
        </w:rPr>
        <w:t xml:space="preserve"> для </w:t>
      </w:r>
      <w:proofErr w:type="spellStart"/>
      <w:r w:rsidRPr="00157E3E">
        <w:rPr>
          <w:lang w:val="ru-RU"/>
        </w:rPr>
        <w:t>роботи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, а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є </w:t>
      </w:r>
      <w:proofErr w:type="spellStart"/>
      <w:r w:rsidRPr="00157E3E">
        <w:rPr>
          <w:lang w:val="ru-RU"/>
        </w:rPr>
        <w:t>допоміжними</w:t>
      </w:r>
      <w:proofErr w:type="spellEnd"/>
      <w:r w:rsidRPr="00157E3E">
        <w:rPr>
          <w:lang w:val="ru-RU"/>
        </w:rPr>
        <w:t>.</w:t>
      </w:r>
    </w:p>
    <w:p w14:paraId="1EEC2985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Основна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частина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підрозділу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має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містити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усіх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вікон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програми</w:t>
      </w:r>
      <w:proofErr w:type="spellEnd"/>
      <w:r w:rsidRPr="00157E3E">
        <w:rPr>
          <w:lang w:val="ru-RU"/>
        </w:rPr>
        <w:t xml:space="preserve">. Для кожного </w:t>
      </w:r>
      <w:proofErr w:type="spellStart"/>
      <w:r w:rsidRPr="00157E3E">
        <w:rPr>
          <w:lang w:val="ru-RU"/>
        </w:rPr>
        <w:t>вікна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подати </w:t>
      </w:r>
      <w:proofErr w:type="spellStart"/>
      <w:r w:rsidRPr="00157E3E">
        <w:rPr>
          <w:lang w:val="ru-RU"/>
        </w:rPr>
        <w:t>скріншот</w:t>
      </w:r>
      <w:proofErr w:type="spellEnd"/>
      <w:r w:rsidRPr="00157E3E">
        <w:rPr>
          <w:lang w:val="ru-RU"/>
        </w:rPr>
        <w:t xml:space="preserve"> і коротко </w:t>
      </w:r>
      <w:proofErr w:type="spellStart"/>
      <w:r w:rsidRPr="00157E3E">
        <w:rPr>
          <w:lang w:val="ru-RU"/>
        </w:rPr>
        <w:t>пояснити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його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призначення</w:t>
      </w:r>
      <w:proofErr w:type="spellEnd"/>
      <w:r w:rsidRPr="00157E3E">
        <w:rPr>
          <w:lang w:val="ru-RU"/>
        </w:rPr>
        <w:t xml:space="preserve">. Також </w:t>
      </w:r>
      <w:proofErr w:type="spellStart"/>
      <w:r w:rsidRPr="00157E3E">
        <w:rPr>
          <w:lang w:val="ru-RU"/>
        </w:rPr>
        <w:t>необхідно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всі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основні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елементи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інтерфейсу</w:t>
      </w:r>
      <w:proofErr w:type="spellEnd"/>
      <w:r w:rsidRPr="00157E3E">
        <w:rPr>
          <w:lang w:val="ru-RU"/>
        </w:rPr>
        <w:t xml:space="preserve">: кнопки, поля </w:t>
      </w:r>
      <w:proofErr w:type="spellStart"/>
      <w:r w:rsidRPr="00157E3E">
        <w:rPr>
          <w:lang w:val="ru-RU"/>
        </w:rPr>
        <w:t>введення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таблиці</w:t>
      </w:r>
      <w:proofErr w:type="spellEnd"/>
      <w:r w:rsidRPr="00157E3E">
        <w:rPr>
          <w:lang w:val="ru-RU"/>
        </w:rPr>
        <w:t xml:space="preserve">, списки, меню, </w:t>
      </w:r>
      <w:proofErr w:type="spellStart"/>
      <w:r w:rsidRPr="00157E3E">
        <w:rPr>
          <w:lang w:val="ru-RU"/>
        </w:rPr>
        <w:t>панелі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форми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повідомлення</w:t>
      </w:r>
      <w:proofErr w:type="spellEnd"/>
      <w:r w:rsidRPr="00157E3E">
        <w:rPr>
          <w:lang w:val="ru-RU"/>
        </w:rPr>
        <w:t>.</w:t>
      </w:r>
    </w:p>
    <w:p w14:paraId="6501A8BC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Опис</w:t>
      </w:r>
      <w:proofErr w:type="spellEnd"/>
      <w:r w:rsidRPr="00157E3E">
        <w:rPr>
          <w:lang w:val="ru-RU"/>
        </w:rPr>
        <w:t xml:space="preserve"> кожного </w:t>
      </w:r>
      <w:proofErr w:type="spellStart"/>
      <w:r w:rsidRPr="00157E3E">
        <w:rPr>
          <w:lang w:val="ru-RU"/>
        </w:rPr>
        <w:t>вікна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можна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будувати</w:t>
      </w:r>
      <w:proofErr w:type="spellEnd"/>
      <w:r w:rsidRPr="00157E3E">
        <w:rPr>
          <w:lang w:val="ru-RU"/>
        </w:rPr>
        <w:t xml:space="preserve"> за такою схемою:</w:t>
      </w:r>
    </w:p>
    <w:p w14:paraId="61FF3A2A" w14:textId="77777777" w:rsidR="00F757D5" w:rsidRDefault="00157E3E" w:rsidP="00F757D5">
      <w:pPr>
        <w:pStyle w:val="afc"/>
        <w:numPr>
          <w:ilvl w:val="0"/>
          <w:numId w:val="32"/>
        </w:numPr>
        <w:ind w:left="0"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назва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вікна</w:t>
      </w:r>
      <w:proofErr w:type="spellEnd"/>
      <w:r w:rsidRPr="00157E3E">
        <w:rPr>
          <w:lang w:val="ru-RU"/>
        </w:rPr>
        <w:t>;</w:t>
      </w:r>
    </w:p>
    <w:p w14:paraId="79048242" w14:textId="77777777" w:rsidR="00F757D5" w:rsidRDefault="00157E3E" w:rsidP="00F757D5">
      <w:pPr>
        <w:pStyle w:val="afc"/>
        <w:numPr>
          <w:ilvl w:val="0"/>
          <w:numId w:val="32"/>
        </w:numPr>
        <w:ind w:left="0"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призначення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вікна</w:t>
      </w:r>
      <w:proofErr w:type="spellEnd"/>
      <w:r w:rsidRPr="00157E3E">
        <w:rPr>
          <w:lang w:val="ru-RU"/>
        </w:rPr>
        <w:t>;</w:t>
      </w:r>
    </w:p>
    <w:p w14:paraId="2F57E55B" w14:textId="77777777" w:rsidR="00F757D5" w:rsidRDefault="00157E3E" w:rsidP="00F757D5">
      <w:pPr>
        <w:pStyle w:val="afc"/>
        <w:numPr>
          <w:ilvl w:val="0"/>
          <w:numId w:val="32"/>
        </w:numPr>
        <w:ind w:left="0"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основні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елементи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інтерфейсу</w:t>
      </w:r>
      <w:proofErr w:type="spellEnd"/>
      <w:r w:rsidRPr="00157E3E">
        <w:rPr>
          <w:lang w:val="ru-RU"/>
        </w:rPr>
        <w:t>;</w:t>
      </w:r>
    </w:p>
    <w:p w14:paraId="62B9267A" w14:textId="77777777" w:rsidR="00F757D5" w:rsidRDefault="00157E3E" w:rsidP="00F757D5">
      <w:pPr>
        <w:pStyle w:val="afc"/>
        <w:numPr>
          <w:ilvl w:val="0"/>
          <w:numId w:val="32"/>
        </w:numPr>
        <w:ind w:left="0"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дії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які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може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виконати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користувач</w:t>
      </w:r>
      <w:proofErr w:type="spellEnd"/>
      <w:r w:rsidRPr="00157E3E">
        <w:rPr>
          <w:lang w:val="ru-RU"/>
        </w:rPr>
        <w:t>;</w:t>
      </w:r>
    </w:p>
    <w:p w14:paraId="44924149" w14:textId="77777777" w:rsidR="00F757D5" w:rsidRDefault="00157E3E" w:rsidP="00F757D5">
      <w:pPr>
        <w:pStyle w:val="afc"/>
        <w:numPr>
          <w:ilvl w:val="0"/>
          <w:numId w:val="32"/>
        </w:numPr>
        <w:ind w:left="0" w:firstLine="851"/>
        <w:jc w:val="both"/>
        <w:rPr>
          <w:lang w:val="ru-RU"/>
        </w:rPr>
      </w:pPr>
      <w:r w:rsidRPr="00157E3E">
        <w:rPr>
          <w:lang w:val="ru-RU"/>
        </w:rPr>
        <w:t xml:space="preserve">результат </w:t>
      </w:r>
      <w:proofErr w:type="spellStart"/>
      <w:r w:rsidRPr="00157E3E">
        <w:rPr>
          <w:lang w:val="ru-RU"/>
        </w:rPr>
        <w:t>виконання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цих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дій</w:t>
      </w:r>
      <w:proofErr w:type="spellEnd"/>
      <w:r w:rsidRPr="00157E3E">
        <w:rPr>
          <w:lang w:val="ru-RU"/>
        </w:rPr>
        <w:t>;</w:t>
      </w:r>
    </w:p>
    <w:p w14:paraId="0BB310D6" w14:textId="485F5F2F" w:rsidR="00157E3E" w:rsidRPr="00157E3E" w:rsidRDefault="00157E3E" w:rsidP="00F757D5">
      <w:pPr>
        <w:pStyle w:val="afc"/>
        <w:numPr>
          <w:ilvl w:val="0"/>
          <w:numId w:val="32"/>
        </w:numPr>
        <w:ind w:left="0"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можливі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повідомлення</w:t>
      </w:r>
      <w:proofErr w:type="spellEnd"/>
      <w:r w:rsidRPr="00157E3E">
        <w:rPr>
          <w:lang w:val="ru-RU"/>
        </w:rPr>
        <w:t xml:space="preserve"> про </w:t>
      </w:r>
      <w:proofErr w:type="spellStart"/>
      <w:r w:rsidRPr="00157E3E">
        <w:rPr>
          <w:lang w:val="ru-RU"/>
        </w:rPr>
        <w:t>помилки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успішне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виконання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операцій</w:t>
      </w:r>
      <w:proofErr w:type="spellEnd"/>
      <w:r w:rsidRPr="00157E3E">
        <w:rPr>
          <w:lang w:val="ru-RU"/>
        </w:rPr>
        <w:t>.</w:t>
      </w:r>
    </w:p>
    <w:p w14:paraId="6F99A1BA" w14:textId="77777777" w:rsidR="00157E3E" w:rsidRPr="00157E3E" w:rsidRDefault="00157E3E" w:rsidP="00157E3E">
      <w:pPr>
        <w:pStyle w:val="afc"/>
        <w:ind w:firstLine="851"/>
        <w:jc w:val="both"/>
        <w:rPr>
          <w:lang w:val="ru-RU"/>
        </w:rPr>
      </w:pPr>
      <w:r w:rsidRPr="00157E3E">
        <w:rPr>
          <w:lang w:val="ru-RU"/>
        </w:rPr>
        <w:t xml:space="preserve">У </w:t>
      </w:r>
      <w:proofErr w:type="spellStart"/>
      <w:r w:rsidRPr="00157E3E">
        <w:rPr>
          <w:lang w:val="ru-RU"/>
        </w:rPr>
        <w:t>керівництві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користувача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потрібно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послідовно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описати</w:t>
      </w:r>
      <w:proofErr w:type="spellEnd"/>
      <w:r w:rsidRPr="00157E3E">
        <w:rPr>
          <w:lang w:val="ru-RU"/>
        </w:rPr>
        <w:t xml:space="preserve">, як </w:t>
      </w:r>
      <w:proofErr w:type="spellStart"/>
      <w:r w:rsidRPr="00157E3E">
        <w:rPr>
          <w:lang w:val="ru-RU"/>
        </w:rPr>
        <w:t>працювати</w:t>
      </w:r>
      <w:proofErr w:type="spellEnd"/>
      <w:r w:rsidRPr="00157E3E">
        <w:rPr>
          <w:lang w:val="ru-RU"/>
        </w:rPr>
        <w:t xml:space="preserve"> з </w:t>
      </w:r>
      <w:proofErr w:type="spellStart"/>
      <w:r w:rsidRPr="00157E3E">
        <w:rPr>
          <w:lang w:val="ru-RU"/>
        </w:rPr>
        <w:t>програмою</w:t>
      </w:r>
      <w:proofErr w:type="spellEnd"/>
      <w:r w:rsidRPr="00157E3E">
        <w:rPr>
          <w:lang w:val="ru-RU"/>
        </w:rPr>
        <w:t xml:space="preserve">: як </w:t>
      </w:r>
      <w:proofErr w:type="spellStart"/>
      <w:r w:rsidRPr="00157E3E">
        <w:rPr>
          <w:lang w:val="ru-RU"/>
        </w:rPr>
        <w:t>її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запустити</w:t>
      </w:r>
      <w:proofErr w:type="spellEnd"/>
      <w:r w:rsidRPr="00157E3E">
        <w:rPr>
          <w:lang w:val="ru-RU"/>
        </w:rPr>
        <w:t xml:space="preserve">, як </w:t>
      </w:r>
      <w:proofErr w:type="spellStart"/>
      <w:r w:rsidRPr="00157E3E">
        <w:rPr>
          <w:lang w:val="ru-RU"/>
        </w:rPr>
        <w:t>увійти</w:t>
      </w:r>
      <w:proofErr w:type="spellEnd"/>
      <w:r w:rsidRPr="00157E3E">
        <w:rPr>
          <w:lang w:val="ru-RU"/>
        </w:rPr>
        <w:t xml:space="preserve"> в систему, як </w:t>
      </w:r>
      <w:proofErr w:type="spellStart"/>
      <w:r w:rsidRPr="00157E3E">
        <w:rPr>
          <w:lang w:val="ru-RU"/>
        </w:rPr>
        <w:t>додати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новий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запис</w:t>
      </w:r>
      <w:proofErr w:type="spellEnd"/>
      <w:r w:rsidRPr="00157E3E">
        <w:rPr>
          <w:lang w:val="ru-RU"/>
        </w:rPr>
        <w:t xml:space="preserve">, як </w:t>
      </w:r>
      <w:proofErr w:type="spellStart"/>
      <w:r w:rsidRPr="00157E3E">
        <w:rPr>
          <w:lang w:val="ru-RU"/>
        </w:rPr>
        <w:t>відредагувати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видалити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дані</w:t>
      </w:r>
      <w:proofErr w:type="spellEnd"/>
      <w:r w:rsidRPr="00157E3E">
        <w:rPr>
          <w:lang w:val="ru-RU"/>
        </w:rPr>
        <w:t xml:space="preserve">, як </w:t>
      </w:r>
      <w:proofErr w:type="spellStart"/>
      <w:r w:rsidRPr="00157E3E">
        <w:rPr>
          <w:lang w:val="ru-RU"/>
        </w:rPr>
        <w:t>виконати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пошук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чи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фільтрацію</w:t>
      </w:r>
      <w:proofErr w:type="spellEnd"/>
      <w:r w:rsidRPr="00157E3E">
        <w:rPr>
          <w:lang w:val="ru-RU"/>
        </w:rPr>
        <w:t xml:space="preserve">, як </w:t>
      </w:r>
      <w:proofErr w:type="spellStart"/>
      <w:r w:rsidRPr="00157E3E">
        <w:rPr>
          <w:lang w:val="ru-RU"/>
        </w:rPr>
        <w:t>сформувати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звіт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або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виконати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інші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функції</w:t>
      </w:r>
      <w:proofErr w:type="spellEnd"/>
      <w:r w:rsidRPr="00157E3E">
        <w:rPr>
          <w:lang w:val="ru-RU"/>
        </w:rPr>
        <w:t xml:space="preserve">, </w:t>
      </w:r>
      <w:proofErr w:type="spellStart"/>
      <w:r w:rsidRPr="00157E3E">
        <w:rPr>
          <w:lang w:val="ru-RU"/>
        </w:rPr>
        <w:t>передбачені</w:t>
      </w:r>
      <w:proofErr w:type="spellEnd"/>
      <w:r w:rsidRPr="00157E3E">
        <w:rPr>
          <w:lang w:val="ru-RU"/>
        </w:rPr>
        <w:t xml:space="preserve"> темою курсового </w:t>
      </w:r>
      <w:proofErr w:type="spellStart"/>
      <w:r w:rsidRPr="00157E3E">
        <w:rPr>
          <w:lang w:val="ru-RU"/>
        </w:rPr>
        <w:t>проєкту</w:t>
      </w:r>
      <w:proofErr w:type="spellEnd"/>
      <w:r w:rsidRPr="00157E3E">
        <w:rPr>
          <w:lang w:val="ru-RU"/>
        </w:rPr>
        <w:t>.</w:t>
      </w:r>
    </w:p>
    <w:p w14:paraId="73DE616A" w14:textId="77777777" w:rsidR="00157E3E" w:rsidRDefault="00157E3E" w:rsidP="00157E3E">
      <w:pPr>
        <w:pStyle w:val="afc"/>
        <w:ind w:firstLine="851"/>
        <w:jc w:val="both"/>
        <w:rPr>
          <w:lang w:val="ru-RU"/>
        </w:rPr>
      </w:pPr>
      <w:proofErr w:type="spellStart"/>
      <w:r w:rsidRPr="00157E3E">
        <w:rPr>
          <w:lang w:val="ru-RU"/>
        </w:rPr>
        <w:t>Цей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підрозділ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має</w:t>
      </w:r>
      <w:proofErr w:type="spellEnd"/>
      <w:r w:rsidRPr="00157E3E">
        <w:rPr>
          <w:lang w:val="ru-RU"/>
        </w:rPr>
        <w:t xml:space="preserve"> бути написаний так, </w:t>
      </w:r>
      <w:proofErr w:type="spellStart"/>
      <w:r w:rsidRPr="00157E3E">
        <w:rPr>
          <w:lang w:val="ru-RU"/>
        </w:rPr>
        <w:t>щоб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людина</w:t>
      </w:r>
      <w:proofErr w:type="spellEnd"/>
      <w:r w:rsidRPr="00157E3E">
        <w:rPr>
          <w:lang w:val="ru-RU"/>
        </w:rPr>
        <w:t xml:space="preserve">, яка </w:t>
      </w:r>
      <w:proofErr w:type="spellStart"/>
      <w:r w:rsidRPr="00157E3E">
        <w:rPr>
          <w:lang w:val="ru-RU"/>
        </w:rPr>
        <w:t>раніше</w:t>
      </w:r>
      <w:proofErr w:type="spellEnd"/>
      <w:r w:rsidRPr="00157E3E">
        <w:rPr>
          <w:lang w:val="ru-RU"/>
        </w:rPr>
        <w:t xml:space="preserve"> не </w:t>
      </w:r>
      <w:proofErr w:type="spellStart"/>
      <w:r w:rsidRPr="00157E3E">
        <w:rPr>
          <w:lang w:val="ru-RU"/>
        </w:rPr>
        <w:t>користувалася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програмою</w:t>
      </w:r>
      <w:proofErr w:type="spellEnd"/>
      <w:r w:rsidRPr="00157E3E">
        <w:rPr>
          <w:lang w:val="ru-RU"/>
        </w:rPr>
        <w:t xml:space="preserve">, могла </w:t>
      </w:r>
      <w:proofErr w:type="spellStart"/>
      <w:r w:rsidRPr="00157E3E">
        <w:rPr>
          <w:lang w:val="ru-RU"/>
        </w:rPr>
        <w:t>самостійно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її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запустити</w:t>
      </w:r>
      <w:proofErr w:type="spellEnd"/>
      <w:r w:rsidRPr="00157E3E">
        <w:rPr>
          <w:lang w:val="ru-RU"/>
        </w:rPr>
        <w:t xml:space="preserve"> та </w:t>
      </w:r>
      <w:proofErr w:type="spellStart"/>
      <w:r w:rsidRPr="00157E3E">
        <w:rPr>
          <w:lang w:val="ru-RU"/>
        </w:rPr>
        <w:t>виконати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основні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дії</w:t>
      </w:r>
      <w:proofErr w:type="spellEnd"/>
      <w:r w:rsidRPr="00157E3E">
        <w:rPr>
          <w:lang w:val="ru-RU"/>
        </w:rPr>
        <w:t xml:space="preserve"> без </w:t>
      </w:r>
      <w:proofErr w:type="spellStart"/>
      <w:r w:rsidRPr="00157E3E">
        <w:rPr>
          <w:lang w:val="ru-RU"/>
        </w:rPr>
        <w:t>додаткових</w:t>
      </w:r>
      <w:proofErr w:type="spellEnd"/>
      <w:r w:rsidRPr="00157E3E">
        <w:rPr>
          <w:lang w:val="ru-RU"/>
        </w:rPr>
        <w:t xml:space="preserve"> </w:t>
      </w:r>
      <w:proofErr w:type="spellStart"/>
      <w:r w:rsidRPr="00157E3E">
        <w:rPr>
          <w:lang w:val="ru-RU"/>
        </w:rPr>
        <w:t>пояснень</w:t>
      </w:r>
      <w:proofErr w:type="spellEnd"/>
      <w:r w:rsidRPr="00157E3E">
        <w:rPr>
          <w:lang w:val="ru-RU"/>
        </w:rPr>
        <w:t>.</w:t>
      </w:r>
    </w:p>
    <w:p w14:paraId="33636FF8" w14:textId="77777777" w:rsidR="005C20E0" w:rsidRPr="005C20E0" w:rsidRDefault="005C20E0" w:rsidP="005C20E0">
      <w:pPr>
        <w:rPr>
          <w:lang w:val="ru-RU"/>
        </w:rPr>
      </w:pPr>
    </w:p>
    <w:p w14:paraId="70456257" w14:textId="7A4F6039" w:rsidR="00345E17" w:rsidRPr="009C6EC1" w:rsidRDefault="00345E17" w:rsidP="00157E3E">
      <w:pPr>
        <w:pStyle w:val="afc"/>
        <w:ind w:firstLine="851"/>
        <w:jc w:val="both"/>
      </w:pPr>
      <w:r w:rsidRPr="009C6EC1">
        <w:br w:type="page"/>
      </w:r>
    </w:p>
    <w:p w14:paraId="30DAA023" w14:textId="77777777" w:rsidR="00AB34AC" w:rsidRPr="009C6EC1" w:rsidRDefault="00AB34AC" w:rsidP="00CE7E47">
      <w:pPr>
        <w:pStyle w:val="af5"/>
      </w:pPr>
      <w:bookmarkStart w:id="60" w:name="_Toc39041667"/>
      <w:bookmarkStart w:id="61" w:name="_Toc210559897"/>
      <w:bookmarkStart w:id="62" w:name="_Toc230691762"/>
      <w:bookmarkStart w:id="63" w:name="_Toc230693668"/>
      <w:r w:rsidRPr="009C6EC1">
        <w:lastRenderedPageBreak/>
        <w:t>В</w:t>
      </w:r>
      <w:r w:rsidR="00110954" w:rsidRPr="009C6EC1">
        <w:t>ИСНОВКИ</w:t>
      </w:r>
      <w:bookmarkEnd w:id="60"/>
      <w:bookmarkEnd w:id="61"/>
      <w:bookmarkEnd w:id="62"/>
      <w:bookmarkEnd w:id="63"/>
    </w:p>
    <w:p w14:paraId="1E4A52B5" w14:textId="2B86B458" w:rsidR="00BE0362" w:rsidRPr="00BE0362" w:rsidRDefault="000320A0" w:rsidP="00BE0362">
      <w:pPr>
        <w:spacing w:after="200" w:line="276" w:lineRule="auto"/>
        <w:ind w:firstLine="0"/>
        <w:contextualSpacing w:val="0"/>
        <w:jc w:val="left"/>
        <w:rPr>
          <w:lang w:val="ru-RU"/>
        </w:rPr>
      </w:pPr>
      <w:r>
        <w:t>Мінімум 1 сторінка</w:t>
      </w:r>
      <w:r w:rsidR="00BE0362">
        <w:t xml:space="preserve">. </w:t>
      </w:r>
      <w:r w:rsidR="00BE0362">
        <w:rPr>
          <w:lang w:val="ru-RU"/>
        </w:rPr>
        <w:t>У</w:t>
      </w:r>
      <w:r w:rsidR="00BE0362" w:rsidRPr="00BE0362">
        <w:rPr>
          <w:lang w:val="ru-RU"/>
        </w:rPr>
        <w:t xml:space="preserve"> </w:t>
      </w:r>
      <w:proofErr w:type="spellStart"/>
      <w:r w:rsidR="00BE0362" w:rsidRPr="00BE0362">
        <w:rPr>
          <w:lang w:val="ru-RU"/>
        </w:rPr>
        <w:t>вступі</w:t>
      </w:r>
      <w:proofErr w:type="spellEnd"/>
      <w:r w:rsidR="00BE0362" w:rsidRPr="00BE0362">
        <w:rPr>
          <w:lang w:val="ru-RU"/>
        </w:rPr>
        <w:t xml:space="preserve"> і </w:t>
      </w:r>
      <w:proofErr w:type="spellStart"/>
      <w:r w:rsidR="00BE0362" w:rsidRPr="00BE0362">
        <w:rPr>
          <w:lang w:val="ru-RU"/>
        </w:rPr>
        <w:t>висновках</w:t>
      </w:r>
      <w:proofErr w:type="spellEnd"/>
      <w:r w:rsidR="00BE0362" w:rsidRPr="00BE0362">
        <w:rPr>
          <w:lang w:val="ru-RU"/>
        </w:rPr>
        <w:t xml:space="preserve"> списки і картинки не </w:t>
      </w:r>
      <w:proofErr w:type="spellStart"/>
      <w:r w:rsidR="00BE0362" w:rsidRPr="00BE0362">
        <w:rPr>
          <w:lang w:val="ru-RU"/>
        </w:rPr>
        <w:t>допускаються</w:t>
      </w:r>
      <w:proofErr w:type="spellEnd"/>
      <w:r w:rsidR="00BE0362">
        <w:rPr>
          <w:lang w:val="ru-RU"/>
        </w:rPr>
        <w:t>.</w:t>
      </w:r>
    </w:p>
    <w:p w14:paraId="7B15E576" w14:textId="2453BD4D" w:rsidR="009F1E98" w:rsidRPr="009C6EC1" w:rsidRDefault="00D60B26" w:rsidP="00D60B26">
      <w:pPr>
        <w:spacing w:after="200" w:line="276" w:lineRule="auto"/>
        <w:ind w:firstLine="0"/>
        <w:contextualSpacing w:val="0"/>
        <w:jc w:val="left"/>
      </w:pPr>
      <w:r>
        <w:br w:type="page"/>
      </w:r>
    </w:p>
    <w:p w14:paraId="1210CF5D" w14:textId="16ADBBBA" w:rsidR="002F68D5" w:rsidRPr="000320A0" w:rsidRDefault="00A048C6" w:rsidP="009C505F">
      <w:pPr>
        <w:pStyle w:val="af5"/>
        <w:rPr>
          <w:lang w:val="ru-RU"/>
        </w:rPr>
      </w:pPr>
      <w:bookmarkStart w:id="64" w:name="_Toc39041668"/>
      <w:bookmarkStart w:id="65" w:name="_Toc210559898"/>
      <w:bookmarkStart w:id="66" w:name="_Toc215783643"/>
      <w:bookmarkStart w:id="67" w:name="_Toc230691763"/>
      <w:bookmarkStart w:id="68" w:name="_Toc230693669"/>
      <w:r w:rsidRPr="009C6EC1">
        <w:lastRenderedPageBreak/>
        <w:t>ПЕРЕЛІК ВИКОРИСТАНИХ ДЖЕРЕЛ</w:t>
      </w:r>
      <w:bookmarkEnd w:id="64"/>
      <w:bookmarkEnd w:id="65"/>
      <w:bookmarkEnd w:id="66"/>
      <w:bookmarkEnd w:id="67"/>
      <w:bookmarkEnd w:id="68"/>
    </w:p>
    <w:p w14:paraId="441E71D2" w14:textId="77777777" w:rsidR="00A74E49" w:rsidRDefault="00A74E49" w:rsidP="00F93233">
      <w:pPr>
        <w:pStyle w:val="a"/>
        <w:widowControl w:val="0"/>
        <w:numPr>
          <w:ilvl w:val="0"/>
          <w:numId w:val="5"/>
        </w:numPr>
        <w:tabs>
          <w:tab w:val="clear" w:pos="993"/>
          <w:tab w:val="left" w:pos="1134"/>
        </w:tabs>
        <w:autoSpaceDE w:val="0"/>
        <w:autoSpaceDN w:val="0"/>
        <w:ind w:firstLine="709"/>
        <w:contextualSpacing/>
        <w:rPr>
          <w:szCs w:val="28"/>
        </w:rPr>
      </w:pPr>
      <w:r w:rsidRPr="002E7E2F">
        <w:rPr>
          <w:szCs w:val="28"/>
        </w:rPr>
        <w:t>ДСТУ 3008:2015. Документація. Звіти у сфері науково-технічної діяльності. Структура і правила оформлення. [Чинний від 01.01.2016]. — К.: ДП «</w:t>
      </w:r>
      <w:proofErr w:type="spellStart"/>
      <w:r w:rsidRPr="002E7E2F">
        <w:rPr>
          <w:szCs w:val="28"/>
        </w:rPr>
        <w:t>УкрНДНЦ</w:t>
      </w:r>
      <w:proofErr w:type="spellEnd"/>
      <w:r w:rsidRPr="002E7E2F">
        <w:rPr>
          <w:szCs w:val="28"/>
        </w:rPr>
        <w:t>», 2016. — 24 с.</w:t>
      </w:r>
    </w:p>
    <w:p w14:paraId="5F0168DE" w14:textId="77777777" w:rsidR="00A74E49" w:rsidRPr="003B6A5B" w:rsidRDefault="00A74E49" w:rsidP="00F93233">
      <w:pPr>
        <w:pStyle w:val="a"/>
        <w:widowControl w:val="0"/>
        <w:numPr>
          <w:ilvl w:val="0"/>
          <w:numId w:val="5"/>
        </w:numPr>
        <w:tabs>
          <w:tab w:val="clear" w:pos="993"/>
          <w:tab w:val="left" w:pos="1134"/>
        </w:tabs>
        <w:autoSpaceDE w:val="0"/>
        <w:autoSpaceDN w:val="0"/>
        <w:ind w:firstLine="709"/>
        <w:contextualSpacing/>
        <w:rPr>
          <w:szCs w:val="28"/>
          <w:lang w:val="ru-RU"/>
        </w:rPr>
      </w:pPr>
      <w:r w:rsidRPr="00485B1A">
        <w:rPr>
          <w:lang w:val="ru-RU"/>
        </w:rPr>
        <w:t xml:space="preserve">ДСТУ 8302:2015. </w:t>
      </w:r>
      <w:proofErr w:type="spellStart"/>
      <w:r w:rsidRPr="00485B1A">
        <w:rPr>
          <w:lang w:val="ru-RU"/>
        </w:rPr>
        <w:t>Інформація</w:t>
      </w:r>
      <w:proofErr w:type="spellEnd"/>
      <w:r w:rsidRPr="00485B1A">
        <w:rPr>
          <w:lang w:val="ru-RU"/>
        </w:rPr>
        <w:t xml:space="preserve"> та </w:t>
      </w:r>
      <w:proofErr w:type="spellStart"/>
      <w:r w:rsidRPr="00485B1A">
        <w:rPr>
          <w:lang w:val="ru-RU"/>
        </w:rPr>
        <w:t>документація</w:t>
      </w:r>
      <w:proofErr w:type="spellEnd"/>
      <w:r w:rsidRPr="00485B1A">
        <w:rPr>
          <w:lang w:val="ru-RU"/>
        </w:rPr>
        <w:t xml:space="preserve">. </w:t>
      </w:r>
      <w:proofErr w:type="spellStart"/>
      <w:r w:rsidRPr="00485B1A">
        <w:rPr>
          <w:lang w:val="ru-RU"/>
        </w:rPr>
        <w:t>Бібліографічне</w:t>
      </w:r>
      <w:proofErr w:type="spellEnd"/>
      <w:r w:rsidRPr="00485B1A">
        <w:rPr>
          <w:lang w:val="ru-RU"/>
        </w:rPr>
        <w:t xml:space="preserve"> </w:t>
      </w:r>
      <w:proofErr w:type="spellStart"/>
      <w:r w:rsidRPr="00485B1A">
        <w:rPr>
          <w:lang w:val="ru-RU"/>
        </w:rPr>
        <w:t>посилання</w:t>
      </w:r>
      <w:proofErr w:type="spellEnd"/>
      <w:r w:rsidRPr="00485B1A">
        <w:rPr>
          <w:lang w:val="ru-RU"/>
        </w:rPr>
        <w:t xml:space="preserve">. </w:t>
      </w:r>
      <w:proofErr w:type="spellStart"/>
      <w:r w:rsidRPr="00485B1A">
        <w:rPr>
          <w:lang w:val="ru-RU"/>
        </w:rPr>
        <w:t>Загальні</w:t>
      </w:r>
      <w:proofErr w:type="spellEnd"/>
      <w:r w:rsidRPr="00485B1A">
        <w:rPr>
          <w:lang w:val="ru-RU"/>
        </w:rPr>
        <w:t xml:space="preserve"> </w:t>
      </w:r>
      <w:proofErr w:type="spellStart"/>
      <w:r w:rsidRPr="00485B1A">
        <w:rPr>
          <w:lang w:val="ru-RU"/>
        </w:rPr>
        <w:t>положення</w:t>
      </w:r>
      <w:proofErr w:type="spellEnd"/>
      <w:r w:rsidRPr="00485B1A">
        <w:rPr>
          <w:lang w:val="ru-RU"/>
        </w:rPr>
        <w:t xml:space="preserve"> та правила </w:t>
      </w:r>
      <w:proofErr w:type="spellStart"/>
      <w:r w:rsidRPr="00485B1A">
        <w:rPr>
          <w:lang w:val="ru-RU"/>
        </w:rPr>
        <w:t>складання</w:t>
      </w:r>
      <w:proofErr w:type="spellEnd"/>
      <w:r w:rsidRPr="00485B1A">
        <w:rPr>
          <w:lang w:val="ru-RU"/>
        </w:rPr>
        <w:t>. — [</w:t>
      </w:r>
      <w:proofErr w:type="spellStart"/>
      <w:r w:rsidRPr="00485B1A">
        <w:rPr>
          <w:lang w:val="ru-RU"/>
        </w:rPr>
        <w:t>Чинний</w:t>
      </w:r>
      <w:proofErr w:type="spellEnd"/>
      <w:r w:rsidRPr="00485B1A">
        <w:rPr>
          <w:lang w:val="ru-RU"/>
        </w:rPr>
        <w:t xml:space="preserve"> </w:t>
      </w:r>
      <w:proofErr w:type="spellStart"/>
      <w:r w:rsidRPr="00485B1A">
        <w:rPr>
          <w:lang w:val="ru-RU"/>
        </w:rPr>
        <w:t>від</w:t>
      </w:r>
      <w:proofErr w:type="spellEnd"/>
      <w:r w:rsidRPr="00485B1A">
        <w:rPr>
          <w:lang w:val="ru-RU"/>
        </w:rPr>
        <w:t xml:space="preserve"> 01.07.2016]. — К.: ДП «</w:t>
      </w:r>
      <w:proofErr w:type="spellStart"/>
      <w:r w:rsidRPr="00485B1A">
        <w:rPr>
          <w:lang w:val="ru-RU"/>
        </w:rPr>
        <w:t>УкрНДНЦ</w:t>
      </w:r>
      <w:proofErr w:type="spellEnd"/>
      <w:r w:rsidRPr="00485B1A">
        <w:rPr>
          <w:lang w:val="ru-RU"/>
        </w:rPr>
        <w:t>», 2016. — 16 с.</w:t>
      </w:r>
    </w:p>
    <w:p w14:paraId="2D1D8320" w14:textId="4DF6FA5F" w:rsidR="00E83C1D" w:rsidRPr="009C6EC1" w:rsidRDefault="00A86308" w:rsidP="00F93233">
      <w:pPr>
        <w:pStyle w:val="a"/>
        <w:numPr>
          <w:ilvl w:val="0"/>
          <w:numId w:val="5"/>
        </w:numPr>
        <w:ind w:firstLine="709"/>
        <w:sectPr w:rsidR="00E83C1D" w:rsidRPr="009C6EC1" w:rsidSect="0054093B">
          <w:pgSz w:w="11906" w:h="16838"/>
          <w:pgMar w:top="954" w:right="850" w:bottom="1134" w:left="1701" w:header="708" w:footer="1247" w:gutter="0"/>
          <w:cols w:space="708"/>
          <w:docGrid w:linePitch="381"/>
        </w:sectPr>
      </w:pPr>
      <w:r>
        <w:rPr>
          <w:szCs w:val="28"/>
          <w:lang w:val="ru-RU"/>
        </w:rPr>
        <w:t>МІНІМУМ 15</w:t>
      </w:r>
      <w:r w:rsidR="00E83C1D" w:rsidRPr="009C6EC1">
        <w:br w:type="page"/>
      </w:r>
    </w:p>
    <w:p w14:paraId="603C3784" w14:textId="5CCE7889" w:rsidR="00E83C1D" w:rsidRPr="009C6EC1" w:rsidRDefault="00E83C1D" w:rsidP="009F2EA2">
      <w:pPr>
        <w:pStyle w:val="af5"/>
      </w:pPr>
      <w:bookmarkStart w:id="69" w:name="_Toc210559899"/>
      <w:bookmarkStart w:id="70" w:name="_Toc215783644"/>
      <w:bookmarkStart w:id="71" w:name="_Toc230691764"/>
      <w:bookmarkStart w:id="72" w:name="_Toc230693670"/>
      <w:r w:rsidRPr="009C6EC1">
        <w:lastRenderedPageBreak/>
        <w:t>Додаток 1</w:t>
      </w:r>
      <w:r w:rsidR="003043AC">
        <w:t>.</w:t>
      </w:r>
      <w:r w:rsidRPr="009C6EC1">
        <w:t xml:space="preserve"> </w:t>
      </w:r>
      <w:bookmarkEnd w:id="69"/>
      <w:bookmarkEnd w:id="70"/>
      <w:r w:rsidR="00A86308">
        <w:t xml:space="preserve">Концептуальна схема </w:t>
      </w:r>
      <w:r w:rsidR="00A86308" w:rsidRPr="00E83C1D">
        <w:rPr>
          <w:highlight w:val="green"/>
        </w:rPr>
        <w:t xml:space="preserve">АБО </w:t>
      </w:r>
      <w:r w:rsidR="00A86308" w:rsidRPr="00E83C1D">
        <w:rPr>
          <w:highlight w:val="green"/>
          <w:lang w:val="en-US"/>
        </w:rPr>
        <w:t>ER</w:t>
      </w:r>
      <w:r w:rsidR="00A86308" w:rsidRPr="00E0257C">
        <w:rPr>
          <w:highlight w:val="green"/>
          <w:lang w:val="ru-RU"/>
        </w:rPr>
        <w:t>-</w:t>
      </w:r>
      <w:r w:rsidR="00A86308" w:rsidRPr="00E83C1D">
        <w:rPr>
          <w:highlight w:val="green"/>
        </w:rPr>
        <w:t>діаграма</w:t>
      </w:r>
      <w:bookmarkEnd w:id="71"/>
      <w:bookmarkEnd w:id="72"/>
    </w:p>
    <w:p w14:paraId="012ABB71" w14:textId="5151FDCB" w:rsidR="00E83C1D" w:rsidRPr="005E4DAE" w:rsidRDefault="007744D3" w:rsidP="00B8768C">
      <w:pPr>
        <w:pStyle w:val="afc"/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78E8D80F" wp14:editId="04B5CD6D">
                <wp:extent cx="307340" cy="307340"/>
                <wp:effectExtent l="0" t="0" r="0" b="0"/>
                <wp:docPr id="1013425558" name="Прямоугольник 1013425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33D9F" id="Прямоугольник 1013425558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" filled="f" stroked="f">
                <o:lock v:ext="edit" aspectratio="t"/>
                <w10:anchorlock/>
              </v:rect>
            </w:pict>
          </mc:Fallback>
        </mc:AlternateContent>
      </w:r>
      <w:r w:rsidR="005C20E0">
        <w:rPr>
          <w:noProof/>
          <w:lang w:val="en-US"/>
        </w:rPr>
        <w:drawing>
          <wp:inline distT="0" distB="0" distL="0" distR="0" wp14:anchorId="51822585" wp14:editId="426915C5">
            <wp:extent cx="5940425" cy="5287010"/>
            <wp:effectExtent l="0" t="0" r="3175" b="8890"/>
            <wp:docPr id="3" name="Рисунок 3" descr="Зображення, що містить текст, знімок екрана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Зображення, що містить текст, знімок екрана, схема&#10;&#10;Вміст, створений ШІ, може бути неправильни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9486" w14:textId="77777777" w:rsidR="003C27C0" w:rsidRPr="009C6EC1" w:rsidRDefault="00E83C1D">
      <w:pPr>
        <w:spacing w:after="200" w:line="276" w:lineRule="auto"/>
        <w:ind w:firstLine="0"/>
        <w:contextualSpacing w:val="0"/>
        <w:jc w:val="left"/>
        <w:sectPr w:rsidR="003C27C0" w:rsidRPr="009C6EC1" w:rsidSect="003C27C0">
          <w:headerReference w:type="default" r:id="rId20"/>
          <w:pgSz w:w="11906" w:h="16838"/>
          <w:pgMar w:top="954" w:right="850" w:bottom="1134" w:left="1701" w:header="708" w:footer="2551" w:gutter="0"/>
          <w:cols w:space="708"/>
          <w:docGrid w:linePitch="381"/>
        </w:sectPr>
      </w:pPr>
      <w:r w:rsidRPr="009C6EC1">
        <w:br w:type="page"/>
      </w:r>
    </w:p>
    <w:p w14:paraId="56FFB48B" w14:textId="7DF5E13A" w:rsidR="009F2EA2" w:rsidRPr="009C6EC1" w:rsidRDefault="009F2EA2" w:rsidP="00A86308">
      <w:pPr>
        <w:pStyle w:val="af5"/>
      </w:pPr>
      <w:bookmarkStart w:id="73" w:name="_Toc210559900"/>
      <w:bookmarkStart w:id="74" w:name="_Toc215783645"/>
      <w:bookmarkStart w:id="75" w:name="_Toc230691765"/>
      <w:bookmarkStart w:id="76" w:name="_Toc230693671"/>
      <w:r w:rsidRPr="009C6EC1">
        <w:lastRenderedPageBreak/>
        <w:t>Додаток 2</w:t>
      </w:r>
      <w:r w:rsidR="003043AC">
        <w:t>.</w:t>
      </w:r>
      <w:r w:rsidRPr="009C6EC1">
        <w:t xml:space="preserve"> </w:t>
      </w:r>
      <w:bookmarkEnd w:id="73"/>
      <w:bookmarkEnd w:id="74"/>
      <w:r w:rsidR="00A86308">
        <w:t xml:space="preserve">Фізична схема </w:t>
      </w:r>
      <w:r w:rsidR="00A86308" w:rsidRPr="009F2EA2">
        <w:rPr>
          <w:highlight w:val="green"/>
        </w:rPr>
        <w:t>АБО логічна схема</w:t>
      </w:r>
      <w:bookmarkEnd w:id="75"/>
      <w:bookmarkEnd w:id="76"/>
    </w:p>
    <w:p w14:paraId="2ABE11F6" w14:textId="7CCC3DF1" w:rsidR="00E83C1D" w:rsidRPr="009C6EC1" w:rsidRDefault="00A86308" w:rsidP="00177C7C">
      <w:pPr>
        <w:pStyle w:val="afc"/>
      </w:pPr>
      <w:r>
        <w:rPr>
          <w:noProof/>
        </w:rPr>
        <w:drawing>
          <wp:inline distT="0" distB="0" distL="0" distR="0" wp14:anchorId="42713B11" wp14:editId="0CF3C00A">
            <wp:extent cx="5010150" cy="6800850"/>
            <wp:effectExtent l="0" t="0" r="0" b="0"/>
            <wp:docPr id="407" name="Рисунок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DF8F" w14:textId="77777777" w:rsidR="003C27C0" w:rsidRPr="009C6EC1" w:rsidRDefault="003C27C0" w:rsidP="003C27C0"/>
    <w:p w14:paraId="6D645EF1" w14:textId="77777777" w:rsidR="004C68C2" w:rsidRPr="009C6EC1" w:rsidRDefault="004C68C2">
      <w:pPr>
        <w:spacing w:after="200" w:line="276" w:lineRule="auto"/>
        <w:ind w:firstLine="0"/>
        <w:contextualSpacing w:val="0"/>
        <w:jc w:val="left"/>
        <w:sectPr w:rsidR="004C68C2" w:rsidRPr="009C6EC1" w:rsidSect="003C27C0">
          <w:headerReference w:type="default" r:id="rId22"/>
          <w:pgSz w:w="11906" w:h="16838"/>
          <w:pgMar w:top="954" w:right="850" w:bottom="1134" w:left="1701" w:header="708" w:footer="2551" w:gutter="0"/>
          <w:cols w:space="708"/>
          <w:docGrid w:linePitch="381"/>
        </w:sectPr>
      </w:pPr>
      <w:r w:rsidRPr="009C6EC1">
        <w:br w:type="page"/>
      </w:r>
    </w:p>
    <w:p w14:paraId="3E9B3644" w14:textId="57691B85" w:rsidR="004C68C2" w:rsidRPr="009C6EC1" w:rsidRDefault="004C68C2" w:rsidP="004C68C2">
      <w:pPr>
        <w:pStyle w:val="af5"/>
      </w:pPr>
      <w:bookmarkStart w:id="77" w:name="_Toc210559901"/>
      <w:bookmarkStart w:id="78" w:name="_Toc215783646"/>
      <w:bookmarkStart w:id="79" w:name="_Toc230691766"/>
      <w:bookmarkStart w:id="80" w:name="_Toc230693672"/>
      <w:r w:rsidRPr="009C6EC1">
        <w:lastRenderedPageBreak/>
        <w:t xml:space="preserve">Додаток </w:t>
      </w:r>
      <w:r w:rsidR="00261E71">
        <w:t>3</w:t>
      </w:r>
      <w:r w:rsidRPr="009C6EC1">
        <w:t xml:space="preserve">. </w:t>
      </w:r>
      <w:r w:rsidR="003F0D3A">
        <w:rPr>
          <w:szCs w:val="28"/>
        </w:rPr>
        <w:t>Схема класів</w:t>
      </w:r>
      <w:bookmarkEnd w:id="77"/>
      <w:bookmarkEnd w:id="78"/>
      <w:bookmarkEnd w:id="79"/>
      <w:bookmarkEnd w:id="80"/>
    </w:p>
    <w:p w14:paraId="637DAC23" w14:textId="48660C91" w:rsidR="003C27C0" w:rsidRDefault="00CD70F6" w:rsidP="00CF654E">
      <w:pPr>
        <w:pStyle w:val="afc"/>
      </w:pPr>
      <w:r>
        <w:rPr>
          <w:noProof/>
        </w:rPr>
        <w:drawing>
          <wp:inline distT="0" distB="0" distL="0" distR="0" wp14:anchorId="0DFD0054" wp14:editId="33B8082B">
            <wp:extent cx="5940425" cy="5227955"/>
            <wp:effectExtent l="0" t="0" r="3175" b="0"/>
            <wp:docPr id="4" name="Рисунок 4" descr="Зображення, що містить текст, схема, План, знімок е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Зображення, що містить текст, схема, План, знімок екрана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C61D" w14:textId="77777777" w:rsidR="00CD70F6" w:rsidRDefault="00CD70F6" w:rsidP="00CD70F6"/>
    <w:p w14:paraId="2B7D50A8" w14:textId="1A0275B3" w:rsidR="007C696D" w:rsidRDefault="007C696D" w:rsidP="00CD70F6">
      <w:pPr>
        <w:sectPr w:rsidR="007C696D" w:rsidSect="003C27C0">
          <w:headerReference w:type="default" r:id="rId24"/>
          <w:footerReference w:type="default" r:id="rId25"/>
          <w:pgSz w:w="11906" w:h="16838"/>
          <w:pgMar w:top="954" w:right="850" w:bottom="1134" w:left="1701" w:header="708" w:footer="2551" w:gutter="0"/>
          <w:cols w:space="708"/>
          <w:docGrid w:linePitch="381"/>
        </w:sectPr>
      </w:pPr>
    </w:p>
    <w:p w14:paraId="44654B50" w14:textId="2FEFD3E1" w:rsidR="007C696D" w:rsidRPr="00243658" w:rsidRDefault="007C696D" w:rsidP="007C696D">
      <w:pPr>
        <w:pStyle w:val="af5"/>
      </w:pPr>
      <w:bookmarkStart w:id="81" w:name="_Toc210559902"/>
      <w:bookmarkStart w:id="82" w:name="_Toc215783648"/>
      <w:r w:rsidRPr="009C6EC1">
        <w:lastRenderedPageBreak/>
        <w:t xml:space="preserve">Додаток </w:t>
      </w:r>
      <w:r>
        <w:t>4</w:t>
      </w:r>
      <w:r w:rsidRPr="009C6EC1">
        <w:t xml:space="preserve">. </w:t>
      </w:r>
      <w:r w:rsidRPr="009C6EC1">
        <w:rPr>
          <w:szCs w:val="28"/>
        </w:rPr>
        <w:t>Лістинг програм</w:t>
      </w:r>
      <w:bookmarkEnd w:id="81"/>
      <w:r>
        <w:rPr>
          <w:szCs w:val="28"/>
        </w:rPr>
        <w:t>ного коду</w:t>
      </w:r>
      <w:bookmarkEnd w:id="82"/>
    </w:p>
    <w:p w14:paraId="7E77A420" w14:textId="6CA296F9" w:rsidR="007C696D" w:rsidRPr="007C696D" w:rsidRDefault="007C696D" w:rsidP="007C696D">
      <w:pPr>
        <w:pStyle w:val="aff9"/>
        <w:rPr>
          <w:szCs w:val="16"/>
          <w:lang w:val="ru-RU"/>
        </w:rPr>
      </w:pPr>
      <w:r>
        <w:rPr>
          <w:szCs w:val="16"/>
        </w:rPr>
        <w:t xml:space="preserve">В 2-3 колонки , </w:t>
      </w:r>
      <w:r>
        <w:rPr>
          <w:szCs w:val="16"/>
          <w:lang w:val="en-US"/>
        </w:rPr>
        <w:t>Consolas</w:t>
      </w:r>
      <w:r w:rsidRPr="007C696D">
        <w:rPr>
          <w:szCs w:val="16"/>
          <w:lang w:val="ru-RU"/>
        </w:rPr>
        <w:t xml:space="preserve"> 8-10</w:t>
      </w:r>
    </w:p>
    <w:p w14:paraId="039CC345" w14:textId="44EA993D" w:rsidR="007C696D" w:rsidRPr="009C6EC1" w:rsidRDefault="007C696D" w:rsidP="007C696D">
      <w:pPr>
        <w:pStyle w:val="aff9"/>
        <w:sectPr w:rsidR="007C696D" w:rsidRPr="009C6EC1" w:rsidSect="007C696D">
          <w:headerReference w:type="default" r:id="rId26"/>
          <w:pgSz w:w="11906" w:h="16838"/>
          <w:pgMar w:top="954" w:right="850" w:bottom="1134" w:left="1701" w:header="708" w:footer="2551" w:gutter="0"/>
          <w:cols w:space="708"/>
          <w:docGrid w:linePitch="381"/>
        </w:sectPr>
      </w:pPr>
      <w:r w:rsidRPr="009C6EC1">
        <w:br w:type="page"/>
      </w:r>
    </w:p>
    <w:p w14:paraId="2FFBE630" w14:textId="77777777" w:rsidR="007C696D" w:rsidRDefault="007C696D" w:rsidP="007C696D">
      <w:pPr>
        <w:pStyle w:val="aff9"/>
      </w:pPr>
      <w:r>
        <w:lastRenderedPageBreak/>
        <w:t>/</w:t>
      </w:r>
    </w:p>
    <w:p w14:paraId="2ADEE73C" w14:textId="77777777" w:rsidR="007C696D" w:rsidRDefault="007C696D" w:rsidP="007C696D">
      <w:pPr>
        <w:pStyle w:val="aff9"/>
        <w:sectPr w:rsidR="007C696D" w:rsidSect="007C696D">
          <w:headerReference w:type="default" r:id="rId27"/>
          <w:pgSz w:w="11906" w:h="16838"/>
          <w:pgMar w:top="954" w:right="850" w:bottom="1134" w:left="1701" w:header="708" w:footer="1247" w:gutter="0"/>
          <w:cols w:space="708"/>
          <w:docGrid w:linePitch="381"/>
        </w:sectPr>
      </w:pPr>
    </w:p>
    <w:p w14:paraId="2B3D889E" w14:textId="2706A4BC" w:rsidR="0058067D" w:rsidRPr="0058067D" w:rsidRDefault="0058067D" w:rsidP="007C696D">
      <w:pPr>
        <w:pStyle w:val="aff9"/>
      </w:pPr>
    </w:p>
    <w:sectPr w:rsidR="0058067D" w:rsidRPr="0058067D" w:rsidSect="00CD70F6">
      <w:headerReference w:type="default" r:id="rId28"/>
      <w:pgSz w:w="11906" w:h="16838"/>
      <w:pgMar w:top="954" w:right="850" w:bottom="1134" w:left="1701" w:header="708" w:footer="1247" w:gutter="0"/>
      <w:cols w:num="2" w:space="283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EBEA5" w14:textId="77777777" w:rsidR="00E855AE" w:rsidRDefault="00E855AE" w:rsidP="00AB34AC">
      <w:pPr>
        <w:spacing w:line="240" w:lineRule="auto"/>
      </w:pPr>
      <w:r>
        <w:separator/>
      </w:r>
    </w:p>
  </w:endnote>
  <w:endnote w:type="continuationSeparator" w:id="0">
    <w:p w14:paraId="1F968AC9" w14:textId="77777777" w:rsidR="00E855AE" w:rsidRDefault="00E855AE" w:rsidP="00AB34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9A16B" w14:textId="77777777" w:rsidR="00F9655F" w:rsidRPr="00D65A2F" w:rsidRDefault="00F9655F" w:rsidP="00812A15">
    <w:pPr>
      <w:pStyle w:val="ae"/>
      <w:tabs>
        <w:tab w:val="clear" w:pos="4677"/>
        <w:tab w:val="clear" w:pos="9355"/>
        <w:tab w:val="right" w:pos="9922"/>
      </w:tabs>
      <w:rPr>
        <w:sz w:val="16"/>
        <w:szCs w:val="16"/>
      </w:rPr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3D26C" w14:textId="77777777" w:rsidR="00954C69" w:rsidRPr="00D65A2F" w:rsidRDefault="00954C69" w:rsidP="00812A15">
    <w:pPr>
      <w:pStyle w:val="ae"/>
      <w:tabs>
        <w:tab w:val="clear" w:pos="4677"/>
        <w:tab w:val="clear" w:pos="9355"/>
        <w:tab w:val="right" w:pos="9922"/>
      </w:tabs>
      <w:rPr>
        <w:sz w:val="16"/>
        <w:szCs w:val="16"/>
      </w:rPr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837B7" w14:textId="77777777" w:rsidR="00CD70F6" w:rsidRPr="00D65A2F" w:rsidRDefault="00CD70F6" w:rsidP="00812A15">
    <w:pPr>
      <w:pStyle w:val="ae"/>
      <w:tabs>
        <w:tab w:val="clear" w:pos="4677"/>
        <w:tab w:val="clear" w:pos="9355"/>
        <w:tab w:val="right" w:pos="9922"/>
      </w:tabs>
      <w:rPr>
        <w:sz w:val="16"/>
        <w:szCs w:val="16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484E0" w14:textId="77777777" w:rsidR="00E855AE" w:rsidRDefault="00E855AE" w:rsidP="00AB34AC">
      <w:pPr>
        <w:spacing w:line="240" w:lineRule="auto"/>
      </w:pPr>
      <w:r>
        <w:separator/>
      </w:r>
    </w:p>
  </w:footnote>
  <w:footnote w:type="continuationSeparator" w:id="0">
    <w:p w14:paraId="4FE21D84" w14:textId="77777777" w:rsidR="00E855AE" w:rsidRDefault="00E855AE" w:rsidP="00AB34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EDA98" w14:textId="77777777" w:rsidR="00F9655F" w:rsidRPr="00083F49" w:rsidRDefault="00F9655F">
    <w:pPr>
      <w:pStyle w:val="a5"/>
      <w:rPr>
        <w:sz w:val="16"/>
        <w:szCs w:val="16"/>
      </w:rPr>
    </w:pPr>
    <w:r>
      <w:rPr>
        <w:sz w:val="16"/>
        <w:szCs w:val="1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C98B8" w14:textId="77777777" w:rsidR="00F9655F" w:rsidRDefault="00F9655F">
    <w:pPr>
      <w:pStyle w:val="a5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384" behindDoc="0" locked="1" layoutInCell="1" allowOverlap="1" wp14:anchorId="50B4406F" wp14:editId="2E18CF45">
              <wp:simplePos x="0" y="0"/>
              <wp:positionH relativeFrom="page">
                <wp:posOffset>682625</wp:posOffset>
              </wp:positionH>
              <wp:positionV relativeFrom="page">
                <wp:posOffset>314960</wp:posOffset>
              </wp:positionV>
              <wp:extent cx="6588760" cy="10058400"/>
              <wp:effectExtent l="15875" t="19685" r="15240" b="18415"/>
              <wp:wrapNone/>
              <wp:docPr id="1" name="Group 2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058400"/>
                        <a:chOff x="0" y="0"/>
                        <a:chExt cx="20000" cy="20000"/>
                      </a:xfrm>
                    </wpg:grpSpPr>
                    <wps:wsp>
                      <wps:cNvPr id="22" name="Rectangle 21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21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1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1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21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21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21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21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22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22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Rectangle 22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1C7693" w14:textId="77777777" w:rsidR="00F9655F" w:rsidRDefault="00F9655F" w:rsidP="00577700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22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2EBB43" w14:textId="77777777" w:rsidR="00F9655F" w:rsidRDefault="00F9655F" w:rsidP="005777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22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46BD0" w14:textId="77777777" w:rsidR="00F9655F" w:rsidRDefault="00F9655F" w:rsidP="005777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22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2CD2B4" w14:textId="77777777" w:rsidR="00F9655F" w:rsidRDefault="00F9655F" w:rsidP="005777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22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B6B2D" w14:textId="77777777" w:rsidR="00F9655F" w:rsidRDefault="00F9655F" w:rsidP="005777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22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6B32F0" w14:textId="77777777" w:rsidR="00F9655F" w:rsidRDefault="00F9655F" w:rsidP="00577700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22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3DD740" w14:textId="77777777" w:rsidR="00F9655F" w:rsidRPr="00AC0A14" w:rsidRDefault="00F9655F" w:rsidP="00577700">
                            <w:pPr>
                              <w:pStyle w:val="a7"/>
                              <w:jc w:val="center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 w:rsidRPr="00AC0A14">
                              <w:rPr>
                                <w:rFonts w:ascii="Calibri" w:hAnsi="Calibri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22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F3C8D6" w14:textId="77777777" w:rsidR="00F9655F" w:rsidRDefault="00F9655F" w:rsidP="00577700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КП</w:t>
                            </w:r>
                            <w:r>
                              <w:t xml:space="preserve">.КДК </w:t>
                            </w:r>
                            <w:r w:rsidRPr="00AB34AC">
                              <w:rPr>
                                <w:color w:val="000000" w:themeColor="text1"/>
                                <w:highlight w:val="green"/>
                                <w:lang w:val="ru-RU"/>
                              </w:rPr>
                              <w:t>НОМЕ-ЗАЛІКОВОЇ</w:t>
                            </w:r>
                            <w:r>
                              <w:t>.</w:t>
                            </w:r>
                            <w:proofErr w:type="gramStart"/>
                            <w:r>
                              <w:t>13.000.Е</w:t>
                            </w:r>
                            <w:proofErr w:type="gramEnd"/>
                            <w:r>
                              <w:t>1</w:t>
                            </w:r>
                          </w:p>
                          <w:p w14:paraId="116CA57E" w14:textId="77777777" w:rsidR="00F9655F" w:rsidRDefault="00F9655F" w:rsidP="00577700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  <w:p w14:paraId="10158DE5" w14:textId="77777777" w:rsidR="00F9655F" w:rsidRPr="00EB5FEC" w:rsidRDefault="00F9655F" w:rsidP="0057770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Line 23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23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3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3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5" name="Group 23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6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A665F9" w14:textId="77777777" w:rsidR="00F9655F" w:rsidRDefault="00F9655F" w:rsidP="00577700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007895" w14:textId="77777777" w:rsidR="00F9655F" w:rsidRPr="006705B0" w:rsidRDefault="00F9655F" w:rsidP="00577700">
                              <w:pPr>
                                <w:ind w:firstLine="0"/>
                              </w:pPr>
                              <w:r w:rsidRPr="00AB34AC">
                                <w:rPr>
                                  <w:rFonts w:ascii="ISOCPEUR" w:eastAsia="Times New Roman" w:hAnsi="ISOCPEUR" w:cs="Times New Roman"/>
                                  <w:i/>
                                  <w:sz w:val="18"/>
                                  <w:szCs w:val="20"/>
                                  <w:highlight w:val="green"/>
                                  <w:lang w:eastAsia="uk-UA"/>
                                </w:rPr>
                                <w:t>ПІБ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" name="Group 23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9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889433" w14:textId="77777777" w:rsidR="00F9655F" w:rsidRDefault="00F9655F" w:rsidP="00577700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B07C25" w14:textId="77777777" w:rsidR="00F9655F" w:rsidRPr="00830403" w:rsidRDefault="00F9655F" w:rsidP="00577700">
                              <w:pPr>
                                <w:pStyle w:val="a7"/>
                                <w:rPr>
                                  <w:rFonts w:cs="Courier New"/>
                                  <w:sz w:val="18"/>
                                </w:rPr>
                              </w:pPr>
                              <w:r w:rsidRPr="00AB34AC">
                                <w:rPr>
                                  <w:rFonts w:cs="Courier New"/>
                                  <w:sz w:val="18"/>
                                  <w:highlight w:val="green"/>
                                </w:rPr>
                                <w:t>Пойда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1" name="Group 24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2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2ABFD" w14:textId="77777777" w:rsidR="00F9655F" w:rsidRDefault="00F9655F" w:rsidP="00577700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748F38" w14:textId="77777777" w:rsidR="00F9655F" w:rsidRDefault="00F9655F" w:rsidP="00577700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4" name="Group 24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5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C4FCF2" w14:textId="77777777" w:rsidR="00F9655F" w:rsidRDefault="00F9655F" w:rsidP="00577700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62618" w14:textId="77777777" w:rsidR="00F9655F" w:rsidRDefault="00F9655F" w:rsidP="00577700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AB34AC">
                                <w:rPr>
                                  <w:sz w:val="18"/>
                                  <w:highlight w:val="green"/>
                                </w:rPr>
                                <w:t>Кравчук М.І</w:t>
                              </w:r>
                              <w:r w:rsidRPr="006705B0">
                                <w:rPr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7" name="Group 24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8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B1055E" w14:textId="77777777" w:rsidR="00F9655F" w:rsidRDefault="00F9655F" w:rsidP="00577700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2ECF8D" w14:textId="77777777" w:rsidR="00F9655F" w:rsidRDefault="00F9655F" w:rsidP="00577700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AB34AC">
                                <w:rPr>
                                  <w:sz w:val="18"/>
                                  <w:highlight w:val="green"/>
                                </w:rPr>
                                <w:t>Щербан І.І.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0" name="Line 25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Rectangle 25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FCAB59" w14:textId="77777777" w:rsidR="00F9655F" w:rsidRPr="00AB34AC" w:rsidRDefault="00F9655F" w:rsidP="00DA4C20">
                            <w:pPr>
                              <w:pStyle w:val="a"/>
                            </w:pPr>
                            <w:r w:rsidRPr="00AB34AC">
                              <w:rPr>
                                <w:highlight w:val="green"/>
                              </w:rPr>
                              <w:t>ТЕМА РОБОТИ</w:t>
                            </w:r>
                          </w:p>
                          <w:p w14:paraId="47462F54" w14:textId="77777777" w:rsidR="00F9655F" w:rsidRPr="00AB34AC" w:rsidRDefault="00F9655F" w:rsidP="00577700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Додаток </w:t>
                            </w:r>
                            <w:r w:rsidRPr="00AB34AC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.  </w:t>
                            </w:r>
                            <w:r w:rsidRPr="00927C54">
                              <w:rPr>
                                <w:sz w:val="20"/>
                                <w:szCs w:val="20"/>
                              </w:rPr>
                              <w:t>Блок-схема.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Line 25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25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25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Rectangle 25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6A66E4" w14:textId="77777777" w:rsidR="00F9655F" w:rsidRDefault="00F9655F" w:rsidP="005777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25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1019CC" w14:textId="77777777" w:rsidR="00F9655F" w:rsidRDefault="00F9655F" w:rsidP="00577700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25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341A4" w14:textId="77777777" w:rsidR="00F9655F" w:rsidRPr="00CE6577" w:rsidRDefault="00F9655F" w:rsidP="00577700">
                            <w:pPr>
                              <w:pStyle w:val="a7"/>
                              <w:jc w:val="center"/>
                              <w:rPr>
                                <w:rFonts w:ascii="Calibri" w:hAnsi="Calibri"/>
                                <w:sz w:val="18"/>
                                <w:lang w:val="en-US"/>
                              </w:rPr>
                            </w:pPr>
                            <w:r w:rsidRPr="00610C09">
                              <w:rPr>
                                <w:rFonts w:ascii="Calibri" w:hAnsi="Calibri"/>
                                <w:sz w:val="18"/>
                                <w:highlight w:val="green"/>
                              </w:rPr>
                              <w:t>777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Line 25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25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Rectangle 26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ACF6E" w14:textId="77777777" w:rsidR="00F9655F" w:rsidRPr="006705B0" w:rsidRDefault="00F9655F" w:rsidP="0057770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ПГК  ЗакДУ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B4406F" id="Group 204" o:spid="_x0000_s1026" style="position:absolute;left:0;text-align:left;margin-left:53.75pt;margin-top:24.8pt;width:518.8pt;height:11in;z-index:2516643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">
              <v:rect id="Rectangle 21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21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21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21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21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21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1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21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22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22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rect id="Rectangle 22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14:paraId="181C7693" w14:textId="77777777" w:rsidR="00F9655F" w:rsidRDefault="00F9655F" w:rsidP="00577700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1D2EBB43" w14:textId="77777777" w:rsidR="00F9655F" w:rsidRDefault="00F9655F" w:rsidP="005777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22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42F46BD0" w14:textId="77777777" w:rsidR="00F9655F" w:rsidRDefault="00F9655F" w:rsidP="005777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22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5A2CD2B4" w14:textId="77777777" w:rsidR="00F9655F" w:rsidRDefault="00F9655F" w:rsidP="005777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2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777B6B2D" w14:textId="77777777" w:rsidR="00F9655F" w:rsidRDefault="00F9655F" w:rsidP="005777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2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06B32F0" w14:textId="77777777" w:rsidR="00F9655F" w:rsidRDefault="00F9655F" w:rsidP="00577700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22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1D3DD740" w14:textId="77777777" w:rsidR="00F9655F" w:rsidRPr="00AC0A14" w:rsidRDefault="00F9655F" w:rsidP="00577700">
                      <w:pPr>
                        <w:pStyle w:val="a7"/>
                        <w:jc w:val="center"/>
                        <w:rPr>
                          <w:rFonts w:ascii="Calibri" w:hAnsi="Calibri"/>
                          <w:sz w:val="18"/>
                        </w:rPr>
                      </w:pPr>
                      <w:r w:rsidRPr="00AC0A14">
                        <w:rPr>
                          <w:rFonts w:ascii="Calibri" w:hAnsi="Calibri"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229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46F3C8D6" w14:textId="77777777" w:rsidR="00F9655F" w:rsidRDefault="00F9655F" w:rsidP="00577700">
                      <w:pPr>
                        <w:pStyle w:val="a7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КП</w:t>
                      </w:r>
                      <w:r>
                        <w:t xml:space="preserve">.КДК </w:t>
                      </w:r>
                      <w:r w:rsidRPr="00AB34AC">
                        <w:rPr>
                          <w:color w:val="000000" w:themeColor="text1"/>
                          <w:highlight w:val="green"/>
                          <w:lang w:val="ru-RU"/>
                        </w:rPr>
                        <w:t>НОМЕ-ЗАЛІКОВОЇ</w:t>
                      </w:r>
                      <w:r>
                        <w:t>.13.000.Е1</w:t>
                      </w:r>
                    </w:p>
                    <w:p w14:paraId="116CA57E" w14:textId="77777777" w:rsidR="00F9655F" w:rsidRDefault="00F9655F" w:rsidP="00577700">
                      <w:pPr>
                        <w:pStyle w:val="a7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  <w:p w14:paraId="10158DE5" w14:textId="77777777" w:rsidR="00F9655F" w:rsidRPr="00EB5FEC" w:rsidRDefault="00F9655F" w:rsidP="00577700"/>
                  </w:txbxContent>
                </v:textbox>
              </v:rect>
              <v:line id="Line 23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23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23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<v:line id="Line 23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<v:line id="Line 23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<v:group id="Group 23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<v:rect id="Rectangle 23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34A665F9" w14:textId="77777777" w:rsidR="00F9655F" w:rsidRDefault="00F9655F" w:rsidP="00577700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23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77007895" w14:textId="77777777" w:rsidR="00F9655F" w:rsidRPr="006705B0" w:rsidRDefault="00F9655F" w:rsidP="00577700">
                        <w:pPr>
                          <w:ind w:firstLine="0"/>
                        </w:pPr>
                        <w:r w:rsidRPr="00AB34AC">
                          <w:rPr>
                            <w:rFonts w:ascii="ISOCPEUR" w:eastAsia="Times New Roman" w:hAnsi="ISOCPEUR" w:cs="Times New Roman"/>
                            <w:i/>
                            <w:sz w:val="18"/>
                            <w:szCs w:val="20"/>
                            <w:highlight w:val="green"/>
                            <w:lang w:eastAsia="uk-UA"/>
                          </w:rPr>
                          <w:t>ПІБ</w:t>
                        </w:r>
                      </w:p>
                    </w:txbxContent>
                  </v:textbox>
                </v:rect>
              </v:group>
              <v:group id="Group 23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<v:rect id="Rectangle 23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04889433" w14:textId="77777777" w:rsidR="00F9655F" w:rsidRDefault="00F9655F" w:rsidP="00577700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24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47B07C25" w14:textId="77777777" w:rsidR="00F9655F" w:rsidRPr="00830403" w:rsidRDefault="00F9655F" w:rsidP="00577700">
                        <w:pPr>
                          <w:pStyle w:val="a7"/>
                          <w:rPr>
                            <w:rFonts w:cs="Courier New"/>
                            <w:sz w:val="18"/>
                          </w:rPr>
                        </w:pPr>
                        <w:r w:rsidRPr="00AB34AC">
                          <w:rPr>
                            <w:rFonts w:cs="Courier New"/>
                            <w:sz w:val="18"/>
                            <w:highlight w:val="green"/>
                          </w:rPr>
                          <w:t>Пойда В.В.</w:t>
                        </w:r>
                      </w:p>
                    </w:txbxContent>
                  </v:textbox>
                </v:rect>
              </v:group>
              <v:group id="Group 24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v:rect id="Rectangle 24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  <v:textbox inset="1pt,1pt,1pt,1pt">
                    <w:txbxContent>
                      <w:p w14:paraId="4762ABFD" w14:textId="77777777" w:rsidR="00F9655F" w:rsidRDefault="00F9655F" w:rsidP="00577700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</w:p>
                    </w:txbxContent>
                  </v:textbox>
                </v:rect>
                <v:rect id="Rectangle 24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  <v:textbox inset="1pt,1pt,1pt,1pt">
                    <w:txbxContent>
                      <w:p w14:paraId="7F748F38" w14:textId="77777777" w:rsidR="00F9655F" w:rsidRDefault="00F9655F" w:rsidP="00577700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24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rect id="Rectangle 24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<v:textbox inset="1pt,1pt,1pt,1pt">
                    <w:txbxContent>
                      <w:p w14:paraId="70C4FCF2" w14:textId="77777777" w:rsidR="00F9655F" w:rsidRDefault="00F9655F" w:rsidP="00577700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24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  <v:textbox inset="1pt,1pt,1pt,1pt">
                    <w:txbxContent>
                      <w:p w14:paraId="45862618" w14:textId="77777777" w:rsidR="00F9655F" w:rsidRDefault="00F9655F" w:rsidP="00577700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  <w:r w:rsidRPr="00AB34AC">
                          <w:rPr>
                            <w:sz w:val="18"/>
                            <w:highlight w:val="green"/>
                          </w:rPr>
                          <w:t>Кравчук М.І</w:t>
                        </w:r>
                        <w:r w:rsidRPr="006705B0">
                          <w:rPr>
                            <w:sz w:val="18"/>
                          </w:rPr>
                          <w:t>.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4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<v:rect id="Rectangle 24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  <v:textbox inset="1pt,1pt,1pt,1pt">
                    <w:txbxContent>
                      <w:p w14:paraId="5DB1055E" w14:textId="77777777" w:rsidR="00F9655F" w:rsidRDefault="00F9655F" w:rsidP="00577700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24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<v:textbox inset="1pt,1pt,1pt,1pt">
                    <w:txbxContent>
                      <w:p w14:paraId="702ECF8D" w14:textId="77777777" w:rsidR="00F9655F" w:rsidRDefault="00F9655F" w:rsidP="00577700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  <w:r w:rsidRPr="00AB34AC">
                          <w:rPr>
                            <w:sz w:val="18"/>
                            <w:highlight w:val="green"/>
                          </w:rPr>
                          <w:t>Щербан І.І.</w:t>
                        </w:r>
                      </w:p>
                    </w:txbxContent>
                  </v:textbox>
                </v:rect>
              </v:group>
              <v:line id="Line 25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rect id="Rectangle 25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<v:textbox inset="1pt,1pt,1pt,1pt">
                  <w:txbxContent>
                    <w:p w14:paraId="1BFCAB59" w14:textId="77777777" w:rsidR="00F9655F" w:rsidRPr="00AB34AC" w:rsidRDefault="00F9655F" w:rsidP="00DA4C20">
                      <w:pPr>
                        <w:pStyle w:val="a"/>
                      </w:pPr>
                      <w:r w:rsidRPr="00AB34AC">
                        <w:rPr>
                          <w:highlight w:val="green"/>
                        </w:rPr>
                        <w:t>ТЕМА РОБОТИ</w:t>
                      </w:r>
                    </w:p>
                    <w:p w14:paraId="47462F54" w14:textId="77777777" w:rsidR="00F9655F" w:rsidRPr="00AB34AC" w:rsidRDefault="00F9655F" w:rsidP="00577700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Додаток </w:t>
                      </w:r>
                      <w:r w:rsidRPr="00AB34AC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 xml:space="preserve">.  </w:t>
                      </w:r>
                      <w:r w:rsidRPr="00927C54">
                        <w:rPr>
                          <w:sz w:val="20"/>
                          <w:szCs w:val="20"/>
                        </w:rPr>
                        <w:t>Блок-схема.</w:t>
                      </w:r>
                    </w:p>
                  </w:txbxContent>
                </v:textbox>
              </v:rect>
              <v:line id="Line 25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25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25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rect id="Rectangle 25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F6A66E4" w14:textId="77777777" w:rsidR="00F9655F" w:rsidRDefault="00F9655F" w:rsidP="005777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25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51019CC" w14:textId="77777777" w:rsidR="00F9655F" w:rsidRDefault="00F9655F" w:rsidP="00577700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25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1E7341A4" w14:textId="77777777" w:rsidR="00F9655F" w:rsidRPr="00CE6577" w:rsidRDefault="00F9655F" w:rsidP="00577700">
                      <w:pPr>
                        <w:pStyle w:val="a7"/>
                        <w:jc w:val="center"/>
                        <w:rPr>
                          <w:rFonts w:ascii="Calibri" w:hAnsi="Calibri"/>
                          <w:sz w:val="18"/>
                          <w:lang w:val="en-US"/>
                        </w:rPr>
                      </w:pPr>
                      <w:r w:rsidRPr="00610C09">
                        <w:rPr>
                          <w:rFonts w:ascii="Calibri" w:hAnsi="Calibri"/>
                          <w:sz w:val="18"/>
                          <w:highlight w:val="green"/>
                        </w:rPr>
                        <w:t>777</w:t>
                      </w:r>
                    </w:p>
                  </w:txbxContent>
                </v:textbox>
              </v:rect>
              <v:line id="Line 25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pkz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Gpu+pB8gF08AAAD//wMAUEsBAi0AFAAGAAgAAAAhANvh9svuAAAAhQEAABMAAAAAAAAAAAAAAAAA&#10;AAAAAFtDb250ZW50X1R5cGVzXS54bWxQSwECLQAUAAYACAAAACEAWvQsW78AAAAVAQAACwAAAAAA&#10;AAAAAAAAAAAfAQAAX3JlbHMvLnJlbHNQSwECLQAUAAYACAAAACEAay6ZM8AAAADbAAAADwAAAAAA&#10;AAAAAAAAAAAHAgAAZHJzL2Rvd25yZXYueG1sUEsFBgAAAAADAAMAtwAAAPQCAAAAAA==&#10;" strokeweight="1pt"/>
              <v:line id="Line 25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<v:rect id="Rectangle 260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02BACF6E" w14:textId="77777777" w:rsidR="00F9655F" w:rsidRPr="006705B0" w:rsidRDefault="00F9655F" w:rsidP="00577700">
                      <w:pPr>
                        <w:pStyle w:val="a7"/>
                        <w:jc w:val="center"/>
                        <w:rPr>
                          <w:rFonts w:asciiTheme="minorHAnsi" w:hAnsiTheme="minorHAnsi"/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</w:rPr>
                        <w:t>ПГК  ЗакДУ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BBB3A" w14:textId="77777777" w:rsidR="00954C69" w:rsidRPr="00083F49" w:rsidRDefault="00954C69">
    <w:pPr>
      <w:pStyle w:val="a5"/>
      <w:rPr>
        <w:sz w:val="16"/>
        <w:szCs w:val="16"/>
      </w:rPr>
    </w:pPr>
    <w:r>
      <w:rPr>
        <w:sz w:val="16"/>
        <w:szCs w:val="16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C437E" w14:textId="41FBFA80" w:rsidR="00F9655F" w:rsidRDefault="00F9655F" w:rsidP="005D794B">
    <w:pPr>
      <w:pStyle w:val="a5"/>
      <w:ind w:firstLine="0"/>
    </w:pPr>
    <w:r w:rsidRPr="00083F49">
      <w:rPr>
        <w:noProof/>
        <w:color w:val="000000"/>
        <w:sz w:val="16"/>
        <w:szCs w:val="16"/>
        <w:lang w:eastAsia="uk-UA"/>
      </w:rPr>
      <mc:AlternateContent>
        <mc:Choice Requires="wpg">
          <w:drawing>
            <wp:anchor distT="0" distB="0" distL="114300" distR="114300" simplePos="0" relativeHeight="251749376" behindDoc="1" locked="0" layoutInCell="0" allowOverlap="1" wp14:anchorId="08D467F5" wp14:editId="57A4C5F8">
              <wp:simplePos x="0" y="0"/>
              <wp:positionH relativeFrom="margin">
                <wp:posOffset>-480060</wp:posOffset>
              </wp:positionH>
              <wp:positionV relativeFrom="page">
                <wp:posOffset>456565</wp:posOffset>
              </wp:positionV>
              <wp:extent cx="6663690" cy="10031730"/>
              <wp:effectExtent l="0" t="0" r="22860" b="26670"/>
              <wp:wrapNone/>
              <wp:docPr id="653" name="Группа 4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3690" cy="10031730"/>
                        <a:chOff x="10" y="-31"/>
                        <a:chExt cx="20001" cy="20020"/>
                      </a:xfrm>
                    </wpg:grpSpPr>
                    <wps:wsp>
                      <wps:cNvPr id="654" name="Rectangle 57"/>
                      <wps:cNvSpPr>
                        <a:spLocks noChangeArrowheads="1"/>
                      </wps:cNvSpPr>
                      <wps:spPr bwMode="auto">
                        <a:xfrm>
                          <a:off x="11" y="-31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5" name="Line 58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6" name="Line 59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7" name="Line 60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8" name="Line 61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9" name="Line 62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0" name="Line 63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1" name="Line 64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2" name="Line 6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3" name="Line 6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4" name="Rectangle 67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4E4A17" w14:textId="77777777" w:rsidR="00F9655F" w:rsidRDefault="00F9655F" w:rsidP="005D794B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5" name="Rectangle 68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87E06" w14:textId="77777777" w:rsidR="00F9655F" w:rsidRDefault="00F9655F" w:rsidP="005D794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6" name="Rectangle 69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307C88" w14:textId="77777777" w:rsidR="00F9655F" w:rsidRDefault="00F9655F" w:rsidP="005D794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7" name="Rectangle 70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7A1BC" w14:textId="77777777" w:rsidR="00F9655F" w:rsidRDefault="00F9655F" w:rsidP="005D794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8" name="Rectangle 71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01F832" w14:textId="77777777" w:rsidR="00F9655F" w:rsidRDefault="00F9655F" w:rsidP="005D794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9" name="Rectangle 72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9F6900" w14:textId="77777777" w:rsidR="00F9655F" w:rsidRDefault="00F9655F" w:rsidP="005D794B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0" name="Rectangle 73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C6055" w14:textId="77777777" w:rsidR="00F9655F" w:rsidRPr="00483A34" w:rsidRDefault="00F9655F" w:rsidP="005D794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1" name="Rectangle 74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13D8" w14:textId="096C23D3" w:rsidR="00F9655F" w:rsidRDefault="00F9655F" w:rsidP="005D794B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</w:t>
                            </w:r>
                            <w:r>
                              <w:t>П.</w:t>
                            </w:r>
                            <w:r w:rsidR="00954C69" w:rsidRPr="00954C69">
                              <w:rPr>
                                <w:noProof/>
                                <w:szCs w:val="28"/>
                                <w:highlight w:val="yellow"/>
                              </w:rPr>
                              <w:t>77777</w:t>
                            </w:r>
                            <w:r w:rsidRPr="00954C69">
                              <w:rPr>
                                <w:noProof/>
                                <w:szCs w:val="28"/>
                                <w:highlight w:val="yellow"/>
                              </w:rPr>
                              <w:t>ФМБД</w:t>
                            </w:r>
                            <w:r>
                              <w:t>.</w:t>
                            </w:r>
                            <w:proofErr w:type="gramStart"/>
                            <w:r>
                              <w:t>2</w:t>
                            </w:r>
                            <w:r w:rsidR="00954C69">
                              <w:t>6</w:t>
                            </w:r>
                            <w:r>
                              <w:t>.000.ПЗ</w:t>
                            </w:r>
                            <w:proofErr w:type="gramEnd"/>
                          </w:p>
                          <w:p w14:paraId="2C1C2DFF" w14:textId="77777777" w:rsidR="00F9655F" w:rsidRDefault="00F9655F" w:rsidP="005D794B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2" name="Line 75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3" name="Line 76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4" name="Line 77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5" name="Line 78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6" name="Line 79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677" name="Group 80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98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E36758" w14:textId="77777777" w:rsidR="00F9655F" w:rsidRDefault="00F9655F" w:rsidP="005D794B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9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B3DBB9" w14:textId="0F8ACF23" w:rsidR="00F9655F" w:rsidRPr="00706C07" w:rsidRDefault="00954C69" w:rsidP="005D794B">
                              <w:pPr>
                                <w:ind w:firstLine="0"/>
                                <w:rPr>
                                  <w:rFonts w:ascii="ISOCPEUR" w:hAnsi="ISOCPEUR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954C69">
                                <w:rPr>
                                  <w:rFonts w:ascii="ISOCPEUR" w:hAnsi="ISOCPEUR" w:cs="Arial"/>
                                  <w:i/>
                                  <w:sz w:val="16"/>
                                  <w:szCs w:val="16"/>
                                  <w:highlight w:val="yellow"/>
                                </w:rPr>
                                <w:t>Шевченко І.</w:t>
                              </w:r>
                              <w:r w:rsidR="000D164D">
                                <w:rPr>
                                  <w:rFonts w:ascii="ISOCPEUR" w:hAnsi="ISOCPEUR" w:cs="Arial"/>
                                  <w:i/>
                                  <w:sz w:val="16"/>
                                  <w:szCs w:val="16"/>
                                  <w:highlight w:val="yellow"/>
                                </w:rPr>
                                <w:t xml:space="preserve"> </w:t>
                              </w:r>
                              <w:r w:rsidRPr="00954C69">
                                <w:rPr>
                                  <w:rFonts w:ascii="ISOCPEUR" w:hAnsi="ISOCPEUR" w:cs="Arial"/>
                                  <w:i/>
                                  <w:sz w:val="16"/>
                                  <w:szCs w:val="16"/>
                                  <w:highlight w:val="yellow"/>
                                </w:rPr>
                                <w:t>І.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00" name="Group 83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01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6A825" w14:textId="77777777" w:rsidR="00F9655F" w:rsidRDefault="00F9655F" w:rsidP="005D794B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2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CBBA68" w14:textId="7F80E980" w:rsidR="00F9655F" w:rsidRPr="00706C07" w:rsidRDefault="00F9655F" w:rsidP="005D794B">
                              <w:pPr>
                                <w:pStyle w:val="a7"/>
                                <w:rPr>
                                  <w:rFonts w:ascii="Journal" w:hAnsi="Journal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954C69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>Лінчук</w:t>
                              </w:r>
                              <w:proofErr w:type="spellEnd"/>
                              <w:r w:rsidRPr="00954C69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 xml:space="preserve"> Н.</w:t>
                              </w:r>
                              <w:r w:rsidR="000D164D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 xml:space="preserve"> </w:t>
                              </w:r>
                              <w:r w:rsidRPr="00954C69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>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03" name="Group 86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6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F810EB" w14:textId="77777777" w:rsidR="00F9655F" w:rsidRDefault="00F9655F" w:rsidP="005D794B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7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C264FF" w14:textId="77777777" w:rsidR="00F9655F" w:rsidRDefault="00F9655F" w:rsidP="005D794B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58" name="Group 89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59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1F3AE" w14:textId="77777777" w:rsidR="00F9655F" w:rsidRDefault="00F9655F" w:rsidP="005D794B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BB924" w14:textId="78267507" w:rsidR="00F9655F" w:rsidRPr="00706C07" w:rsidRDefault="00F9655F" w:rsidP="005D794B">
                              <w:pPr>
                                <w:pStyle w:val="a7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92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2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967BF5" w14:textId="77777777" w:rsidR="00F9655F" w:rsidRDefault="00F9655F" w:rsidP="005D794B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C6302B" w14:textId="5B391A1A" w:rsidR="00F9655F" w:rsidRPr="00706C07" w:rsidRDefault="00F9655F" w:rsidP="005D794B">
                              <w:pPr>
                                <w:pStyle w:val="a7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Лінчук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Н.</w:t>
                              </w:r>
                              <w:r w:rsidR="000D164D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4" name="Line 95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5" name="Rectangle 96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8B4F5B" w14:textId="5E73C9EC" w:rsidR="00F9655F" w:rsidRPr="00A17E31" w:rsidRDefault="007366AD" w:rsidP="006456AB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7366AD">
                              <w:rPr>
                                <w:rFonts w:cs="Times New Roman"/>
                                <w:sz w:val="20"/>
                                <w:szCs w:val="20"/>
                                <w:highlight w:val="yellow"/>
                              </w:rPr>
                              <w:t xml:space="preserve">Тема курсового </w:t>
                            </w:r>
                            <w:proofErr w:type="spellStart"/>
                            <w:r w:rsidRPr="007366AD">
                              <w:rPr>
                                <w:rFonts w:cs="Times New Roman"/>
                                <w:sz w:val="20"/>
                                <w:szCs w:val="20"/>
                                <w:highlight w:val="yellow"/>
                              </w:rPr>
                              <w:t>проєкту</w:t>
                            </w:r>
                            <w:proofErr w:type="spellEnd"/>
                          </w:p>
                          <w:p w14:paraId="5370196B" w14:textId="77777777" w:rsidR="00F9655F" w:rsidRPr="00A17E31" w:rsidRDefault="00F9655F" w:rsidP="005D794B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A17E3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Пояснювальна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266" name="Line 97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7" name="Line 98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8" name="Line 99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9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CDF43" w14:textId="77777777" w:rsidR="00F9655F" w:rsidRDefault="00F9655F" w:rsidP="005D794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0" name="Rectangle 101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7490C6" w14:textId="77777777" w:rsidR="00F9655F" w:rsidRDefault="00F9655F" w:rsidP="005D794B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к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1" name="Rectangle 102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DF7E5F" w14:textId="21293A68" w:rsidR="00F9655F" w:rsidRPr="00B92A4B" w:rsidRDefault="00F9655F" w:rsidP="005D794B">
                            <w:pPr>
                              <w:ind w:firstLine="567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2" name="Line 103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3" name="Line 104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4" name="Rectangle 105"/>
                      <wps:cNvSpPr>
                        <a:spLocks noChangeArrowheads="1"/>
                      </wps:cNvSpPr>
                      <wps:spPr bwMode="auto">
                        <a:xfrm>
                          <a:off x="14295" y="19115"/>
                          <a:ext cx="5609" cy="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8CA528" w14:textId="77777777" w:rsidR="00F9655F" w:rsidRPr="000350C7" w:rsidRDefault="00F9655F" w:rsidP="005D794B">
                            <w:pPr>
                              <w:pStyle w:val="a7"/>
                              <w:jc w:val="center"/>
                              <w:rPr>
                                <w:sz w:val="20"/>
                                <w:szCs w:val="16"/>
                              </w:rPr>
                            </w:pPr>
                            <w:r w:rsidRPr="000350C7">
                              <w:rPr>
                                <w:sz w:val="20"/>
                                <w:szCs w:val="16"/>
                              </w:rPr>
                              <w:t xml:space="preserve">ПГФК ДВНЗ «УжНУ» </w:t>
                            </w:r>
                          </w:p>
                          <w:p w14:paraId="28A8D79C" w14:textId="546D7C46" w:rsidR="00F9655F" w:rsidRPr="00B459E8" w:rsidRDefault="00F9655F" w:rsidP="005D794B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0350C7">
                              <w:rPr>
                                <w:sz w:val="20"/>
                                <w:szCs w:val="16"/>
                              </w:rPr>
                              <w:t>КН</w:t>
                            </w:r>
                            <w:r>
                              <w:rPr>
                                <w:sz w:val="20"/>
                                <w:szCs w:val="16"/>
                              </w:rPr>
                              <w:t>-3</w:t>
                            </w:r>
                            <w:r w:rsidR="006456AB" w:rsidRPr="00954C69">
                              <w:rPr>
                                <w:sz w:val="20"/>
                                <w:szCs w:val="16"/>
                                <w:highlight w:val="yellow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D467F5" id="Группа 4169" o:spid="_x0000_s1076" style="position:absolute;left:0;text-align:left;margin-left:-37.8pt;margin-top:35.95pt;width:524.7pt;height:789.9pt;z-index:-251567104;mso-position-horizontal-relative:margin;mso-position-vertical-relative:page" coordorigin="10,-31" coordsize="20001,2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" o:allowincell="f">
              <v:rect id="Rectangle 57" o:spid="_x0000_s1077" style="position:absolute;left:11;top:-31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" filled="f" strokeweight="2pt"/>
              <v:line id="Line 58" o:spid="_x0000_s107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WU0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" strokeweight="2pt"/>
              <v:line id="Line 59" o:spid="_x0000_s107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/tD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" strokeweight="2pt"/>
              <v:line id="Line 60" o:spid="_x0000_s108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17Y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zOB7JhwBufoAAAD//wMAUEsBAi0AFAAGAAgAAAAhANvh9svuAAAAhQEAABMAAAAAAAAAAAAAAAAA&#10;AAAAAFtDb250ZW50X1R5cGVzXS54bWxQSwECLQAUAAYACAAAACEAWvQsW78AAAAVAQAACwAAAAAA&#10;AAAAAAAAAAAfAQAAX3JlbHMvLnJlbHNQSwECLQAUAAYACAAAACEAOINe2MAAAADcAAAADwAAAAAA&#10;AAAAAAAAAAAHAgAAZHJzL2Rvd25yZXYueG1sUEsFBgAAAAADAAMAtwAAAPQCAAAAAA==&#10;" strokeweight="2pt"/>
              <v:line id="Line 61" o:spid="_x0000_s108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Mqq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wXYW04&#10;E46ATL4AAAD//wMAUEsBAi0AFAAGAAgAAAAhANvh9svuAAAAhQEAABMAAAAAAAAAAAAAAAAAAAAA&#10;AFtDb250ZW50X1R5cGVzXS54bWxQSwECLQAUAAYACAAAACEAWvQsW78AAAAVAQAACwAAAAAAAAAA&#10;AAAAAAAfAQAAX3JlbHMvLnJlbHNQSwECLQAUAAYACAAAACEASRzKqr0AAADcAAAADwAAAAAAAAAA&#10;AAAAAAAHAgAAZHJzL2Rvd25yZXYueG1sUEsFBgAAAAADAAMAtwAAAPECAAAAAA==&#10;" strokeweight="2pt"/>
              <v:line id="Line 62" o:spid="_x0000_s108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G8x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qaT&#10;OXzPhCMgVx8AAAD//wMAUEsBAi0AFAAGAAgAAAAhANvh9svuAAAAhQEAABMAAAAAAAAAAAAAAAAA&#10;AAAAAFtDb250ZW50X1R5cGVzXS54bWxQSwECLQAUAAYACAAAACEAWvQsW78AAAAVAQAACwAAAAAA&#10;AAAAAAAAAAAfAQAAX3JlbHMvLnJlbHNQSwECLQAUAAYACAAAACEAJlBvMcAAAADcAAAADwAAAAAA&#10;AAAAAAAAAAAHAgAAZHJzL2Rvd25yZXYueG1sUEsFBgAAAAADAAMAtwAAAPQCAAAAAA==&#10;" strokeweight="2pt"/>
              <v:line id="Line 63" o:spid="_x0000_s108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" strokeweight="2pt"/>
              <v:line id="Line 64" o:spid="_x0000_s108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qmK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" strokeweight="2pt"/>
              <v:line id="Line 65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" strokeweight="1pt"/>
              <v:line id="Line 66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" strokeweight="1pt"/>
              <v:rect id="Rectangle 67" o:spid="_x0000_s108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gctwAAAANw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dA6vM/EIyPUTAAD//wMAUEsBAi0AFAAGAAgAAAAhANvh9svuAAAAhQEAABMAAAAAAAAAAAAAAAAA&#10;AAAAAFtDb250ZW50X1R5cGVzXS54bWxQSwECLQAUAAYACAAAACEAWvQsW78AAAAVAQAACwAAAAAA&#10;AAAAAAAAAAAfAQAAX3JlbHMvLnJlbHNQSwECLQAUAAYACAAAACEARgoHLcAAAADcAAAADwAAAAAA&#10;AAAAAAAAAAAHAgAAZHJzL2Rvd25yZXYueG1sUEsFBgAAAAADAAMAtwAAAPQCAAAAAA==&#10;" filled="f" stroked="f" strokeweight=".25pt">
                <v:textbox inset="1pt,1pt,1pt,1pt">
                  <w:txbxContent>
                    <w:p w14:paraId="484E4A17" w14:textId="77777777" w:rsidR="00F9655F" w:rsidRDefault="00F9655F" w:rsidP="005D794B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8" o:spid="_x0000_s108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" filled="f" stroked="f" strokeweight=".25pt">
                <v:textbox inset="1pt,1pt,1pt,1pt">
                  <w:txbxContent>
                    <w:p w14:paraId="21487E06" w14:textId="77777777" w:rsidR="00F9655F" w:rsidRDefault="00F9655F" w:rsidP="005D794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9" o:spid="_x0000_s108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" filled="f" stroked="f" strokeweight=".25pt">
                <v:textbox inset="1pt,1pt,1pt,1pt">
                  <w:txbxContent>
                    <w:p w14:paraId="1D307C88" w14:textId="77777777" w:rsidR="00F9655F" w:rsidRDefault="00F9655F" w:rsidP="005D794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0" o:spid="_x0000_s109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" filled="f" stroked="f" strokeweight=".25pt">
                <v:textbox inset="1pt,1pt,1pt,1pt">
                  <w:txbxContent>
                    <w:p w14:paraId="1DC7A1BC" w14:textId="77777777" w:rsidR="00F9655F" w:rsidRDefault="00F9655F" w:rsidP="005D794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1" o:spid="_x0000_s109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" filled="f" stroked="f" strokeweight=".25pt">
                <v:textbox inset="1pt,1pt,1pt,1pt">
                  <w:txbxContent>
                    <w:p w14:paraId="7101F832" w14:textId="77777777" w:rsidR="00F9655F" w:rsidRDefault="00F9655F" w:rsidP="005D794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2" o:spid="_x0000_s109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" filled="f" stroked="f" strokeweight=".25pt">
                <v:textbox inset="1pt,1pt,1pt,1pt">
                  <w:txbxContent>
                    <w:p w14:paraId="329F6900" w14:textId="77777777" w:rsidR="00F9655F" w:rsidRDefault="00F9655F" w:rsidP="005D794B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3" o:spid="_x0000_s109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" filled="f" stroked="f" strokeweight=".25pt">
                <v:textbox inset="1pt,1pt,1pt,1pt">
                  <w:txbxContent>
                    <w:p w14:paraId="1C4C6055" w14:textId="77777777" w:rsidR="00F9655F" w:rsidRPr="00483A34" w:rsidRDefault="00F9655F" w:rsidP="005D794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3</w:t>
                      </w:r>
                    </w:p>
                  </w:txbxContent>
                </v:textbox>
              </v:rect>
              <v:rect id="Rectangle 74" o:spid="_x0000_s109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" filled="f" stroked="f" strokeweight=".25pt">
                <v:textbox inset="1pt,1pt,1pt,1pt">
                  <w:txbxContent>
                    <w:p w14:paraId="790E13D8" w14:textId="096C23D3" w:rsidR="00F9655F" w:rsidRDefault="00F9655F" w:rsidP="005D794B">
                      <w:pPr>
                        <w:pStyle w:val="a7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К</w:t>
                      </w:r>
                      <w:r>
                        <w:t>П.</w:t>
                      </w:r>
                      <w:r w:rsidR="00954C69" w:rsidRPr="00954C69">
                        <w:rPr>
                          <w:noProof/>
                          <w:szCs w:val="28"/>
                          <w:highlight w:val="yellow"/>
                        </w:rPr>
                        <w:t>77777</w:t>
                      </w:r>
                      <w:r w:rsidRPr="00954C69">
                        <w:rPr>
                          <w:noProof/>
                          <w:szCs w:val="28"/>
                          <w:highlight w:val="yellow"/>
                        </w:rPr>
                        <w:t>ФМБД</w:t>
                      </w:r>
                      <w:r>
                        <w:t>.2</w:t>
                      </w:r>
                      <w:r w:rsidR="00954C69">
                        <w:t>6</w:t>
                      </w:r>
                      <w:r>
                        <w:t>.000.ПЗ</w:t>
                      </w:r>
                    </w:p>
                    <w:p w14:paraId="2C1C2DFF" w14:textId="77777777" w:rsidR="00F9655F" w:rsidRDefault="00F9655F" w:rsidP="005D794B">
                      <w:pPr>
                        <w:pStyle w:val="a7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75" o:spid="_x0000_s109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Eg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jeF7JhwBufoAAAD//wMAUEsBAi0AFAAGAAgAAAAhANvh9svuAAAAhQEAABMAAAAAAAAAAAAAAAAA&#10;AAAAAFtDb250ZW50X1R5cGVzXS54bWxQSwECLQAUAAYACAAAACEAWvQsW78AAAAVAQAACwAAAAAA&#10;AAAAAAAAAAAfAQAAX3JlbHMvLnJlbHNQSwECLQAUAAYACAAAACEAY0GhIMAAAADcAAAADwAAAAAA&#10;AAAAAAAAAAAHAgAAZHJzL2Rvd25yZXYueG1sUEsFBgAAAAADAAMAtwAAAPQCAAAAAA==&#10;" strokeweight="2pt"/>
              <v:line id="Line 76" o:spid="_x0000_s109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" strokeweight="2pt"/>
              <v:line id="Line 77" o:spid="_x0000_s109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" strokeweight="1pt"/>
              <v:line id="Line 78" o:spid="_x0000_s109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" strokeweight="1pt"/>
              <v:line id="Line 79" o:spid="_x0000_s109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" strokeweight="1pt"/>
              <v:group id="Group 80" o:spid="_x0000_s110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">
                <v:rect id="Rectangle 81" o:spid="_x0000_s110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" filled="f" stroked="f" strokeweight=".25pt">
                  <v:textbox inset="1pt,1pt,1pt,1pt">
                    <w:txbxContent>
                      <w:p w14:paraId="0FE36758" w14:textId="77777777" w:rsidR="00F9655F" w:rsidRDefault="00F9655F" w:rsidP="005D794B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82" o:spid="_x0000_s110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" filled="f" stroked="f" strokeweight=".25pt">
                  <v:textbox inset="1pt,1pt,1pt,1pt">
                    <w:txbxContent>
                      <w:p w14:paraId="03B3DBB9" w14:textId="0F8ACF23" w:rsidR="00F9655F" w:rsidRPr="00706C07" w:rsidRDefault="00954C69" w:rsidP="005D794B">
                        <w:pPr>
                          <w:ind w:firstLine="0"/>
                          <w:rPr>
                            <w:rFonts w:ascii="ISOCPEUR" w:hAnsi="ISOCPEUR" w:cs="Arial"/>
                            <w:i/>
                            <w:sz w:val="16"/>
                            <w:szCs w:val="16"/>
                          </w:rPr>
                        </w:pPr>
                        <w:r w:rsidRPr="00954C69">
                          <w:rPr>
                            <w:rFonts w:ascii="ISOCPEUR" w:hAnsi="ISOCPEUR" w:cs="Arial"/>
                            <w:i/>
                            <w:sz w:val="16"/>
                            <w:szCs w:val="16"/>
                            <w:highlight w:val="yellow"/>
                          </w:rPr>
                          <w:t>Шевченко І.</w:t>
                        </w:r>
                        <w:r w:rsidR="000D164D">
                          <w:rPr>
                            <w:rFonts w:ascii="ISOCPEUR" w:hAnsi="ISOCPEUR" w:cs="Arial"/>
                            <w:i/>
                            <w:sz w:val="16"/>
                            <w:szCs w:val="16"/>
                            <w:highlight w:val="yellow"/>
                          </w:rPr>
                          <w:t xml:space="preserve"> </w:t>
                        </w:r>
                        <w:r w:rsidRPr="00954C69">
                          <w:rPr>
                            <w:rFonts w:ascii="ISOCPEUR" w:hAnsi="ISOCPEUR" w:cs="Arial"/>
                            <w:i/>
                            <w:sz w:val="16"/>
                            <w:szCs w:val="16"/>
                            <w:highlight w:val="yellow"/>
                          </w:rPr>
                          <w:t>І.</w:t>
                        </w:r>
                      </w:p>
                    </w:txbxContent>
                  </v:textbox>
                </v:rect>
              </v:group>
              <v:group id="Group 83" o:spid="_x0000_s110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">
                <v:rect id="Rectangle 84" o:spid="_x0000_s110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" filled="f" stroked="f" strokeweight=".25pt">
                  <v:textbox inset="1pt,1pt,1pt,1pt">
                    <w:txbxContent>
                      <w:p w14:paraId="1056A825" w14:textId="77777777" w:rsidR="00F9655F" w:rsidRDefault="00F9655F" w:rsidP="005D794B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85" o:spid="_x0000_s110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" filled="f" stroked="f" strokeweight=".25pt">
                  <v:textbox inset="1pt,1pt,1pt,1pt">
                    <w:txbxContent>
                      <w:p w14:paraId="4BCBBA68" w14:textId="7F80E980" w:rsidR="00F9655F" w:rsidRPr="00706C07" w:rsidRDefault="00F9655F" w:rsidP="005D794B">
                        <w:pPr>
                          <w:pStyle w:val="a7"/>
                          <w:rPr>
                            <w:rFonts w:ascii="Journal" w:hAnsi="Journal"/>
                            <w:sz w:val="16"/>
                            <w:szCs w:val="16"/>
                          </w:rPr>
                        </w:pPr>
                        <w:proofErr w:type="spellStart"/>
                        <w:r w:rsidRPr="00954C69">
                          <w:rPr>
                            <w:sz w:val="16"/>
                            <w:szCs w:val="16"/>
                            <w:highlight w:val="yellow"/>
                          </w:rPr>
                          <w:t>Лінчук</w:t>
                        </w:r>
                        <w:proofErr w:type="spellEnd"/>
                        <w:r w:rsidRPr="00954C69">
                          <w:rPr>
                            <w:sz w:val="16"/>
                            <w:szCs w:val="16"/>
                            <w:highlight w:val="yellow"/>
                          </w:rPr>
                          <w:t xml:space="preserve"> Н.</w:t>
                        </w:r>
                        <w:r w:rsidR="000D164D">
                          <w:rPr>
                            <w:sz w:val="16"/>
                            <w:szCs w:val="16"/>
                            <w:highlight w:val="yellow"/>
                          </w:rPr>
                          <w:t xml:space="preserve"> </w:t>
                        </w:r>
                        <w:r w:rsidRPr="00954C69">
                          <w:rPr>
                            <w:sz w:val="16"/>
                            <w:szCs w:val="16"/>
                            <w:highlight w:val="yellow"/>
                          </w:rPr>
                          <w:t>Л.</w:t>
                        </w:r>
                      </w:p>
                    </w:txbxContent>
                  </v:textbox>
                </v:rect>
              </v:group>
              <v:group id="Group 86" o:spid="_x0000_s110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cbT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">
                <v:rect id="Rectangle 87" o:spid="_x0000_s110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5CF810EB" w14:textId="77777777" w:rsidR="00F9655F" w:rsidRDefault="00F9655F" w:rsidP="005D794B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</w:p>
                    </w:txbxContent>
                  </v:textbox>
                </v:rect>
                <v:rect id="Rectangle 88" o:spid="_x0000_s110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  <v:textbox inset="1pt,1pt,1pt,1pt">
                    <w:txbxContent>
                      <w:p w14:paraId="30C264FF" w14:textId="77777777" w:rsidR="00F9655F" w:rsidRDefault="00F9655F" w:rsidP="005D794B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  <v:group id="Group 89" o:spid="_x0000_s110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90" o:spid="_x0000_s11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7901F3AE" w14:textId="77777777" w:rsidR="00F9655F" w:rsidRDefault="00F9655F" w:rsidP="005D794B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91" o:spid="_x0000_s111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036BB924" w14:textId="78267507" w:rsidR="00F9655F" w:rsidRPr="00706C07" w:rsidRDefault="00F9655F" w:rsidP="005D794B">
                        <w:pPr>
                          <w:pStyle w:val="a7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92" o:spid="_x0000_s111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93" o:spid="_x0000_s11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5D967BF5" w14:textId="77777777" w:rsidR="00F9655F" w:rsidRDefault="00F9655F" w:rsidP="005D794B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94" o:spid="_x0000_s11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30C6302B" w14:textId="5B391A1A" w:rsidR="00F9655F" w:rsidRPr="00706C07" w:rsidRDefault="00F9655F" w:rsidP="005D794B">
                        <w:pPr>
                          <w:pStyle w:val="a7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Лінчук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 xml:space="preserve"> Н.</w:t>
                        </w:r>
                        <w:r w:rsidR="000D164D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</w:rPr>
                          <w:t>Л.</w:t>
                        </w:r>
                      </w:p>
                    </w:txbxContent>
                  </v:textbox>
                </v:rect>
              </v:group>
              <v:line id="Line 95" o:spid="_x0000_s111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rect id="Rectangle 96" o:spid="_x0000_s1116" style="position:absolute;left:7787;top:18314;width:6292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" filled="f" stroked="f" strokeweight=".25pt">
                <v:textbox inset="1pt,1pt,1pt,1pt">
                  <w:txbxContent>
                    <w:p w14:paraId="388B4F5B" w14:textId="5E73C9EC" w:rsidR="00F9655F" w:rsidRPr="00A17E31" w:rsidRDefault="007366AD" w:rsidP="006456AB">
                      <w:pPr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7366AD">
                        <w:rPr>
                          <w:rFonts w:cs="Times New Roman"/>
                          <w:sz w:val="20"/>
                          <w:szCs w:val="20"/>
                          <w:highlight w:val="yellow"/>
                        </w:rPr>
                        <w:t xml:space="preserve">Тема курсового </w:t>
                      </w:r>
                      <w:proofErr w:type="spellStart"/>
                      <w:r w:rsidRPr="007366AD">
                        <w:rPr>
                          <w:rFonts w:cs="Times New Roman"/>
                          <w:sz w:val="20"/>
                          <w:szCs w:val="20"/>
                          <w:highlight w:val="yellow"/>
                        </w:rPr>
                        <w:t>проєкту</w:t>
                      </w:r>
                      <w:proofErr w:type="spellEnd"/>
                    </w:p>
                    <w:p w14:paraId="5370196B" w14:textId="77777777" w:rsidR="00F9655F" w:rsidRPr="00A17E31" w:rsidRDefault="00F9655F" w:rsidP="005D794B">
                      <w:pPr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A17E31">
                        <w:rPr>
                          <w:rFonts w:cs="Times New Roman"/>
                          <w:sz w:val="20"/>
                          <w:szCs w:val="20"/>
                        </w:rPr>
                        <w:t>Пояснювальна записка</w:t>
                      </w:r>
                    </w:p>
                  </w:txbxContent>
                </v:textbox>
              </v:rect>
              <v:line id="Line 97" o:spid="_x0000_s111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98" o:spid="_x0000_s111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99" o:spid="_x0000_s111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rect id="Rectangle 100" o:spid="_x0000_s112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Sq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aTZDh5n4hGQhzsAAAD//wMAUEsBAi0AFAAGAAgAAAAhANvh9svuAAAAhQEAABMAAAAAAAAAAAAA&#10;AAAAAAAAAFtDb250ZW50X1R5cGVzXS54bWxQSwECLQAUAAYACAAAACEAWvQsW78AAAAVAQAACwAA&#10;AAAAAAAAAAAAAAAfAQAAX3JlbHMvLnJlbHNQSwECLQAUAAYACAAAACEAs4QEqsMAAADcAAAADwAA&#10;AAAAAAAAAAAAAAAHAgAAZHJzL2Rvd25yZXYueG1sUEsFBgAAAAADAAMAtwAAAPcCAAAAAA==&#10;" filled="f" stroked="f" strokeweight=".25pt">
                <v:textbox inset="1pt,1pt,1pt,1pt">
                  <w:txbxContent>
                    <w:p w14:paraId="2C5CDF43" w14:textId="77777777" w:rsidR="00F9655F" w:rsidRDefault="00F9655F" w:rsidP="005D794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1" o:spid="_x0000_s112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zvq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nB/PxCMg93cAAAD//wMAUEsBAi0AFAAGAAgAAAAhANvh9svuAAAAhQEAABMAAAAAAAAAAAAAAAAA&#10;AAAAAFtDb250ZW50X1R5cGVzXS54bWxQSwECLQAUAAYACAAAACEAWvQsW78AAAAVAQAACwAAAAAA&#10;AAAAAAAAAAAfAQAAX3JlbHMvLnJlbHNQSwECLQAUAAYACAAAACEAp2c76sAAAADcAAAADwAAAAAA&#10;AAAAAAAAAAAHAgAAZHJzL2Rvd25yZXYueG1sUEsFBgAAAAADAAMAtwAAAPQCAAAAAA==&#10;" filled="f" stroked="f" strokeweight=".25pt">
                <v:textbox inset="1pt,1pt,1pt,1pt">
                  <w:txbxContent>
                    <w:p w14:paraId="1D7490C6" w14:textId="77777777" w:rsidR="00F9655F" w:rsidRDefault="00F9655F" w:rsidP="005D794B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</w:t>
                      </w:r>
                      <w:r>
                        <w:rPr>
                          <w:sz w:val="18"/>
                          <w:lang w:val="ru-RU"/>
                        </w:rPr>
                        <w:t>к</w:t>
                      </w:r>
                      <w:proofErr w:type="spellStart"/>
                      <w:r>
                        <w:rPr>
                          <w:sz w:val="18"/>
                        </w:rPr>
                        <w:t>ушів</w:t>
                      </w:r>
                      <w:proofErr w:type="spellEnd"/>
                    </w:p>
                  </w:txbxContent>
                </v:textbox>
              </v:rect>
              <v:rect id="Rectangle 102" o:spid="_x0000_s112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55x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heUvg9E4+A3P0AAAD//wMAUEsBAi0AFAAGAAgAAAAhANvh9svuAAAAhQEAABMAAAAAAAAAAAAA&#10;AAAAAAAAAFtDb250ZW50X1R5cGVzXS54bWxQSwECLQAUAAYACAAAACEAWvQsW78AAAAVAQAACwAA&#10;AAAAAAAAAAAAAAAfAQAAX3JlbHMvLnJlbHNQSwECLQAUAAYACAAAACEAyCueccMAAADcAAAADwAA&#10;AAAAAAAAAAAAAAAHAgAAZHJzL2Rvd25yZXYueG1sUEsFBgAAAAADAAMAtwAAAPcCAAAAAA==&#10;" filled="f" stroked="f" strokeweight=".25pt">
                <v:textbox inset="1pt,1pt,1pt,1pt">
                  <w:txbxContent>
                    <w:p w14:paraId="66DF7E5F" w14:textId="21293A68" w:rsidR="00F9655F" w:rsidRPr="00B92A4B" w:rsidRDefault="00F9655F" w:rsidP="005D794B">
                      <w:pPr>
                        <w:ind w:firstLine="567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v:line id="Line 103" o:spid="_x0000_s112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" strokeweight="1pt"/>
              <v:line id="Line 104" o:spid="_x0000_s112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05" o:spid="_x0000_s1125" style="position:absolute;left:14295;top:19115;width:5609;height: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428CA528" w14:textId="77777777" w:rsidR="00F9655F" w:rsidRPr="000350C7" w:rsidRDefault="00F9655F" w:rsidP="005D794B">
                      <w:pPr>
                        <w:pStyle w:val="a7"/>
                        <w:jc w:val="center"/>
                        <w:rPr>
                          <w:sz w:val="20"/>
                          <w:szCs w:val="16"/>
                        </w:rPr>
                      </w:pPr>
                      <w:r w:rsidRPr="000350C7">
                        <w:rPr>
                          <w:sz w:val="20"/>
                          <w:szCs w:val="16"/>
                        </w:rPr>
                        <w:t xml:space="preserve">ПГФК ДВНЗ «УжНУ» </w:t>
                      </w:r>
                    </w:p>
                    <w:p w14:paraId="28A8D79C" w14:textId="546D7C46" w:rsidR="00F9655F" w:rsidRPr="00B459E8" w:rsidRDefault="00F9655F" w:rsidP="005D794B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  <w:szCs w:val="16"/>
                          <w:lang w:val="en-US"/>
                        </w:rPr>
                      </w:pPr>
                      <w:r w:rsidRPr="000350C7">
                        <w:rPr>
                          <w:sz w:val="20"/>
                          <w:szCs w:val="16"/>
                        </w:rPr>
                        <w:t>КН</w:t>
                      </w:r>
                      <w:r>
                        <w:rPr>
                          <w:sz w:val="20"/>
                          <w:szCs w:val="16"/>
                        </w:rPr>
                        <w:t>-3</w:t>
                      </w:r>
                      <w:r w:rsidR="006456AB" w:rsidRPr="00954C69">
                        <w:rPr>
                          <w:sz w:val="20"/>
                          <w:szCs w:val="16"/>
                          <w:highlight w:val="yellow"/>
                        </w:rPr>
                        <w:t>4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EE2A6" w14:textId="77777777" w:rsidR="00F9655F" w:rsidRPr="00D02BC7" w:rsidRDefault="00F9655F" w:rsidP="00D02BC7">
    <w:pPr>
      <w:pStyle w:val="a5"/>
      <w:ind w:firstLine="0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747328" behindDoc="0" locked="1" layoutInCell="1" allowOverlap="1" wp14:anchorId="674B9C20" wp14:editId="5AB15A14">
              <wp:simplePos x="0" y="0"/>
              <wp:positionH relativeFrom="page">
                <wp:posOffset>696595</wp:posOffset>
              </wp:positionH>
              <wp:positionV relativeFrom="page">
                <wp:posOffset>457835</wp:posOffset>
              </wp:positionV>
              <wp:extent cx="6572250" cy="9944100"/>
              <wp:effectExtent l="0" t="0" r="0" b="19050"/>
              <wp:wrapNone/>
              <wp:docPr id="487" name="Group 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2250" cy="9944103"/>
                        <a:chOff x="0" y="0"/>
                        <a:chExt cx="20000" cy="20000"/>
                      </a:xfrm>
                    </wpg:grpSpPr>
                    <wps:wsp>
                      <wps:cNvPr id="508" name="Rectangle 31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" name="Line 31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31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31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31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31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31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31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32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32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32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Rectangle 32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962B0" w14:textId="77777777" w:rsidR="00F9655F" w:rsidRPr="00FA064E" w:rsidRDefault="00F9655F" w:rsidP="00812A15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A064E"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FA064E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32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8A63C" w14:textId="77777777" w:rsidR="00F9655F" w:rsidRPr="00FA064E" w:rsidRDefault="00F9655F" w:rsidP="00812A15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A064E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FA064E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32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9D012" w14:textId="77777777" w:rsidR="00F9655F" w:rsidRPr="00FA064E" w:rsidRDefault="00F9655F" w:rsidP="00812A15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A064E"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FA064E"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FA064E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32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7961BD" w14:textId="77777777" w:rsidR="00F9655F" w:rsidRPr="00FA064E" w:rsidRDefault="00F9655F" w:rsidP="00812A15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A064E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32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DD35C9" w14:textId="77777777" w:rsidR="00F9655F" w:rsidRPr="00FA064E" w:rsidRDefault="00F9655F" w:rsidP="00812A15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A064E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32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D7933C" w14:textId="77777777" w:rsidR="00F9655F" w:rsidRDefault="00F9655F" w:rsidP="00812A15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Rectangle 32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BBA5F" w14:textId="77777777" w:rsidR="00F9655F" w:rsidRPr="0089731E" w:rsidRDefault="00000000" w:rsidP="00812A15">
                            <w:pPr>
                              <w:pStyle w:val="a7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1334681744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Content>
                                <w:r w:rsidR="00F9655F" w:rsidRPr="0089731E"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 w:rsidR="00F9655F" w:rsidRPr="0089731E">
                                  <w:rPr>
                                    <w:sz w:val="22"/>
                                    <w:szCs w:val="22"/>
                                  </w:rPr>
                                  <w:instrText xml:space="preserve"> PAGE   \* MERGEFORMAT </w:instrText>
                                </w:r>
                                <w:r w:rsidR="00F9655F" w:rsidRPr="0089731E"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F9655F">
                                  <w:rPr>
                                    <w:noProof/>
                                    <w:sz w:val="22"/>
                                    <w:szCs w:val="22"/>
                                  </w:rPr>
                                  <w:t>3</w:t>
                                </w:r>
                                <w:r w:rsidR="00F9655F">
                                  <w:rPr>
                                    <w:noProof/>
                                    <w:sz w:val="22"/>
                                    <w:szCs w:val="22"/>
                                  </w:rPr>
                                  <w:t>1</w:t>
                                </w:r>
                                <w:r w:rsidR="00F9655F" w:rsidRPr="0089731E">
                                  <w:rPr>
                                    <w:sz w:val="22"/>
                                    <w:szCs w:val="22"/>
                                  </w:rPr>
                                  <w:fldChar w:fldCharType="end"/>
                                </w:r>
                              </w:sdtContent>
                            </w:sdt>
                            <w:r w:rsidR="00F9655F" w:rsidRPr="0089731E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9655F" w:rsidRPr="0089731E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9655F" w:rsidRPr="0089731E">
                              <w:rPr>
                                <w:sz w:val="22"/>
                                <w:szCs w:val="22"/>
                              </w:rPr>
                              <w:instrText xml:space="preserve"> {={PAGE}} \* MERGEFORMAT </w:instrText>
                            </w:r>
                            <w:r w:rsidR="00F9655F" w:rsidRPr="0089731E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33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F62F20" w14:textId="657389F1" w:rsidR="00F9655F" w:rsidRPr="00732B48" w:rsidRDefault="00F9655F" w:rsidP="00812A15">
                            <w:pPr>
                              <w:pStyle w:val="a7"/>
                              <w:jc w:val="center"/>
                              <w:rPr>
                                <w:color w:val="000000" w:themeColor="text1"/>
                                <w:lang w:val="ru-RU"/>
                              </w:rPr>
                            </w:pPr>
                            <w:r>
                              <w:rPr>
                                <w:color w:val="000000" w:themeColor="text1"/>
                                <w:lang w:val="ru-RU"/>
                              </w:rPr>
                              <w:t>К</w:t>
                            </w:r>
                            <w:r w:rsidRPr="00732B48">
                              <w:rPr>
                                <w:color w:val="000000" w:themeColor="text1"/>
                                <w:lang w:val="ru-RU"/>
                              </w:rPr>
                              <w:t>П.</w:t>
                            </w:r>
                            <w:r w:rsidR="00954C69" w:rsidRPr="00954C69">
                              <w:rPr>
                                <w:noProof/>
                                <w:szCs w:val="28"/>
                                <w:highlight w:val="yellow"/>
                              </w:rPr>
                              <w:t>77777</w:t>
                            </w:r>
                            <w:r w:rsidRPr="00954C69">
                              <w:rPr>
                                <w:noProof/>
                                <w:szCs w:val="28"/>
                                <w:highlight w:val="yellow"/>
                              </w:rPr>
                              <w:t>ФМБД</w:t>
                            </w:r>
                            <w:r>
                              <w:rPr>
                                <w:color w:val="000000" w:themeColor="text1"/>
                                <w:lang w:val="ru-RU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2</w:t>
                            </w:r>
                            <w:r w:rsidR="00954C69">
                              <w:rPr>
                                <w:color w:val="000000" w:themeColor="text1"/>
                              </w:rPr>
                              <w:t>6</w:t>
                            </w:r>
                            <w:r w:rsidRPr="00732B48">
                              <w:rPr>
                                <w:color w:val="000000" w:themeColor="text1"/>
                                <w:lang w:val="ru-RU"/>
                              </w:rPr>
                              <w:t>.000.ПЗ</w:t>
                            </w:r>
                            <w:proofErr w:type="gramEnd"/>
                          </w:p>
                          <w:p w14:paraId="247ACC2C" w14:textId="77777777" w:rsidR="00F9655F" w:rsidRPr="008963D8" w:rsidRDefault="00F9655F" w:rsidP="00812A1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4B9C20" id="Group 311" o:spid="_x0000_s1126" style="position:absolute;left:0;text-align:left;margin-left:54.85pt;margin-top:36.05pt;width:517.5pt;height:783pt;z-index:2517473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">
              <v:rect id="Rectangle 312" o:spid="_x0000_s11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" filled="f" strokeweight="2pt"/>
              <v:line id="Line 313" o:spid="_x0000_s11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314" o:spid="_x0000_s11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315" o:spid="_x0000_s11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316" o:spid="_x0000_s11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line id="Line 317" o:spid="_x0000_s11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<v:line id="Line 318" o:spid="_x0000_s11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line id="Line 319" o:spid="_x0000_s11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320" o:spid="_x0000_s11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" strokeweight="1pt"/>
              <v:line id="Line 321" o:spid="_x0000_s11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322" o:spid="_x0000_s11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<v:rect id="Rectangle 323" o:spid="_x0000_s11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502962B0" w14:textId="77777777" w:rsidR="00F9655F" w:rsidRPr="00FA064E" w:rsidRDefault="00F9655F" w:rsidP="00812A15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A064E">
                        <w:rPr>
                          <w:sz w:val="18"/>
                        </w:rPr>
                        <w:t>Змн</w:t>
                      </w:r>
                      <w:proofErr w:type="spellEnd"/>
                      <w:r w:rsidRPr="00FA064E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24" o:spid="_x0000_s11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69E8A63C" w14:textId="77777777" w:rsidR="00F9655F" w:rsidRPr="00FA064E" w:rsidRDefault="00F9655F" w:rsidP="00812A15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A064E">
                        <w:rPr>
                          <w:sz w:val="18"/>
                        </w:rPr>
                        <w:t>Арк</w:t>
                      </w:r>
                      <w:proofErr w:type="spellEnd"/>
                      <w:r w:rsidRPr="00FA064E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25" o:spid="_x0000_s11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76F9D012" w14:textId="77777777" w:rsidR="00F9655F" w:rsidRPr="00FA064E" w:rsidRDefault="00F9655F" w:rsidP="00812A15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A064E"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 w:rsidRPr="00FA064E">
                        <w:rPr>
                          <w:sz w:val="18"/>
                        </w:rPr>
                        <w:t>докум</w:t>
                      </w:r>
                      <w:proofErr w:type="spellEnd"/>
                      <w:r w:rsidRPr="00FA064E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26" o:spid="_x0000_s11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e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" filled="f" stroked="f" strokeweight=".25pt">
                <v:textbox inset="1pt,1pt,1pt,1pt">
                  <w:txbxContent>
                    <w:p w14:paraId="4A7961BD" w14:textId="77777777" w:rsidR="00F9655F" w:rsidRPr="00FA064E" w:rsidRDefault="00F9655F" w:rsidP="00812A15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A064E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27" o:spid="_x0000_s11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0BDD35C9" w14:textId="77777777" w:rsidR="00F9655F" w:rsidRPr="00FA064E" w:rsidRDefault="00F9655F" w:rsidP="00812A15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A064E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28" o:spid="_x0000_s11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01D7933C" w14:textId="77777777" w:rsidR="00F9655F" w:rsidRDefault="00F9655F" w:rsidP="00812A15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29" o:spid="_x0000_s11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6F5BBA5F" w14:textId="77777777" w:rsidR="00F9655F" w:rsidRPr="0089731E" w:rsidRDefault="00000000" w:rsidP="00812A15">
                      <w:pPr>
                        <w:pStyle w:val="a7"/>
                        <w:jc w:val="center"/>
                        <w:rPr>
                          <w:sz w:val="22"/>
                          <w:szCs w:val="22"/>
                        </w:rPr>
                      </w:pPr>
                      <w:sdt>
                        <w:sdtPr>
                          <w:rPr>
                            <w:sz w:val="22"/>
                            <w:szCs w:val="22"/>
                          </w:rPr>
                          <w:id w:val="-1334681744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Content>
                          <w:r w:rsidR="00F9655F" w:rsidRPr="0089731E"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 w:rsidR="00F9655F" w:rsidRPr="0089731E">
                            <w:rPr>
                              <w:sz w:val="22"/>
                              <w:szCs w:val="22"/>
                            </w:rPr>
                            <w:instrText xml:space="preserve"> PAGE   \* MERGEFORMAT </w:instrText>
                          </w:r>
                          <w:r w:rsidR="00F9655F" w:rsidRPr="0089731E"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F9655F">
                            <w:rPr>
                              <w:noProof/>
                              <w:sz w:val="22"/>
                              <w:szCs w:val="22"/>
                            </w:rPr>
                            <w:t>31</w:t>
                          </w:r>
                          <w:r w:rsidR="00F9655F" w:rsidRPr="0089731E"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sdtContent>
                      </w:sdt>
                      <w:r w:rsidR="00F9655F" w:rsidRPr="0089731E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F9655F" w:rsidRPr="0089731E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="00F9655F" w:rsidRPr="0089731E">
                        <w:rPr>
                          <w:sz w:val="22"/>
                          <w:szCs w:val="22"/>
                        </w:rPr>
                        <w:instrText xml:space="preserve"> {={PAGE}} \* MERGEFORMAT </w:instrText>
                      </w:r>
                      <w:r w:rsidR="00F9655F" w:rsidRPr="0089731E">
                        <w:rPr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330" o:spid="_x0000_s11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69F62F20" w14:textId="657389F1" w:rsidR="00F9655F" w:rsidRPr="00732B48" w:rsidRDefault="00F9655F" w:rsidP="00812A15">
                      <w:pPr>
                        <w:pStyle w:val="a7"/>
                        <w:jc w:val="center"/>
                        <w:rPr>
                          <w:color w:val="000000" w:themeColor="text1"/>
                          <w:lang w:val="ru-RU"/>
                        </w:rPr>
                      </w:pPr>
                      <w:r>
                        <w:rPr>
                          <w:color w:val="000000" w:themeColor="text1"/>
                          <w:lang w:val="ru-RU"/>
                        </w:rPr>
                        <w:t>К</w:t>
                      </w:r>
                      <w:r w:rsidRPr="00732B48">
                        <w:rPr>
                          <w:color w:val="000000" w:themeColor="text1"/>
                          <w:lang w:val="ru-RU"/>
                        </w:rPr>
                        <w:t>П.</w:t>
                      </w:r>
                      <w:r w:rsidR="00954C69" w:rsidRPr="00954C69">
                        <w:rPr>
                          <w:noProof/>
                          <w:szCs w:val="28"/>
                          <w:highlight w:val="yellow"/>
                        </w:rPr>
                        <w:t>77777</w:t>
                      </w:r>
                      <w:r w:rsidRPr="00954C69">
                        <w:rPr>
                          <w:noProof/>
                          <w:szCs w:val="28"/>
                          <w:highlight w:val="yellow"/>
                        </w:rPr>
                        <w:t>ФМБД</w:t>
                      </w:r>
                      <w:r>
                        <w:rPr>
                          <w:color w:val="000000" w:themeColor="text1"/>
                          <w:lang w:val="ru-RU"/>
                        </w:rPr>
                        <w:t>.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2</w:t>
                      </w:r>
                      <w:r w:rsidR="00954C69">
                        <w:rPr>
                          <w:color w:val="000000" w:themeColor="text1"/>
                        </w:rPr>
                        <w:t>6</w:t>
                      </w:r>
                      <w:r w:rsidRPr="00732B48">
                        <w:rPr>
                          <w:color w:val="000000" w:themeColor="text1"/>
                          <w:lang w:val="ru-RU"/>
                        </w:rPr>
                        <w:t>.000.ПЗ</w:t>
                      </w:r>
                    </w:p>
                    <w:p w14:paraId="247ACC2C" w14:textId="77777777" w:rsidR="00F9655F" w:rsidRPr="008963D8" w:rsidRDefault="00F9655F" w:rsidP="00812A1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BDEBC" w14:textId="77777777" w:rsidR="00F9655F" w:rsidRPr="00D02BC7" w:rsidRDefault="00F9655F" w:rsidP="00D02BC7">
    <w:pPr>
      <w:pStyle w:val="a5"/>
      <w:ind w:firstLine="0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60D9A507" wp14:editId="32B23BA6">
              <wp:simplePos x="0" y="0"/>
              <wp:positionH relativeFrom="page">
                <wp:posOffset>685800</wp:posOffset>
              </wp:positionH>
              <wp:positionV relativeFrom="page">
                <wp:posOffset>450215</wp:posOffset>
              </wp:positionV>
              <wp:extent cx="6588760" cy="9925685"/>
              <wp:effectExtent l="0" t="0" r="21590" b="18415"/>
              <wp:wrapNone/>
              <wp:docPr id="357" name="Группа 3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925685"/>
                        <a:chOff x="0" y="0"/>
                        <a:chExt cx="20000" cy="20000"/>
                      </a:xfrm>
                    </wpg:grpSpPr>
                    <wps:wsp>
                      <wps:cNvPr id="358" name="Rectangle 21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9" name="Line 21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0" name="Line 21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1" name="Line 21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2" name="Line 21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3" name="Line 21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4" name="Line 21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5" name="Line 21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6" name="Line 22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7" name="Line 22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8" name="Rectangle 22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7F068D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9" name="Rectangle 22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5A0AE6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0" name="Rectangle 22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9E43C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1" name="Rectangle 22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44E481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2" name="Rectangle 22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6DF13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3" name="Rectangle 22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98F846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4" name="Rectangle 228"/>
                      <wps:cNvSpPr>
                        <a:spLocks noChangeArrowheads="1"/>
                      </wps:cNvSpPr>
                      <wps:spPr bwMode="auto">
                        <a:xfrm>
                          <a:off x="15950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7FFB46" w14:textId="77777777" w:rsidR="00F9655F" w:rsidRPr="00764AE1" w:rsidRDefault="00F9655F" w:rsidP="00E83C1D">
                            <w:pPr>
                              <w:pStyle w:val="a7"/>
                              <w:jc w:val="center"/>
                              <w:rPr>
                                <w:rFonts w:ascii="Calibri" w:hAnsi="Calibri"/>
                                <w:sz w:val="18"/>
                                <w:lang w:val="en-US"/>
                              </w:rPr>
                            </w:pPr>
                            <w:r w:rsidRPr="00122120">
                              <w:rPr>
                                <w:rFonts w:ascii="Calibri" w:hAnsi="Calibri"/>
                                <w:sz w:val="18"/>
                                <w:highlight w:val="yellow"/>
                              </w:rPr>
                              <w:t>35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5" name="Rectangle 22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2BF2D8" w14:textId="73EC11A0" w:rsidR="00F9655F" w:rsidRPr="009F2EA2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КП</w:t>
                            </w:r>
                            <w:r>
                              <w:t>.</w:t>
                            </w:r>
                            <w:r w:rsidR="00B910A9" w:rsidRPr="00954C69">
                              <w:rPr>
                                <w:noProof/>
                                <w:szCs w:val="28"/>
                                <w:highlight w:val="yellow"/>
                              </w:rPr>
                              <w:t>77777ФМБД</w:t>
                            </w:r>
                            <w:r>
                              <w:t>.</w:t>
                            </w:r>
                            <w:proofErr w:type="gramStart"/>
                            <w:r>
                              <w:t>2</w:t>
                            </w:r>
                            <w:r w:rsidR="00B910A9">
                              <w:t>6</w:t>
                            </w:r>
                            <w:r>
                              <w:t>.000.</w:t>
                            </w:r>
                            <w:r>
                              <w:rPr>
                                <w:lang w:val="en-US"/>
                              </w:rPr>
                              <w:t>E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14:paraId="0C1012A7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  <w:p w14:paraId="5FA83D66" w14:textId="77777777" w:rsidR="00F9655F" w:rsidRPr="00EB5FEC" w:rsidRDefault="00F9655F" w:rsidP="00E83C1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6" name="Line 23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7" name="Line 23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8" name="Line 23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9" name="Line 23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0" name="Line 23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81" name="Group 23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82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1B24C3" w14:textId="77777777" w:rsidR="00F9655F" w:rsidRDefault="00F9655F" w:rsidP="00E83C1D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3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66716C" w14:textId="6F38FEF7" w:rsidR="00F9655F" w:rsidRPr="00B910A9" w:rsidRDefault="00B910A9" w:rsidP="00B910A9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B910A9">
                                <w:rPr>
                                  <w:rFonts w:ascii="ISOCPEUR" w:hAnsi="ISOCPEUR"/>
                                  <w:i/>
                                  <w:iCs/>
                                  <w:sz w:val="16"/>
                                  <w:szCs w:val="16"/>
                                  <w:highlight w:val="yellow"/>
                                </w:rPr>
                                <w:t>Шевченко І.</w:t>
                              </w:r>
                              <w:r w:rsidR="000D164D">
                                <w:rPr>
                                  <w:rFonts w:ascii="ISOCPEUR" w:hAnsi="ISOCPEUR"/>
                                  <w:i/>
                                  <w:iCs/>
                                  <w:sz w:val="16"/>
                                  <w:szCs w:val="16"/>
                                  <w:highlight w:val="yellow"/>
                                </w:rPr>
                                <w:t xml:space="preserve"> </w:t>
                              </w:r>
                              <w:r w:rsidRPr="00B910A9">
                                <w:rPr>
                                  <w:rFonts w:ascii="ISOCPEUR" w:hAnsi="ISOCPEUR"/>
                                  <w:i/>
                                  <w:iCs/>
                                  <w:sz w:val="16"/>
                                  <w:szCs w:val="16"/>
                                  <w:highlight w:val="yellow"/>
                                </w:rPr>
                                <w:t>І.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4" name="Group 23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5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B04C4" w14:textId="77777777" w:rsidR="00F9655F" w:rsidRDefault="00F9655F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6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9B35C6" w14:textId="52786149" w:rsidR="00F9655F" w:rsidRPr="009F2EA2" w:rsidRDefault="00B910A9" w:rsidP="00E83C1D">
                              <w:pPr>
                                <w:pStyle w:val="a7"/>
                                <w:rPr>
                                  <w:rFonts w:cs="Courier New"/>
                                  <w:sz w:val="16"/>
                                  <w:szCs w:val="18"/>
                                </w:rPr>
                              </w:pPr>
                              <w:proofErr w:type="spellStart"/>
                              <w:r w:rsidRPr="00B910A9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>Рудчик</w:t>
                              </w:r>
                              <w:proofErr w:type="spellEnd"/>
                              <w:r w:rsidRPr="00B910A9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 xml:space="preserve"> І.</w:t>
                              </w:r>
                              <w:r w:rsidR="000D164D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 xml:space="preserve"> </w:t>
                              </w:r>
                              <w:r w:rsidRPr="00B910A9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>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7" name="Group 24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8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8D5EFD" w14:textId="77777777" w:rsidR="00F9655F" w:rsidRDefault="00F9655F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9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0A98BA" w14:textId="77777777" w:rsidR="00F9655F" w:rsidRDefault="00F9655F" w:rsidP="00E83C1D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90" name="Group 24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91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DB4463" w14:textId="77777777" w:rsidR="00F9655F" w:rsidRDefault="00F9655F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2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0E7D3" w14:textId="0F15D9B4" w:rsidR="00F9655F" w:rsidRPr="004F4E8E" w:rsidRDefault="00F9655F" w:rsidP="00E83C1D">
                              <w:pPr>
                                <w:pStyle w:val="a7"/>
                                <w:rPr>
                                  <w:rFonts w:ascii="Journal" w:hAnsi="Journal"/>
                                  <w:sz w:val="16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93" name="Group 24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94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41E04D" w14:textId="77777777" w:rsidR="00F9655F" w:rsidRDefault="00F9655F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5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A4AACB" w14:textId="3CC1ABE7" w:rsidR="00F9655F" w:rsidRPr="008C5FED" w:rsidRDefault="00F9655F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Лінчук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Н.</w:t>
                              </w:r>
                              <w:r w:rsidR="007A2E15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96" name="Line 25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7" name="Rectangle 25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C04585" w14:textId="7AF7A08A" w:rsidR="00F9655F" w:rsidRPr="00B910A9" w:rsidRDefault="00B910A9" w:rsidP="006456AB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highlight w:val="yellow"/>
                              </w:rPr>
                            </w:pPr>
                            <w:r w:rsidRPr="00B910A9"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highlight w:val="yellow"/>
                              </w:rPr>
                              <w:t xml:space="preserve">Тема курсового </w:t>
                            </w:r>
                            <w:proofErr w:type="spellStart"/>
                            <w:r w:rsidRPr="00B910A9"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highlight w:val="yellow"/>
                              </w:rPr>
                              <w:t>проєкту</w:t>
                            </w:r>
                            <w:proofErr w:type="spellEnd"/>
                          </w:p>
                          <w:p w14:paraId="1137F09C" w14:textId="77777777" w:rsidR="00F9655F" w:rsidRPr="00DE05B7" w:rsidRDefault="00F9655F" w:rsidP="00E83C1D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B910A9">
                              <w:rPr>
                                <w:rFonts w:cs="Times New Roman"/>
                                <w:sz w:val="20"/>
                                <w:szCs w:val="20"/>
                                <w:highlight w:val="yellow"/>
                              </w:rPr>
                              <w:t>Додаток 1. Концептуальна схема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8" name="Line 25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9" name="Line 25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0" name="Line 25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1" name="Rectangle 25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F00D0F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2" name="Rectangle 25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F302DA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3" name="Rectangle 25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EAD7F" w14:textId="10F00985" w:rsidR="00F9655F" w:rsidRPr="005B7CF2" w:rsidRDefault="00210C06" w:rsidP="00E83C1D">
                            <w:pPr>
                              <w:pStyle w:val="a7"/>
                              <w:jc w:val="center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 w:rsidRPr="00122120">
                              <w:rPr>
                                <w:rFonts w:ascii="Calibri" w:hAnsi="Calibri"/>
                                <w:sz w:val="18"/>
                                <w:highlight w:val="yellow"/>
                              </w:rPr>
                              <w:t>63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4" name="Line 25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5" name="Line 25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6" name="Rectangle 26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E10D4E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ПГФК ДВНЗ УжНУ </w:t>
                            </w:r>
                          </w:p>
                          <w:p w14:paraId="31C81E03" w14:textId="25D691D1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</w:rPr>
                              <w:t>КН-3</w:t>
                            </w:r>
                            <w:r w:rsidR="006456AB" w:rsidRPr="00B910A9">
                              <w:rPr>
                                <w:sz w:val="20"/>
                                <w:highlight w:val="yellow"/>
                              </w:rPr>
                              <w:t>4</w:t>
                            </w:r>
                          </w:p>
                          <w:p w14:paraId="6534272A" w14:textId="77777777" w:rsidR="00F9655F" w:rsidRPr="002B12DB" w:rsidRDefault="00F9655F" w:rsidP="00E83C1D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D9A507" id="Группа 357" o:spid="_x0000_s1146" style="position:absolute;left:0;text-align:left;margin-left:54pt;margin-top:35.45pt;width:518.8pt;height:781.55pt;z-index:2516674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">
              <v:rect id="Rectangle 212" o:spid="_x0000_s11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" filled="f" strokeweight="2pt"/>
              <v:line id="Line 213" o:spid="_x0000_s11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" strokeweight="2pt"/>
              <v:line id="Line 214" o:spid="_x0000_s11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K+V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gtwvxw&#10;JhwBufkCAAD//wMAUEsBAi0AFAAGAAgAAAAhANvh9svuAAAAhQEAABMAAAAAAAAAAAAAAAAAAAAA&#10;AFtDb250ZW50X1R5cGVzXS54bWxQSwECLQAUAAYACAAAACEAWvQsW78AAAAVAQAACwAAAAAAAAAA&#10;AAAAAAAfAQAAX3JlbHMvLnJlbHNQSwECLQAUAAYACAAAACEAFGivlb0AAADcAAAADwAAAAAAAAAA&#10;AAAAAAAHAgAAZHJzL2Rvd25yZXYueG1sUEsFBgAAAAADAAMAtwAAAPECAAAAAA==&#10;" strokeweight="2pt"/>
              <v:line id="Line 215" o:spid="_x0000_s11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AoO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z&#10;EXzPhCMgVx8AAAD//wMAUEsBAi0AFAAGAAgAAAAhANvh9svuAAAAhQEAABMAAAAAAAAAAAAAAAAA&#10;AAAAAFtDb250ZW50X1R5cGVzXS54bWxQSwECLQAUAAYACAAAACEAWvQsW78AAAAVAQAACwAAAAAA&#10;AAAAAAAAAAAfAQAAX3JlbHMvLnJlbHNQSwECLQAUAAYACAAAACEAeyQKDsAAAADcAAAADwAAAAAA&#10;AAAAAAAAAAAHAgAAZHJzL2Rvd25yZXYueG1sUEsFBgAAAAADAAMAtwAAAPQCAAAAAA==&#10;" strokeweight="2pt"/>
              <v:line id="Line 216" o:spid="_x0000_s11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pR5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z&#10;MXzPhCMgVx8AAAD//wMAUEsBAi0AFAAGAAgAAAAhANvh9svuAAAAhQEAABMAAAAAAAAAAAAAAAAA&#10;AAAAAFtDb250ZW50X1R5cGVzXS54bWxQSwECLQAUAAYACAAAACEAWvQsW78AAAAVAQAACwAAAAAA&#10;AAAAAAAAAAAfAQAAX3JlbHMvLnJlbHNQSwECLQAUAAYACAAAACEAi/aUecAAAADcAAAADwAAAAAA&#10;AAAAAAAAAAAHAgAAZHJzL2Rvd25yZXYueG1sUEsFBgAAAAADAAMAtwAAAPQCAAAAAA==&#10;" strokeweight="2pt"/>
              <v:line id="Line 217" o:spid="_x0000_s11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jHi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z&#10;CXzPhCMgVx8AAAD//wMAUEsBAi0AFAAGAAgAAAAhANvh9svuAAAAhQEAABMAAAAAAAAAAAAAAAAA&#10;AAAAAFtDb250ZW50X1R5cGVzXS54bWxQSwECLQAUAAYACAAAACEAWvQsW78AAAAVAQAACwAAAAAA&#10;AAAAAAAAAAAfAQAAX3JlbHMvLnJlbHNQSwECLQAUAAYACAAAACEA5Lox4sAAAADcAAAADwAAAAAA&#10;AAAAAAAAAAAHAgAAZHJzL2Rvd25yZXYueG1sUEsFBgAAAAADAAMAtwAAAPQCAAAAAA==&#10;" strokeweight="2pt"/>
              <v:line id="Line 218" o:spid="_x0000_s11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6mW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sV6Ca8z4QjI/T8AAAD//wMAUEsBAi0AFAAGAAgAAAAhANvh9svuAAAAhQEAABMAAAAAAAAAAAAA&#10;AAAAAAAAAFtDb250ZW50X1R5cGVzXS54bWxQSwECLQAUAAYACAAAACEAWvQsW78AAAAVAQAACwAA&#10;AAAAAAAAAAAAAAAfAQAAX3JlbHMvLnJlbHNQSwECLQAUAAYACAAAACEAa1OplsMAAADcAAAADwAA&#10;AAAAAAAAAAAAAAAHAgAAZHJzL2Rvd25yZXYueG1sUEsFBgAAAAADAAMAtwAAAPcCAAAAAA==&#10;" strokeweight="2pt"/>
              <v:line id="Line 219" o:spid="_x0000_s11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ww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z&#10;KXzPhCMgVx8AAAD//wMAUEsBAi0AFAAGAAgAAAAhANvh9svuAAAAhQEAABMAAAAAAAAAAAAAAAAA&#10;AAAAAFtDb250ZW50X1R5cGVzXS54bWxQSwECLQAUAAYACAAAACEAWvQsW78AAAAVAQAACwAAAAAA&#10;AAAAAAAAAAAfAQAAX3JlbHMvLnJlbHNQSwECLQAUAAYACAAAACEABB8MDcAAAADcAAAADwAAAAAA&#10;AAAAAAAAAAAHAgAAZHJzL2Rvd25yZXYueG1sUEsFBgAAAAADAAMAtwAAAPQCAAAAAA==&#10;" strokeweight="2pt"/>
              <v:line id="Line 220" o:spid="_x0000_s11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" strokeweight="1pt"/>
              <v:line id="Line 221" o:spid="_x0000_s11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" strokeweight="1pt"/>
              <v:rect id="Rectangle 222" o:spid="_x0000_s11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" filled="f" stroked="f" strokeweight=".25pt">
                <v:textbox inset="1pt,1pt,1pt,1pt">
                  <w:txbxContent>
                    <w:p w14:paraId="527F068D" w14:textId="77777777" w:rsidR="00F9655F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3" o:spid="_x0000_s11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" filled="f" stroked="f" strokeweight=".25pt">
                <v:textbox inset="1pt,1pt,1pt,1pt">
                  <w:txbxContent>
                    <w:p w14:paraId="0A5A0AE6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4" o:spid="_x0000_s11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" filled="f" stroked="f" strokeweight=".25pt">
                <v:textbox inset="1pt,1pt,1pt,1pt">
                  <w:txbxContent>
                    <w:p w14:paraId="0DD9E43C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5" o:spid="_x0000_s11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" filled="f" stroked="f" strokeweight=".25pt">
                <v:textbox inset="1pt,1pt,1pt,1pt">
                  <w:txbxContent>
                    <w:p w14:paraId="0344E481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26" o:spid="_x0000_s11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A+b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" filled="f" stroked="f" strokeweight=".25pt">
                <v:textbox inset="1pt,1pt,1pt,1pt">
                  <w:txbxContent>
                    <w:p w14:paraId="3E46DF13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27" o:spid="_x0000_s11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" filled="f" stroked="f" strokeweight=".25pt">
                <v:textbox inset="1pt,1pt,1pt,1pt">
                  <w:txbxContent>
                    <w:p w14:paraId="5F98F846" w14:textId="77777777" w:rsidR="00F9655F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8" o:spid="_x0000_s1163" style="position:absolute;left:15950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" filled="f" stroked="f" strokeweight=".25pt">
                <v:textbox inset="1pt,1pt,1pt,1pt">
                  <w:txbxContent>
                    <w:p w14:paraId="727FFB46" w14:textId="77777777" w:rsidR="00F9655F" w:rsidRPr="00764AE1" w:rsidRDefault="00F9655F" w:rsidP="00E83C1D">
                      <w:pPr>
                        <w:pStyle w:val="a7"/>
                        <w:jc w:val="center"/>
                        <w:rPr>
                          <w:rFonts w:ascii="Calibri" w:hAnsi="Calibri"/>
                          <w:sz w:val="18"/>
                          <w:lang w:val="en-US"/>
                        </w:rPr>
                      </w:pPr>
                      <w:r w:rsidRPr="00122120">
                        <w:rPr>
                          <w:rFonts w:ascii="Calibri" w:hAnsi="Calibri"/>
                          <w:sz w:val="18"/>
                          <w:highlight w:val="yellow"/>
                        </w:rPr>
                        <w:t>35</w:t>
                      </w:r>
                    </w:p>
                  </w:txbxContent>
                </v:textbox>
              </v:rect>
              <v:rect id="Rectangle 229" o:spid="_x0000_s11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" filled="f" stroked="f" strokeweight=".25pt">
                <v:textbox inset="1pt,1pt,1pt,1pt">
                  <w:txbxContent>
                    <w:p w14:paraId="172BF2D8" w14:textId="73EC11A0" w:rsidR="00F9655F" w:rsidRPr="009F2EA2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>
                        <w:rPr>
                          <w:lang w:val="ru-RU"/>
                        </w:rPr>
                        <w:t>КП</w:t>
                      </w:r>
                      <w:r>
                        <w:t>.</w:t>
                      </w:r>
                      <w:r w:rsidR="00B910A9" w:rsidRPr="00954C69">
                        <w:rPr>
                          <w:noProof/>
                          <w:szCs w:val="28"/>
                          <w:highlight w:val="yellow"/>
                        </w:rPr>
                        <w:t>77777ФМБД</w:t>
                      </w:r>
                      <w:r>
                        <w:t>.</w:t>
                      </w:r>
                      <w:proofErr w:type="gramStart"/>
                      <w:r>
                        <w:t>2</w:t>
                      </w:r>
                      <w:r w:rsidR="00B910A9">
                        <w:t>6</w:t>
                      </w:r>
                      <w:r>
                        <w:t>.000.</w:t>
                      </w:r>
                      <w:r>
                        <w:rPr>
                          <w:lang w:val="en-US"/>
                        </w:rPr>
                        <w:t>E</w:t>
                      </w:r>
                      <w:proofErr w:type="gramEnd"/>
                      <w:r>
                        <w:rPr>
                          <w:lang w:val="en-US"/>
                        </w:rPr>
                        <w:t>1</w:t>
                      </w:r>
                    </w:p>
                    <w:p w14:paraId="0C1012A7" w14:textId="77777777" w:rsidR="00F9655F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  <w:p w14:paraId="5FA83D66" w14:textId="77777777" w:rsidR="00F9655F" w:rsidRPr="00EB5FEC" w:rsidRDefault="00F9655F" w:rsidP="00E83C1D"/>
                  </w:txbxContent>
                </v:textbox>
              </v:rect>
              <v:line id="Line 230" o:spid="_x0000_s11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" strokeweight="2pt"/>
              <v:line id="Line 231" o:spid="_x0000_s11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KE8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1is1/A6E46A3P8DAAD//wMAUEsBAi0AFAAGAAgAAAAhANvh9svuAAAAhQEAABMAAAAAAAAAAAAA&#10;AAAAAAAAAFtDb250ZW50X1R5cGVzXS54bWxQSwECLQAUAAYACAAAACEAWvQsW78AAAAVAQAACwAA&#10;AAAAAAAAAAAAAAAfAQAAX3JlbHMvLnJlbHNQSwECLQAUAAYACAAAACEAHlihPMMAAADcAAAADwAA&#10;AAAAAAAAAAAAAAAHAgAAZHJzL2Rvd25yZXYueG1sUEsFBgAAAAADAAMAtwAAAPcCAAAAAA==&#10;" strokeweight="2pt"/>
              <v:line id="Line 232" o:spid="_x0000_s11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" strokeweight="1pt"/>
              <v:line id="Line 233" o:spid="_x0000_s11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" strokeweight="1pt"/>
              <v:line id="Line 234" o:spid="_x0000_s11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" strokeweight="1pt"/>
              <v:group id="Group 235" o:spid="_x0000_s11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1J8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ySyG55lwBOTiAQAA//8DAFBLAQItABQABgAIAAAAIQDb4fbL7gAAAIUBAAATAAAAAAAAAAAA&#10;AAAAAAAAAABbQ29udGVudF9UeXBlc10ueG1sUEsBAi0AFAAGAAgAAAAhAFr0LFu/AAAAFQEAAAsA&#10;AAAAAAAAAAAAAAAAHwEAAF9yZWxzLy5yZWxzUEsBAi0AFAAGAAgAAAAhAOSfUnzEAAAA3AAAAA8A&#10;AAAAAAAAAAAAAAAABwIAAGRycy9kb3ducmV2LnhtbFBLBQYAAAAAAwADALcAAAD4AgAAAAA=&#10;">
                <v:rect id="Rectangle 236" o:spid="_x0000_s11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X+8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bxlC/g/E4+AXF0BAAD//wMAUEsBAi0AFAAGAAgAAAAhANvh9svuAAAAhQEAABMAAAAAAAAAAAAA&#10;AAAAAAAAAFtDb250ZW50X1R5cGVzXS54bWxQSwECLQAUAAYACAAAACEAWvQsW78AAAAVAQAACwAA&#10;AAAAAAAAAAAAAAAfAQAAX3JlbHMvLnJlbHNQSwECLQAUAAYACAAAACEAe81/vMMAAADcAAAADwAA&#10;AAAAAAAAAAAAAAAHAgAAZHJzL2Rvd25yZXYueG1sUEsFBgAAAAADAAMAtwAAAPcCAAAAAA==&#10;" filled="f" stroked="f" strokeweight=".25pt">
                  <v:textbox inset="1pt,1pt,1pt,1pt">
                    <w:txbxContent>
                      <w:p w14:paraId="771B24C3" w14:textId="77777777" w:rsidR="00F9655F" w:rsidRDefault="00F9655F" w:rsidP="00E83C1D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237" o:spid="_x0000_s11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" filled="f" stroked="f" strokeweight=".25pt">
                  <v:textbox inset="1pt,1pt,1pt,1pt">
                    <w:txbxContent>
                      <w:p w14:paraId="4066716C" w14:textId="6F38FEF7" w:rsidR="00F9655F" w:rsidRPr="00B910A9" w:rsidRDefault="00B910A9" w:rsidP="00B910A9">
                        <w:pPr>
                          <w:ind w:firstLine="0"/>
                          <w:rPr>
                            <w:rFonts w:ascii="ISOCPEUR" w:hAnsi="ISOCPEUR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B910A9">
                          <w:rPr>
                            <w:rFonts w:ascii="ISOCPEUR" w:hAnsi="ISOCPEUR"/>
                            <w:i/>
                            <w:iCs/>
                            <w:sz w:val="16"/>
                            <w:szCs w:val="16"/>
                            <w:highlight w:val="yellow"/>
                          </w:rPr>
                          <w:t>Шевченко І.</w:t>
                        </w:r>
                        <w:r w:rsidR="000D164D">
                          <w:rPr>
                            <w:rFonts w:ascii="ISOCPEUR" w:hAnsi="ISOCPEUR"/>
                            <w:i/>
                            <w:iCs/>
                            <w:sz w:val="16"/>
                            <w:szCs w:val="16"/>
                            <w:highlight w:val="yellow"/>
                          </w:rPr>
                          <w:t xml:space="preserve"> </w:t>
                        </w:r>
                        <w:r w:rsidRPr="00B910A9">
                          <w:rPr>
                            <w:rFonts w:ascii="ISOCPEUR" w:hAnsi="ISOCPEUR"/>
                            <w:i/>
                            <w:iCs/>
                            <w:sz w:val="16"/>
                            <w:szCs w:val="16"/>
                            <w:highlight w:val="yellow"/>
                          </w:rPr>
                          <w:t>І.</w:t>
                        </w:r>
                      </w:p>
                    </w:txbxContent>
                  </v:textbox>
                </v:rect>
              </v:group>
              <v:group id="Group 238" o:spid="_x0000_s11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<v:rect id="Rectangle 239" o:spid="_x0000_s11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" filled="f" stroked="f" strokeweight=".25pt">
                  <v:textbox inset="1pt,1pt,1pt,1pt">
                    <w:txbxContent>
                      <w:p w14:paraId="425B04C4" w14:textId="77777777" w:rsidR="00F9655F" w:rsidRDefault="00F9655F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240" o:spid="_x0000_s11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" filled="f" stroked="f" strokeweight=".25pt">
                  <v:textbox inset="1pt,1pt,1pt,1pt">
                    <w:txbxContent>
                      <w:p w14:paraId="079B35C6" w14:textId="52786149" w:rsidR="00F9655F" w:rsidRPr="009F2EA2" w:rsidRDefault="00B910A9" w:rsidP="00E83C1D">
                        <w:pPr>
                          <w:pStyle w:val="a7"/>
                          <w:rPr>
                            <w:rFonts w:cs="Courier New"/>
                            <w:sz w:val="16"/>
                            <w:szCs w:val="18"/>
                          </w:rPr>
                        </w:pPr>
                        <w:proofErr w:type="spellStart"/>
                        <w:r w:rsidRPr="00B910A9">
                          <w:rPr>
                            <w:sz w:val="16"/>
                            <w:szCs w:val="16"/>
                            <w:highlight w:val="yellow"/>
                          </w:rPr>
                          <w:t>Рудчик</w:t>
                        </w:r>
                        <w:proofErr w:type="spellEnd"/>
                        <w:r w:rsidRPr="00B910A9">
                          <w:rPr>
                            <w:sz w:val="16"/>
                            <w:szCs w:val="16"/>
                            <w:highlight w:val="yellow"/>
                          </w:rPr>
                          <w:t xml:space="preserve"> І.</w:t>
                        </w:r>
                        <w:r w:rsidR="000D164D">
                          <w:rPr>
                            <w:sz w:val="16"/>
                            <w:szCs w:val="16"/>
                            <w:highlight w:val="yellow"/>
                          </w:rPr>
                          <w:t xml:space="preserve"> </w:t>
                        </w:r>
                        <w:r w:rsidRPr="00B910A9">
                          <w:rPr>
                            <w:sz w:val="16"/>
                            <w:szCs w:val="16"/>
                            <w:highlight w:val="yellow"/>
                          </w:rPr>
                          <w:t>В.</w:t>
                        </w:r>
                      </w:p>
                    </w:txbxContent>
                  </v:textbox>
                </v:rect>
              </v:group>
              <v:group id="Group 241" o:spid="_x0000_s11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">
                <v:rect id="Rectangle 242" o:spid="_x0000_s11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" filled="f" stroked="f" strokeweight=".25pt">
                  <v:textbox inset="1pt,1pt,1pt,1pt">
                    <w:txbxContent>
                      <w:p w14:paraId="5B8D5EFD" w14:textId="77777777" w:rsidR="00F9655F" w:rsidRDefault="00F9655F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243" o:spid="_x0000_s11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" filled="f" stroked="f" strokeweight=".25pt">
                  <v:textbox inset="1pt,1pt,1pt,1pt">
                    <w:txbxContent>
                      <w:p w14:paraId="6B0A98BA" w14:textId="77777777" w:rsidR="00F9655F" w:rsidRDefault="00F9655F" w:rsidP="00E83C1D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244" o:spid="_x0000_s11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mE6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">
                <v:rect id="Rectangle 245" o:spid="_x0000_s11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" filled="f" stroked="f" strokeweight=".25pt">
                  <v:textbox inset="1pt,1pt,1pt,1pt">
                    <w:txbxContent>
                      <w:p w14:paraId="4BDB4463" w14:textId="77777777" w:rsidR="00F9655F" w:rsidRDefault="00F9655F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246" o:spid="_x0000_s11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Olh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bDWF15l4BOTmCQAA//8DAFBLAQItABQABgAIAAAAIQDb4fbL7gAAAIUBAAATAAAAAAAAAAAAAAAA&#10;AAAAAABbQ29udGVudF9UeXBlc10ueG1sUEsBAi0AFAAGAAgAAAAhAFr0LFu/AAAAFQEAAAsAAAAA&#10;AAAAAAAAAAAAHwEAAF9yZWxzLy5yZWxzUEsBAi0AFAAGAAgAAAAhAP4U6WHBAAAA3AAAAA8AAAAA&#10;AAAAAAAAAAAABwIAAGRycy9kb3ducmV2LnhtbFBLBQYAAAAAAwADALcAAAD1AgAAAAA=&#10;" filled="f" stroked="f" strokeweight=".25pt">
                  <v:textbox inset="1pt,1pt,1pt,1pt">
                    <w:txbxContent>
                      <w:p w14:paraId="3F50E7D3" w14:textId="0F15D9B4" w:rsidR="00F9655F" w:rsidRPr="004F4E8E" w:rsidRDefault="00F9655F" w:rsidP="00E83C1D">
                        <w:pPr>
                          <w:pStyle w:val="a7"/>
                          <w:rPr>
                            <w:rFonts w:ascii="Journal" w:hAnsi="Journal"/>
                            <w:sz w:val="16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247" o:spid="_x0000_s11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P9N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">
                <v:rect id="Rectangle 248" o:spid="_x0000_s11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" filled="f" stroked="f" strokeweight=".25pt">
                  <v:textbox inset="1pt,1pt,1pt,1pt">
                    <w:txbxContent>
                      <w:p w14:paraId="5C41E04D" w14:textId="77777777" w:rsidR="00F9655F" w:rsidRDefault="00F9655F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249" o:spid="_x0000_s11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XEV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" filled="f" stroked="f" strokeweight=".25pt">
                  <v:textbox inset="1pt,1pt,1pt,1pt">
                    <w:txbxContent>
                      <w:p w14:paraId="44A4AACB" w14:textId="3CC1ABE7" w:rsidR="00F9655F" w:rsidRPr="008C5FED" w:rsidRDefault="00F9655F" w:rsidP="00E83C1D">
                        <w:pPr>
                          <w:pStyle w:val="a7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Лінчук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 xml:space="preserve"> Н.</w:t>
                        </w:r>
                        <w:r w:rsidR="007A2E15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</w:rPr>
                          <w:t>Л.</w:t>
                        </w:r>
                      </w:p>
                    </w:txbxContent>
                  </v:textbox>
                </v:rect>
              </v:group>
              <v:line id="Line 250" o:spid="_x0000_s11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" strokeweight="2pt"/>
              <v:rect id="Rectangle 251" o:spid="_x0000_s11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" filled="f" stroked="f" strokeweight=".25pt">
                <v:textbox inset="1pt,1pt,1pt,1pt">
                  <w:txbxContent>
                    <w:p w14:paraId="5EC04585" w14:textId="7AF7A08A" w:rsidR="00F9655F" w:rsidRPr="00B910A9" w:rsidRDefault="00B910A9" w:rsidP="006456AB">
                      <w:pPr>
                        <w:ind w:firstLine="0"/>
                        <w:jc w:val="center"/>
                        <w:rPr>
                          <w:rFonts w:cs="Times New Roman"/>
                          <w:color w:val="000000"/>
                          <w:sz w:val="20"/>
                          <w:szCs w:val="20"/>
                          <w:highlight w:val="yellow"/>
                        </w:rPr>
                      </w:pPr>
                      <w:r w:rsidRPr="00B910A9">
                        <w:rPr>
                          <w:rFonts w:cs="Times New Roman"/>
                          <w:color w:val="000000"/>
                          <w:sz w:val="20"/>
                          <w:szCs w:val="20"/>
                          <w:highlight w:val="yellow"/>
                        </w:rPr>
                        <w:t xml:space="preserve">Тема курсового </w:t>
                      </w:r>
                      <w:proofErr w:type="spellStart"/>
                      <w:r w:rsidRPr="00B910A9">
                        <w:rPr>
                          <w:rFonts w:cs="Times New Roman"/>
                          <w:color w:val="000000"/>
                          <w:sz w:val="20"/>
                          <w:szCs w:val="20"/>
                          <w:highlight w:val="yellow"/>
                        </w:rPr>
                        <w:t>проєкту</w:t>
                      </w:r>
                      <w:proofErr w:type="spellEnd"/>
                    </w:p>
                    <w:p w14:paraId="1137F09C" w14:textId="77777777" w:rsidR="00F9655F" w:rsidRPr="00DE05B7" w:rsidRDefault="00F9655F" w:rsidP="00E83C1D">
                      <w:pPr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B910A9">
                        <w:rPr>
                          <w:rFonts w:cs="Times New Roman"/>
                          <w:sz w:val="20"/>
                          <w:szCs w:val="20"/>
                          <w:highlight w:val="yellow"/>
                        </w:rPr>
                        <w:t>Додаток 1. Концептуальна схема</w:t>
                      </w:r>
                    </w:p>
                  </w:txbxContent>
                </v:textbox>
              </v:rect>
              <v:line id="Line 252" o:spid="_x0000_s11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" strokeweight="2pt"/>
              <v:line id="Line 253" o:spid="_x0000_s11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" strokeweight="2pt"/>
              <v:line id="Line 254" o:spid="_x0000_s11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YdQ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FYX44&#10;E46A3HwBAAD//wMAUEsBAi0AFAAGAAgAAAAhANvh9svuAAAAhQEAABMAAAAAAAAAAAAAAAAAAAAA&#10;AFtDb250ZW50X1R5cGVzXS54bWxQSwECLQAUAAYACAAAACEAWvQsW78AAAAVAQAACwAAAAAAAAAA&#10;AAAAAAAfAQAAX3JlbHMvLnJlbHNQSwECLQAUAAYACAAAACEACR2HUL0AAADcAAAADwAAAAAAAAAA&#10;AAAAAAAHAgAAZHJzL2Rvd25yZXYueG1sUEsFBgAAAAADAAMAtwAAAPECAAAAAA==&#10;" strokeweight="2pt"/>
              <v:rect id="Rectangle 255" o:spid="_x0000_s11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" filled="f" stroked="f" strokeweight=".25pt">
                <v:textbox inset="1pt,1pt,1pt,1pt">
                  <w:txbxContent>
                    <w:p w14:paraId="36F00D0F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256" o:spid="_x0000_s11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LGD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gk8z6QjIFf/AAAA//8DAFBLAQItABQABgAIAAAAIQDb4fbL7gAAAIUBAAATAAAAAAAAAAAAAAAA&#10;AAAAAABbQ29udGVudF9UeXBlc10ueG1sUEsBAi0AFAAGAAgAAAAhAFr0LFu/AAAAFQEAAAsAAAAA&#10;AAAAAAAAAAAAHwEAAF9yZWxzLy5yZWxzUEsBAi0AFAAGAAgAAAAhANa0sYPBAAAA3AAAAA8AAAAA&#10;AAAAAAAAAAAABwIAAGRycy9kb3ducmV2LnhtbFBLBQYAAAAAAwADALcAAAD1AgAAAAA=&#10;" filled="f" stroked="f" strokeweight=".25pt">
                <v:textbox inset="1pt,1pt,1pt,1pt">
                  <w:txbxContent>
                    <w:p w14:paraId="3AF302DA" w14:textId="77777777" w:rsidR="00F9655F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257" o:spid="_x0000_s11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" filled="f" stroked="f" strokeweight=".25pt">
                <v:textbox inset="1pt,1pt,1pt,1pt">
                  <w:txbxContent>
                    <w:p w14:paraId="68DEAD7F" w14:textId="10F00985" w:rsidR="00F9655F" w:rsidRPr="005B7CF2" w:rsidRDefault="00210C06" w:rsidP="00E83C1D">
                      <w:pPr>
                        <w:pStyle w:val="a7"/>
                        <w:jc w:val="center"/>
                        <w:rPr>
                          <w:rFonts w:ascii="Calibri" w:hAnsi="Calibri"/>
                          <w:sz w:val="18"/>
                        </w:rPr>
                      </w:pPr>
                      <w:r w:rsidRPr="00122120">
                        <w:rPr>
                          <w:rFonts w:ascii="Calibri" w:hAnsi="Calibri"/>
                          <w:sz w:val="18"/>
                          <w:highlight w:val="yellow"/>
                        </w:rPr>
                        <w:t>63</w:t>
                      </w:r>
                    </w:p>
                  </w:txbxContent>
                </v:textbox>
              </v:rect>
              <v:line id="Line 258" o:spid="_x0000_s11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" strokeweight="1pt"/>
              <v:line id="Line 259" o:spid="_x0000_s11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aZ7xAAAANw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zF7h70w6AnJ6BwAA//8DAFBLAQItABQABgAIAAAAIQDb4fbL7gAAAIUBAAATAAAAAAAAAAAA&#10;AAAAAAAAAABbQ29udGVudF9UeXBlc10ueG1sUEsBAi0AFAAGAAgAAAAhAFr0LFu/AAAAFQEAAAsA&#10;AAAAAAAAAAAAAAAAHwEAAF9yZWxzLy5yZWxzUEsBAi0AFAAGAAgAAAAhAJ3ZpnvEAAAA3AAAAA8A&#10;AAAAAAAAAAAAAAAABwIAAGRycy9kb3ducmV2LnhtbFBLBQYAAAAAAwADALcAAAD4AgAAAAA=&#10;" strokeweight="1pt"/>
              <v:rect id="Rectangle 260" o:spid="_x0000_s1195" style="position:absolute;left:14295;top:19221;width:5609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" filled="f" stroked="f" strokeweight=".25pt">
                <v:textbox inset="1pt,1pt,1pt,1pt">
                  <w:txbxContent>
                    <w:p w14:paraId="01E10D4E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ПГФК ДВНЗ УжНУ </w:t>
                      </w:r>
                    </w:p>
                    <w:p w14:paraId="31C81E03" w14:textId="25D691D1" w:rsidR="00F9655F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</w:rPr>
                        <w:t>КН-3</w:t>
                      </w:r>
                      <w:r w:rsidR="006456AB" w:rsidRPr="00B910A9">
                        <w:rPr>
                          <w:sz w:val="20"/>
                          <w:highlight w:val="yellow"/>
                        </w:rPr>
                        <w:t>4</w:t>
                      </w:r>
                    </w:p>
                    <w:p w14:paraId="6534272A" w14:textId="77777777" w:rsidR="00F9655F" w:rsidRPr="002B12DB" w:rsidRDefault="00F9655F" w:rsidP="00E83C1D">
                      <w:pPr>
                        <w:pStyle w:val="a7"/>
                        <w:jc w:val="center"/>
                        <w:rPr>
                          <w:rFonts w:asciiTheme="minorHAnsi" w:hAnsiTheme="minorHAnsi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EC23E" w14:textId="77777777" w:rsidR="00F9655F" w:rsidRPr="00D02BC7" w:rsidRDefault="00F9655F" w:rsidP="00D02BC7">
    <w:pPr>
      <w:pStyle w:val="a5"/>
      <w:ind w:firstLine="0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9504" behindDoc="0" locked="1" layoutInCell="1" allowOverlap="1" wp14:anchorId="57A5D23E" wp14:editId="0F7F714A">
              <wp:simplePos x="0" y="0"/>
              <wp:positionH relativeFrom="page">
                <wp:posOffset>686435</wp:posOffset>
              </wp:positionH>
              <wp:positionV relativeFrom="page">
                <wp:posOffset>448945</wp:posOffset>
              </wp:positionV>
              <wp:extent cx="6588760" cy="9925685"/>
              <wp:effectExtent l="0" t="0" r="21590" b="18415"/>
              <wp:wrapNone/>
              <wp:docPr id="408" name="Группа 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925685"/>
                        <a:chOff x="0" y="0"/>
                        <a:chExt cx="20000" cy="20000"/>
                      </a:xfrm>
                    </wpg:grpSpPr>
                    <wps:wsp>
                      <wps:cNvPr id="409" name="Rectangle 21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0" name="Line 21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1" name="Line 21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2" name="Line 21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3" name="Line 21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4" name="Line 21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5" name="Line 21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6" name="Line 21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7" name="Line 22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8" name="Line 22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9" name="Rectangle 22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3FC734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0" name="Rectangle 22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0FBE52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" name="Rectangle 22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DEA562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2" name="Rectangle 22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55D84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3" name="Rectangle 22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9653C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4" name="Rectangle 22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99D070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5" name="Rectangle 22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A9244D" w14:textId="77777777" w:rsidR="00F9655F" w:rsidRPr="00216685" w:rsidRDefault="00F9655F" w:rsidP="00E83C1D">
                            <w:pPr>
                              <w:pStyle w:val="a7"/>
                              <w:jc w:val="center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 w:rsidRPr="00122120">
                              <w:rPr>
                                <w:rFonts w:ascii="Calibri" w:hAnsi="Calibri"/>
                                <w:sz w:val="18"/>
                                <w:highlight w:val="yellow"/>
                              </w:rPr>
                              <w:t>36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6" name="Rectangle 22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5E034D" w14:textId="13B94023" w:rsidR="00F9655F" w:rsidRPr="003C27C0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КП</w:t>
                            </w:r>
                            <w:r>
                              <w:t>.</w:t>
                            </w:r>
                            <w:r w:rsidR="00B910A9" w:rsidRPr="00954C69">
                              <w:rPr>
                                <w:noProof/>
                                <w:szCs w:val="28"/>
                                <w:highlight w:val="yellow"/>
                              </w:rPr>
                              <w:t>77777ФМБД</w:t>
                            </w:r>
                            <w:r>
                              <w:t>.</w:t>
                            </w:r>
                            <w:proofErr w:type="gramStart"/>
                            <w:r>
                              <w:t>2</w:t>
                            </w:r>
                            <w:r w:rsidR="006C0521">
                              <w:t>6</w:t>
                            </w:r>
                            <w:r>
                              <w:t>.000.</w:t>
                            </w:r>
                            <w:r>
                              <w:rPr>
                                <w:lang w:val="en-US"/>
                              </w:rPr>
                              <w:t>E</w:t>
                            </w:r>
                            <w:proofErr w:type="gramEnd"/>
                            <w:r>
                              <w:t>2</w:t>
                            </w:r>
                          </w:p>
                          <w:p w14:paraId="2EB17199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  <w:p w14:paraId="685FBF24" w14:textId="77777777" w:rsidR="00F9655F" w:rsidRPr="00EB5FEC" w:rsidRDefault="00F9655F" w:rsidP="00E83C1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7" name="Line 23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8" name="Line 23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9" name="Line 23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0" name="Line 23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1" name="Line 23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32" name="Group 23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33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5C98B9" w14:textId="77777777" w:rsidR="00F9655F" w:rsidRDefault="00F9655F" w:rsidP="00E83C1D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4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194213" w14:textId="3BB12D61" w:rsidR="00F9655F" w:rsidRPr="00B910A9" w:rsidRDefault="00B910A9" w:rsidP="009D5CC2">
                              <w:pPr>
                                <w:pStyle w:val="a7"/>
                                <w:rPr>
                                  <w:rFonts w:cs="Courier New"/>
                                  <w:sz w:val="16"/>
                                  <w:szCs w:val="16"/>
                                </w:rPr>
                              </w:pPr>
                              <w:r w:rsidRPr="00B910A9">
                                <w:rPr>
                                  <w:rFonts w:cs="Arial"/>
                                  <w:sz w:val="16"/>
                                  <w:szCs w:val="16"/>
                                  <w:highlight w:val="yellow"/>
                                </w:rPr>
                                <w:t>Шевченко І.</w:t>
                              </w:r>
                              <w:r w:rsidR="000D164D">
                                <w:rPr>
                                  <w:rFonts w:cs="Arial"/>
                                  <w:sz w:val="16"/>
                                  <w:szCs w:val="16"/>
                                  <w:highlight w:val="yellow"/>
                                </w:rPr>
                                <w:t xml:space="preserve"> </w:t>
                              </w:r>
                              <w:r w:rsidRPr="00B910A9">
                                <w:rPr>
                                  <w:rFonts w:cs="Arial"/>
                                  <w:sz w:val="16"/>
                                  <w:szCs w:val="16"/>
                                  <w:highlight w:val="yellow"/>
                                </w:rPr>
                                <w:t>І.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35" name="Group 23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36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DD5B14" w14:textId="77777777" w:rsidR="00F9655F" w:rsidRDefault="00F9655F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7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94618C" w14:textId="6927EC59" w:rsidR="00F9655F" w:rsidRPr="009F2EA2" w:rsidRDefault="00B910A9" w:rsidP="00E83C1D">
                              <w:pPr>
                                <w:pStyle w:val="a7"/>
                                <w:rPr>
                                  <w:rFonts w:cs="Courier New"/>
                                  <w:sz w:val="16"/>
                                  <w:szCs w:val="18"/>
                                </w:rPr>
                              </w:pPr>
                              <w:proofErr w:type="spellStart"/>
                              <w:r w:rsidRPr="00B910A9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>Рудчик</w:t>
                              </w:r>
                              <w:proofErr w:type="spellEnd"/>
                              <w:r w:rsidRPr="00B910A9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 xml:space="preserve"> І.</w:t>
                              </w:r>
                              <w:r w:rsidR="000D164D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 xml:space="preserve"> </w:t>
                              </w:r>
                              <w:r w:rsidRPr="00B910A9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>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38" name="Group 24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39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FEE022" w14:textId="77777777" w:rsidR="00F9655F" w:rsidRDefault="00F9655F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0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B0F34D" w14:textId="77777777" w:rsidR="00F9655F" w:rsidRDefault="00F9655F" w:rsidP="00E83C1D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41" name="Group 24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42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73D82F" w14:textId="77777777" w:rsidR="00F9655F" w:rsidRDefault="00F9655F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3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53AEE6" w14:textId="21079FD2" w:rsidR="00F9655F" w:rsidRPr="003C27C0" w:rsidRDefault="00F9655F" w:rsidP="00E83C1D">
                              <w:pPr>
                                <w:pStyle w:val="a7"/>
                                <w:rPr>
                                  <w:rFonts w:ascii="Journal" w:hAnsi="Journal"/>
                                  <w:sz w:val="16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44" name="Group 24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45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F7C54F" w14:textId="77777777" w:rsidR="00F9655F" w:rsidRDefault="00F9655F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6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8C5F3F" w14:textId="3692C0B0" w:rsidR="00F9655F" w:rsidRPr="008C5FED" w:rsidRDefault="00F9655F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Лінчук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Н. 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47" name="Line 25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0" name="Rectangle 25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448A5A" w14:textId="77777777" w:rsidR="00B910A9" w:rsidRPr="00B910A9" w:rsidRDefault="00B910A9" w:rsidP="00B910A9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highlight w:val="yellow"/>
                              </w:rPr>
                            </w:pPr>
                            <w:r w:rsidRPr="00B910A9"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highlight w:val="yellow"/>
                              </w:rPr>
                              <w:t xml:space="preserve">Тема курсового </w:t>
                            </w:r>
                            <w:proofErr w:type="spellStart"/>
                            <w:r w:rsidRPr="00B910A9"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highlight w:val="yellow"/>
                              </w:rPr>
                              <w:t>проєкту</w:t>
                            </w:r>
                            <w:proofErr w:type="spellEnd"/>
                          </w:p>
                          <w:p w14:paraId="400F613B" w14:textId="02A928C3" w:rsidR="00F9655F" w:rsidRPr="007A19C9" w:rsidRDefault="00F9655F" w:rsidP="006456AB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B910A9">
                              <w:rPr>
                                <w:rFonts w:cs="Times New Roman"/>
                                <w:sz w:val="20"/>
                                <w:szCs w:val="20"/>
                                <w:highlight w:val="yellow"/>
                              </w:rPr>
                              <w:t xml:space="preserve">Додаток 2. </w:t>
                            </w:r>
                            <w:r w:rsidR="005A401E" w:rsidRPr="00B910A9">
                              <w:rPr>
                                <w:rFonts w:cs="Times New Roman"/>
                                <w:sz w:val="20"/>
                                <w:szCs w:val="20"/>
                                <w:highlight w:val="yellow"/>
                              </w:rPr>
                              <w:t>Функціональна</w:t>
                            </w:r>
                            <w:r w:rsidRPr="00B910A9">
                              <w:rPr>
                                <w:rFonts w:cs="Times New Roman"/>
                                <w:sz w:val="20"/>
                                <w:szCs w:val="20"/>
                                <w:highlight w:val="yellow"/>
                              </w:rPr>
                              <w:t xml:space="preserve"> схема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1" name="Line 25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2" name="Line 25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3" name="Line 25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4" name="Rectangle 25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14236C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5" name="Rectangle 25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3FA59A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6" name="Rectangle 25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B65997" w14:textId="54A7C6F7" w:rsidR="00F9655F" w:rsidRPr="005B7CF2" w:rsidRDefault="00210C06" w:rsidP="00E83C1D">
                            <w:pPr>
                              <w:pStyle w:val="a7"/>
                              <w:jc w:val="center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 w:rsidRPr="00122120">
                              <w:rPr>
                                <w:rFonts w:ascii="Calibri" w:hAnsi="Calibri"/>
                                <w:sz w:val="18"/>
                                <w:highlight w:val="yellow"/>
                              </w:rPr>
                              <w:t>63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7" name="Line 25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8" name="Line 25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9" name="Rectangle 26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BC1B4C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ПГФК ДВНЗ УжНУ </w:t>
                            </w:r>
                          </w:p>
                          <w:p w14:paraId="7070198F" w14:textId="668AB7C1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</w:rPr>
                              <w:t>КН-3</w:t>
                            </w:r>
                            <w:r w:rsidR="006456AB" w:rsidRPr="00B910A9">
                              <w:rPr>
                                <w:sz w:val="20"/>
                                <w:highlight w:val="yellow"/>
                              </w:rPr>
                              <w:t>4</w:t>
                            </w:r>
                          </w:p>
                          <w:p w14:paraId="179172D2" w14:textId="77777777" w:rsidR="00F9655F" w:rsidRPr="002B12DB" w:rsidRDefault="00F9655F" w:rsidP="00E83C1D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A5D23E" id="Группа 408" o:spid="_x0000_s1196" style="position:absolute;left:0;text-align:left;margin-left:54.05pt;margin-top:35.35pt;width:518.8pt;height:781.55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">
              <v:rect id="Rectangle 212" o:spid="_x0000_s11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" filled="f" strokeweight="2pt"/>
              <v:line id="Line 213" o:spid="_x0000_s119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GN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Nwvxw&#10;JhwBufkCAAD//wMAUEsBAi0AFAAGAAgAAAAhANvh9svuAAAAhQEAABMAAAAAAAAAAAAAAAAAAAAA&#10;AFtDb250ZW50X1R5cGVzXS54bWxQSwECLQAUAAYACAAAACEAWvQsW78AAAAVAQAACwAAAAAAAAAA&#10;AAAAAAAfAQAAX3JlbHMvLnJlbHNQSwECLQAUAAYACAAAACEAjMQRjb0AAADcAAAADwAAAAAAAAAA&#10;AAAAAAAHAgAAZHJzL2Rvd25yZXYueG1sUEsFBgAAAAADAAMAtwAAAPECAAAAAA==&#10;" strokeweight="2pt"/>
              <v:line id="Line 214" o:spid="_x0000_s119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" strokeweight="2pt"/>
              <v:line id="Line 215" o:spid="_x0000_s120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ip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E1oqYcAAAADcAAAADwAAAAAA&#10;AAAAAAAAAAAHAgAAZHJzL2Rvd25yZXYueG1sUEsFBgAAAAADAAMAtwAAAPQCAAAAAA==&#10;" strokeweight="2pt"/>
              <v:line id="Line 216" o:spid="_x0000_s120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o/6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sV0Dq8z4QjI3T8AAAD//wMAUEsBAi0AFAAGAAgAAAAhANvh9svuAAAAhQEAABMAAAAAAAAAAAAA&#10;AAAAAAAAAFtDb250ZW50X1R5cGVzXS54bWxQSwECLQAUAAYACAAAACEAWvQsW78AAAAVAQAACwAA&#10;AAAAAAAAAAAAAAAfAQAAX3JlbHMvLnJlbHNQSwECLQAUAAYACAAAACEAfBaP+sMAAADcAAAADwAA&#10;AAAAAAAAAAAAAAAHAgAAZHJzL2Rvd25yZXYueG1sUEsFBgAAAAADAAMAtwAAAPcCAAAAAA==&#10;" strokeweight="2pt"/>
              <v:line id="Line 217" o:spid="_x0000_s120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xe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8/8XjsAAAADcAAAADwAAAAAA&#10;AAAAAAAAAAAHAgAAZHJzL2Rvd25yZXYueG1sUEsFBgAAAAADAAMAtwAAAPQCAAAAAA==&#10;" strokeweight="2pt"/>
              <v:line id="Line 218" o:spid="_x0000_s120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7IV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nLOyFcAAAADcAAAADwAAAAAA&#10;AAAAAAAAAAAHAgAAZHJzL2Rvd25yZXYueG1sUEsFBgAAAAADAAMAtwAAAPQCAAAAAA==&#10;" strokeweight="2pt"/>
              <v:line id="Line 219" o:spid="_x0000_s120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Sx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bGEsYsAAAADcAAAADwAAAAAA&#10;AAAAAAAAAAAHAgAAZHJzL2Rvd25yZXYueG1sUEsFBgAAAAADAAMAtwAAAPQCAAAAAA==&#10;" strokeweight="2pt"/>
              <v:line id="Line 220" o:spid="_x0000_s12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" strokeweight="1pt"/>
              <v:line id="Line 221" o:spid="_x0000_s12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" strokeweight="1pt"/>
              <v:rect id="Rectangle 222" o:spid="_x0000_s12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bUv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ebqC55l4BOTmAQAA//8DAFBLAQItABQABgAIAAAAIQDb4fbL7gAAAIUBAAATAAAAAAAAAAAAAAAA&#10;AAAAAABbQ29udGVudF9UeXBlc10ueG1sUEsBAi0AFAAGAAgAAAAhAFr0LFu/AAAAFQEAAAsAAAAA&#10;AAAAAAAAAAAAHwEAAF9yZWxzLy5yZWxzUEsBAi0AFAAGAAgAAAAhAF3JtS/BAAAA3AAAAA8AAAAA&#10;AAAAAAAAAAAABwIAAGRycy9kb3ducmV2LnhtbFBLBQYAAAAAAwADALcAAAD1AgAAAAA=&#10;" filled="f" stroked="f" strokeweight=".25pt">
                <v:textbox inset="1pt,1pt,1pt,1pt">
                  <w:txbxContent>
                    <w:p w14:paraId="5D3FC734" w14:textId="77777777" w:rsidR="00F9655F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3" o:spid="_x0000_s12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9YP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" filled="f" stroked="f" strokeweight=".25pt">
                <v:textbox inset="1pt,1pt,1pt,1pt">
                  <w:txbxContent>
                    <w:p w14:paraId="490FBE52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4" o:spid="_x0000_s12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3OU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BnKfyfiUdAllcAAAD//wMAUEsBAi0AFAAGAAgAAAAhANvh9svuAAAAhQEAABMAAAAAAAAAAAAA&#10;AAAAAAAAAFtDb250ZW50X1R5cGVzXS54bWxQSwECLQAUAAYACAAAACEAWvQsW78AAAAVAQAACwAA&#10;AAAAAAAAAAAAAAAfAQAAX3JlbHMvLnJlbHNQSwECLQAUAAYACAAAACEAbdNzlMMAAADcAAAADwAA&#10;AAAAAAAAAAAAAAAHAgAAZHJzL2Rvd25yZXYueG1sUEsFBgAAAAADAAMAtwAAAPcCAAAAAA==&#10;" filled="f" stroked="f" strokeweight=".25pt">
                <v:textbox inset="1pt,1pt,1pt,1pt">
                  <w:txbxContent>
                    <w:p w14:paraId="6BDEA562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5" o:spid="_x0000_s12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3j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m&#10;aQq/Z+IRkNsPAAAA//8DAFBLAQItABQABgAIAAAAIQDb4fbL7gAAAIUBAAATAAAAAAAAAAAAAAAA&#10;AAAAAABbQ29udGVudF9UeXBlc10ueG1sUEsBAi0AFAAGAAgAAAAhAFr0LFu/AAAAFQEAAAsAAAAA&#10;AAAAAAAAAAAAHwEAAF9yZWxzLy5yZWxzUEsBAi0AFAAGAAgAAAAhAJ0B7ePBAAAA3AAAAA8AAAAA&#10;AAAAAAAAAAAABwIAAGRycy9kb3ducmV2LnhtbFBLBQYAAAAAAwADALcAAAD1AgAAAAA=&#10;" filled="f" stroked="f" strokeweight=".25pt">
                <v:textbox inset="1pt,1pt,1pt,1pt">
                  <w:txbxContent>
                    <w:p w14:paraId="3BB55D84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26" o:spid="_x0000_s12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h4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87g70w8AnL7CwAA//8DAFBLAQItABQABgAIAAAAIQDb4fbL7gAAAIUBAAATAAAAAAAAAAAAAAAA&#10;AAAAAABbQ29udGVudF9UeXBlc10ueG1sUEsBAi0AFAAGAAgAAAAhAFr0LFu/AAAAFQEAAAsAAAAA&#10;AAAAAAAAAAAAHwEAAF9yZWxzLy5yZWxzUEsBAi0AFAAGAAgAAAAhAPJNSHjBAAAA3AAAAA8AAAAA&#10;AAAAAAAAAAAABwIAAGRycy9kb3ducmV2LnhtbFBLBQYAAAAAAwADALcAAAD1AgAAAAA=&#10;" filled="f" stroked="f" strokeweight=".25pt">
                <v:textbox inset="1pt,1pt,1pt,1pt">
                  <w:txbxContent>
                    <w:p w14:paraId="7779653C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27" o:spid="_x0000_s12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AM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bJrB80w8AnL1AAAA//8DAFBLAQItABQABgAIAAAAIQDb4fbL7gAAAIUBAAATAAAAAAAAAAAAAAAA&#10;AAAAAABbQ29udGVudF9UeXBlc10ueG1sUEsBAi0AFAAGAAgAAAAhAFr0LFu/AAAAFQEAAAsAAAAA&#10;AAAAAAAAAAAAHwEAAF9yZWxzLy5yZWxzUEsBAi0AFAAGAAgAAAAhAH2k0AzBAAAA3AAAAA8AAAAA&#10;AAAAAAAAAAAABwIAAGRycy9kb3ducmV2LnhtbFBLBQYAAAAAAwADALcAAAD1AgAAAAA=&#10;" filled="f" stroked="f" strokeweight=".25pt">
                <v:textbox inset="1pt,1pt,1pt,1pt">
                  <w:txbxContent>
                    <w:p w14:paraId="7D99D070" w14:textId="77777777" w:rsidR="00F9655F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8" o:spid="_x0000_s12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HWX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pnP4nIlHQG7fAAAA//8DAFBLAQItABQABgAIAAAAIQDb4fbL7gAAAIUBAAATAAAAAAAAAAAAAAAA&#10;AAAAAABbQ29udGVudF9UeXBlc10ueG1sUEsBAi0AFAAGAAgAAAAhAFr0LFu/AAAAFQEAAAsAAAAA&#10;AAAAAAAAAAAAHwEAAF9yZWxzLy5yZWxzUEsBAi0AFAAGAAgAAAAhABLodZfBAAAA3AAAAA8AAAAA&#10;AAAAAAAAAAAABwIAAGRycy9kb3ducmV2LnhtbFBLBQYAAAAAAwADALcAAAD1AgAAAAA=&#10;" filled="f" stroked="f" strokeweight=".25pt">
                <v:textbox inset="1pt,1pt,1pt,1pt">
                  <w:txbxContent>
                    <w:p w14:paraId="3BA9244D" w14:textId="77777777" w:rsidR="00F9655F" w:rsidRPr="00216685" w:rsidRDefault="00F9655F" w:rsidP="00E83C1D">
                      <w:pPr>
                        <w:pStyle w:val="a7"/>
                        <w:jc w:val="center"/>
                        <w:rPr>
                          <w:rFonts w:ascii="Calibri" w:hAnsi="Calibri"/>
                          <w:sz w:val="18"/>
                        </w:rPr>
                      </w:pPr>
                      <w:r w:rsidRPr="00122120">
                        <w:rPr>
                          <w:rFonts w:ascii="Calibri" w:hAnsi="Calibri"/>
                          <w:sz w:val="18"/>
                          <w:highlight w:val="yellow"/>
                        </w:rPr>
                        <w:t>36</w:t>
                      </w:r>
                    </w:p>
                  </w:txbxContent>
                </v:textbox>
              </v:rect>
              <v:rect id="Rectangle 229" o:spid="_x0000_s121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uvg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dtNCr9n4hGQxQ8AAAD//wMAUEsBAi0AFAAGAAgAAAAhANvh9svuAAAAhQEAABMAAAAAAAAAAAAA&#10;AAAAAAAAAFtDb250ZW50X1R5cGVzXS54bWxQSwECLQAUAAYACAAAACEAWvQsW78AAAAVAQAACwAA&#10;AAAAAAAAAAAAAAAfAQAAX3JlbHMvLnJlbHNQSwECLQAUAAYACAAAACEA4jrr4MMAAADcAAAADwAA&#10;AAAAAAAAAAAAAAAHAgAAZHJzL2Rvd25yZXYueG1sUEsFBgAAAAADAAMAtwAAAPcCAAAAAA==&#10;" filled="f" stroked="f" strokeweight=".25pt">
                <v:textbox inset="1pt,1pt,1pt,1pt">
                  <w:txbxContent>
                    <w:p w14:paraId="215E034D" w14:textId="13B94023" w:rsidR="00F9655F" w:rsidRPr="003C27C0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lang w:val="ru-RU"/>
                        </w:rPr>
                        <w:t>КП</w:t>
                      </w:r>
                      <w:r>
                        <w:t>.</w:t>
                      </w:r>
                      <w:r w:rsidR="00B910A9" w:rsidRPr="00954C69">
                        <w:rPr>
                          <w:noProof/>
                          <w:szCs w:val="28"/>
                          <w:highlight w:val="yellow"/>
                        </w:rPr>
                        <w:t>77777ФМБД</w:t>
                      </w:r>
                      <w:r>
                        <w:t>.</w:t>
                      </w:r>
                      <w:proofErr w:type="gramStart"/>
                      <w:r>
                        <w:t>2</w:t>
                      </w:r>
                      <w:r w:rsidR="006C0521">
                        <w:t>6</w:t>
                      </w:r>
                      <w:r>
                        <w:t>.000.</w:t>
                      </w:r>
                      <w:r>
                        <w:rPr>
                          <w:lang w:val="en-US"/>
                        </w:rPr>
                        <w:t>E</w:t>
                      </w:r>
                      <w:proofErr w:type="gramEnd"/>
                      <w:r>
                        <w:t>2</w:t>
                      </w:r>
                    </w:p>
                    <w:p w14:paraId="2EB17199" w14:textId="77777777" w:rsidR="00F9655F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  <w:p w14:paraId="685FBF24" w14:textId="77777777" w:rsidR="00F9655F" w:rsidRPr="00EB5FEC" w:rsidRDefault="00F9655F" w:rsidP="00E83C1D"/>
                  </w:txbxContent>
                </v:textbox>
              </v:rect>
              <v:line id="Line 230" o:spid="_x0000_s121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UNE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v4iFfwdyYcAbl9AAAA//8DAFBLAQItABQABgAIAAAAIQDb4fbL7gAAAIUBAAATAAAAAAAAAAAA&#10;AAAAAAAAAABbQ29udGVudF9UeXBlc10ueG1sUEsBAi0AFAAGAAgAAAAhAFr0LFu/AAAAFQEAAAsA&#10;AAAAAAAAAAAAAAAAHwEAAF9yZWxzLy5yZWxzUEsBAi0AFAAGAAgAAAAhAM1BQ0TEAAAA3AAAAA8A&#10;AAAAAAAAAAAAAAAABwIAAGRycy9kb3ducmV2LnhtbFBLBQYAAAAAAwADALcAAAD4AgAAAAA=&#10;" strokeweight="2pt"/>
              <v:line id="Line 231" o:spid="_x0000_s121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tc2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Nw9pw&#10;JhwBufkCAAD//wMAUEsBAi0AFAAGAAgAAAAhANvh9svuAAAAhQEAABMAAAAAAAAAAAAAAAAAAAAA&#10;AFtDb250ZW50X1R5cGVzXS54bWxQSwECLQAUAAYACAAAACEAWvQsW78AAAAVAQAACwAAAAAAAAAA&#10;AAAAAAAfAQAAX3JlbHMvLnJlbHNQSwECLQAUAAYACAAAACEAvN7XNr0AAADcAAAADwAAAAAAAAAA&#10;AAAAAAAHAgAAZHJzL2Rvd25yZXYueG1sUEsFBgAAAAADAAMAtwAAAPECAAAAAA==&#10;" strokeweight="2pt"/>
              <v:line id="Line 232" o:spid="_x0000_s12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" strokeweight="1pt"/>
              <v:line id="Line 233" o:spid="_x0000_s121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" strokeweight="1pt"/>
              <v:line id="Line 234" o:spid="_x0000_s121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" strokeweight="1pt"/>
              <v:group id="Group 235" o:spid="_x0000_s122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MiJ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TeDvTDgCcv0LAAD//wMAUEsBAi0AFAAGAAgAAAAhANvh9svuAAAAhQEAABMAAAAAAAAA&#10;AAAAAAAAAAAAAFtDb250ZW50X1R5cGVzXS54bWxQSwECLQAUAAYACAAAACEAWvQsW78AAAAVAQAA&#10;CwAAAAAAAAAAAAAAAAAfAQAAX3JlbHMvLnJlbHNQSwECLQAUAAYACAAAACEAd1jIicYAAADcAAAA&#10;DwAAAAAAAAAAAAAAAAAHAgAAZHJzL2Rvd25yZXYueG1sUEsFBgAAAAADAAMAtwAAAPoCAAAAAA==&#10;">
                <v:rect id="Rectangle 236" o:spid="_x0000_s122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" filled="f" stroked="f" strokeweight=".25pt">
                  <v:textbox inset="1pt,1pt,1pt,1pt">
                    <w:txbxContent>
                      <w:p w14:paraId="4B5C98B9" w14:textId="77777777" w:rsidR="00F9655F" w:rsidRDefault="00F9655F" w:rsidP="00E83C1D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237" o:spid="_x0000_s122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UbR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pC9ZXA7E4+AXF8BAAD//wMAUEsBAi0AFAAGAAgAAAAhANvh9svuAAAAhQEAABMAAAAAAAAAAAAA&#10;AAAAAAAAAFtDb250ZW50X1R5cGVzXS54bWxQSwECLQAUAAYACAAAACEAWvQsW78AAAAVAQAACwAA&#10;AAAAAAAAAAAAAAAfAQAAX3JlbHMvLnJlbHNQSwECLQAUAAYACAAAACEA+H1G0cMAAADcAAAADwAA&#10;AAAAAAAAAAAAAAAHAgAAZHJzL2Rvd25yZXYueG1sUEsFBgAAAAADAAMAtwAAAPcCAAAAAA==&#10;" filled="f" stroked="f" strokeweight=".25pt">
                  <v:textbox inset="1pt,1pt,1pt,1pt">
                    <w:txbxContent>
                      <w:p w14:paraId="6E194213" w14:textId="3BB12D61" w:rsidR="00F9655F" w:rsidRPr="00B910A9" w:rsidRDefault="00B910A9" w:rsidP="009D5CC2">
                        <w:pPr>
                          <w:pStyle w:val="a7"/>
                          <w:rPr>
                            <w:rFonts w:cs="Courier New"/>
                            <w:sz w:val="16"/>
                            <w:szCs w:val="16"/>
                          </w:rPr>
                        </w:pPr>
                        <w:r w:rsidRPr="00B910A9">
                          <w:rPr>
                            <w:rFonts w:cs="Arial"/>
                            <w:sz w:val="16"/>
                            <w:szCs w:val="16"/>
                            <w:highlight w:val="yellow"/>
                          </w:rPr>
                          <w:t>Шевченко І.</w:t>
                        </w:r>
                        <w:r w:rsidR="000D164D">
                          <w:rPr>
                            <w:rFonts w:cs="Arial"/>
                            <w:sz w:val="16"/>
                            <w:szCs w:val="16"/>
                            <w:highlight w:val="yellow"/>
                          </w:rPr>
                          <w:t xml:space="preserve"> </w:t>
                        </w:r>
                        <w:r w:rsidRPr="00B910A9">
                          <w:rPr>
                            <w:rFonts w:cs="Arial"/>
                            <w:sz w:val="16"/>
                            <w:szCs w:val="16"/>
                            <w:highlight w:val="yellow"/>
                          </w:rPr>
                          <w:t>І.</w:t>
                        </w:r>
                      </w:p>
                    </w:txbxContent>
                  </v:textbox>
                </v:rect>
              </v:group>
              <v:group id="Group 238" o:spid="_x0000_s122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D9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">
                <v:rect id="Rectangle 239" o:spid="_x0000_s12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309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tYvGfyeiUdA7n4AAAD//wMAUEsBAi0AFAAGAAgAAAAhANvh9svuAAAAhQEAABMAAAAAAAAAAAAA&#10;AAAAAAAAAFtDb250ZW50X1R5cGVzXS54bWxQSwECLQAUAAYACAAAACEAWvQsW78AAAAVAQAACwAA&#10;AAAAAAAAAAAAAAAfAQAAX3JlbHMvLnJlbHNQSwECLQAUAAYACAAAACEAZ+N9PcMAAADcAAAADwAA&#10;AAAAAAAAAAAAAAAHAgAAZHJzL2Rvd25yZXYueG1sUEsFBgAAAAADAAMAtwAAAPcCAAAAAA==&#10;" filled="f" stroked="f" strokeweight=".25pt">
                  <v:textbox inset="1pt,1pt,1pt,1pt">
                    <w:txbxContent>
                      <w:p w14:paraId="1ADD5B14" w14:textId="77777777" w:rsidR="00F9655F" w:rsidRDefault="00F9655F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240" o:spid="_x0000_s122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" filled="f" stroked="f" strokeweight=".25pt">
                  <v:textbox inset="1pt,1pt,1pt,1pt">
                    <w:txbxContent>
                      <w:p w14:paraId="3094618C" w14:textId="6927EC59" w:rsidR="00F9655F" w:rsidRPr="009F2EA2" w:rsidRDefault="00B910A9" w:rsidP="00E83C1D">
                        <w:pPr>
                          <w:pStyle w:val="a7"/>
                          <w:rPr>
                            <w:rFonts w:cs="Courier New"/>
                            <w:sz w:val="16"/>
                            <w:szCs w:val="18"/>
                          </w:rPr>
                        </w:pPr>
                        <w:proofErr w:type="spellStart"/>
                        <w:r w:rsidRPr="00B910A9">
                          <w:rPr>
                            <w:sz w:val="16"/>
                            <w:szCs w:val="16"/>
                            <w:highlight w:val="yellow"/>
                          </w:rPr>
                          <w:t>Рудчик</w:t>
                        </w:r>
                        <w:proofErr w:type="spellEnd"/>
                        <w:r w:rsidRPr="00B910A9">
                          <w:rPr>
                            <w:sz w:val="16"/>
                            <w:szCs w:val="16"/>
                            <w:highlight w:val="yellow"/>
                          </w:rPr>
                          <w:t xml:space="preserve"> І.</w:t>
                        </w:r>
                        <w:r w:rsidR="000D164D">
                          <w:rPr>
                            <w:sz w:val="16"/>
                            <w:szCs w:val="16"/>
                            <w:highlight w:val="yellow"/>
                          </w:rPr>
                          <w:t xml:space="preserve"> </w:t>
                        </w:r>
                        <w:r w:rsidRPr="00B910A9">
                          <w:rPr>
                            <w:sz w:val="16"/>
                            <w:szCs w:val="16"/>
                            <w:highlight w:val="yellow"/>
                          </w:rPr>
                          <w:t>В.</w:t>
                        </w:r>
                      </w:p>
                    </w:txbxContent>
                  </v:textbox>
                </v:rect>
              </v:group>
              <v:group id="Group 241" o:spid="_x0000_s122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P9j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">
                <v:rect id="Rectangle 242" o:spid="_x0000_s12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" filled="f" stroked="f" strokeweight=".25pt">
                  <v:textbox inset="1pt,1pt,1pt,1pt">
                    <w:txbxContent>
                      <w:p w14:paraId="06FEE022" w14:textId="77777777" w:rsidR="00F9655F" w:rsidRDefault="00F9655F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243" o:spid="_x0000_s122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" filled="f" stroked="f" strokeweight=".25pt">
                  <v:textbox inset="1pt,1pt,1pt,1pt">
                    <w:txbxContent>
                      <w:p w14:paraId="5BB0F34D" w14:textId="77777777" w:rsidR="00F9655F" w:rsidRDefault="00F9655F" w:rsidP="00E83C1D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244" o:spid="_x0000_s122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WD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EMzzPhCMjFAwAA//8DAFBLAQItABQABgAIAAAAIQDb4fbL7gAAAIUBAAATAAAAAAAAAAAA&#10;AAAAAAAAAABbQ29udGVudF9UeXBlc10ueG1sUEsBAi0AFAAGAAgAAAAhAFr0LFu/AAAAFQEAAAsA&#10;AAAAAAAAAAAAAAAAHwEAAF9yZWxzLy5yZWxzUEsBAi0AFAAGAAgAAAAhAN+MJYPEAAAA3AAAAA8A&#10;AAAAAAAAAAAAAAAABwIAAGRycy9kb3ducmV2LnhtbFBLBQYAAAAAAwADALcAAAD4AgAAAAA=&#10;">
                <v:rect id="Rectangle 245" o:spid="_x0000_s12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ghD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LJvC80w8AnL1AAAA//8DAFBLAQItABQABgAIAAAAIQDb4fbL7gAAAIUBAAATAAAAAAAAAAAAAAAA&#10;AAAAAABbQ29udGVudF9UeXBlc10ueG1sUEsBAi0AFAAGAAgAAAAhAFr0LFu/AAAAFQEAAAsAAAAA&#10;AAAAAAAAAAAAHwEAAF9yZWxzLy5yZWxzUEsBAi0AFAAGAAgAAAAhAEDeCEPBAAAA3AAAAA8AAAAA&#10;AAAAAAAAAAAABwIAAGRycy9kb3ducmV2LnhtbFBLBQYAAAAAAwADALcAAAD1AgAAAAA=&#10;" filled="f" stroked="f" strokeweight=".25pt">
                  <v:textbox inset="1pt,1pt,1pt,1pt">
                    <w:txbxContent>
                      <w:p w14:paraId="0373D82F" w14:textId="77777777" w:rsidR="00F9655F" w:rsidRDefault="00F9655F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246" o:spid="_x0000_s123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3Y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pBlb3A7E4+AXF8BAAD//wMAUEsBAi0AFAAGAAgAAAAhANvh9svuAAAAhQEAABMAAAAAAAAAAAAA&#10;AAAAAAAAAFtDb250ZW50X1R5cGVzXS54bWxQSwECLQAUAAYACAAAACEAWvQsW78AAAAVAQAACwAA&#10;AAAAAAAAAAAAAAAfAQAAX3JlbHMvLnJlbHNQSwECLQAUAAYACAAAACEAL5Kt2MMAAADcAAAADwAA&#10;AAAAAAAAAAAAAAAHAgAAZHJzL2Rvd25yZXYueG1sUEsFBgAAAAADAAMAtwAAAPcCAAAAAA==&#10;" filled="f" stroked="f" strokeweight=".25pt">
                  <v:textbox inset="1pt,1pt,1pt,1pt">
                    <w:txbxContent>
                      <w:p w14:paraId="4153AEE6" w14:textId="21079FD2" w:rsidR="00F9655F" w:rsidRPr="003C27C0" w:rsidRDefault="00F9655F" w:rsidP="00E83C1D">
                        <w:pPr>
                          <w:pStyle w:val="a7"/>
                          <w:rPr>
                            <w:rFonts w:ascii="Journal" w:hAnsi="Journal"/>
                            <w:sz w:val="16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247" o:spid="_x0000_s123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">
                <v:rect id="Rectangle 248" o:spid="_x0000_s12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" filled="f" stroked="f" strokeweight=".25pt">
                  <v:textbox inset="1pt,1pt,1pt,1pt">
                    <w:txbxContent>
                      <w:p w14:paraId="64F7C54F" w14:textId="77777777" w:rsidR="00F9655F" w:rsidRDefault="00F9655F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249" o:spid="_x0000_s12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" filled="f" stroked="f" strokeweight=".25pt">
                  <v:textbox inset="1pt,1pt,1pt,1pt">
                    <w:txbxContent>
                      <w:p w14:paraId="508C5F3F" w14:textId="3692C0B0" w:rsidR="00F9655F" w:rsidRPr="008C5FED" w:rsidRDefault="00F9655F" w:rsidP="00E83C1D">
                        <w:pPr>
                          <w:pStyle w:val="a7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Лінчук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 xml:space="preserve"> Н. Л.</w:t>
                        </w:r>
                      </w:p>
                    </w:txbxContent>
                  </v:textbox>
                </v:rect>
              </v:group>
              <v:line id="Line 250" o:spid="_x0000_s123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" strokeweight="2pt"/>
              <v:rect id="Rectangle 251" o:spid="_x0000_s123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aVy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d&#10;xfnxTDwCsrwDAAD//wMAUEsBAi0AFAAGAAgAAAAhANvh9svuAAAAhQEAABMAAAAAAAAAAAAAAAAA&#10;AAAAAFtDb250ZW50X1R5cGVzXS54bWxQSwECLQAUAAYACAAAACEAWvQsW78AAAAVAQAACwAAAAAA&#10;AAAAAAAAAAAfAQAAX3JlbHMvLnJlbHNQSwECLQAUAAYACAAAACEAWpmlcsAAAADcAAAADwAAAAAA&#10;AAAAAAAAAAAHAgAAZHJzL2Rvd25yZXYueG1sUEsFBgAAAAADAAMAtwAAAPQCAAAAAA==&#10;" filled="f" stroked="f" strokeweight=".25pt">
                <v:textbox inset="1pt,1pt,1pt,1pt">
                  <w:txbxContent>
                    <w:p w14:paraId="57448A5A" w14:textId="77777777" w:rsidR="00B910A9" w:rsidRPr="00B910A9" w:rsidRDefault="00B910A9" w:rsidP="00B910A9">
                      <w:pPr>
                        <w:ind w:firstLine="0"/>
                        <w:jc w:val="center"/>
                        <w:rPr>
                          <w:rFonts w:cs="Times New Roman"/>
                          <w:color w:val="000000"/>
                          <w:sz w:val="20"/>
                          <w:szCs w:val="20"/>
                          <w:highlight w:val="yellow"/>
                        </w:rPr>
                      </w:pPr>
                      <w:r w:rsidRPr="00B910A9">
                        <w:rPr>
                          <w:rFonts w:cs="Times New Roman"/>
                          <w:color w:val="000000"/>
                          <w:sz w:val="20"/>
                          <w:szCs w:val="20"/>
                          <w:highlight w:val="yellow"/>
                        </w:rPr>
                        <w:t xml:space="preserve">Тема курсового </w:t>
                      </w:r>
                      <w:proofErr w:type="spellStart"/>
                      <w:r w:rsidRPr="00B910A9">
                        <w:rPr>
                          <w:rFonts w:cs="Times New Roman"/>
                          <w:color w:val="000000"/>
                          <w:sz w:val="20"/>
                          <w:szCs w:val="20"/>
                          <w:highlight w:val="yellow"/>
                        </w:rPr>
                        <w:t>проєкту</w:t>
                      </w:r>
                      <w:proofErr w:type="spellEnd"/>
                    </w:p>
                    <w:p w14:paraId="400F613B" w14:textId="02A928C3" w:rsidR="00F9655F" w:rsidRPr="007A19C9" w:rsidRDefault="00F9655F" w:rsidP="006456AB">
                      <w:pPr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B910A9">
                        <w:rPr>
                          <w:rFonts w:cs="Times New Roman"/>
                          <w:sz w:val="20"/>
                          <w:szCs w:val="20"/>
                          <w:highlight w:val="yellow"/>
                        </w:rPr>
                        <w:t xml:space="preserve">Додаток 2. </w:t>
                      </w:r>
                      <w:r w:rsidR="005A401E" w:rsidRPr="00B910A9">
                        <w:rPr>
                          <w:rFonts w:cs="Times New Roman"/>
                          <w:sz w:val="20"/>
                          <w:szCs w:val="20"/>
                          <w:highlight w:val="yellow"/>
                        </w:rPr>
                        <w:t>Функціональна</w:t>
                      </w:r>
                      <w:r w:rsidRPr="00B910A9">
                        <w:rPr>
                          <w:rFonts w:cs="Times New Roman"/>
                          <w:sz w:val="20"/>
                          <w:szCs w:val="20"/>
                          <w:highlight w:val="yellow"/>
                        </w:rPr>
                        <w:t xml:space="preserve"> схема</w:t>
                      </w:r>
                    </w:p>
                  </w:txbxContent>
                </v:textbox>
              </v:rect>
              <v:line id="Line 252" o:spid="_x0000_s123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g3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EXzPhCMgVx8AAAD//wMAUEsBAi0AFAAGAAgAAAAhANvh9svuAAAAhQEAABMAAAAAAAAAAAAAAAAA&#10;AAAAAFtDb250ZW50X1R5cGVzXS54bWxQSwECLQAUAAYACAAAACEAWvQsW78AAAAVAQAACwAAAAAA&#10;AAAAAAAAAAAfAQAAX3JlbHMvLnJlbHNQSwECLQAUAAYACAAAACEAdeIN1sAAAADcAAAADwAAAAAA&#10;AAAAAAAAAAAHAgAAZHJzL2Rvd25yZXYueG1sUEsFBgAAAAADAAMAtwAAAPQCAAAAAA==&#10;" strokeweight="2pt"/>
              <v:line id="Line 253" o:spid="_x0000_s123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JO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MXzPhCMgVx8AAAD//wMAUEsBAi0AFAAGAAgAAAAhANvh9svuAAAAhQEAABMAAAAAAAAAAAAAAAAA&#10;AAAAAFtDb250ZW50X1R5cGVzXS54bWxQSwECLQAUAAYACAAAACEAWvQsW78AAAAVAQAACwAAAAAA&#10;AAAAAAAAAAAfAQAAX3JlbHMvLnJlbHNQSwECLQAUAAYACAAAACEAhTCTocAAAADcAAAADwAAAAAA&#10;AAAAAAAAAAAHAgAAZHJzL2Rvd25yZXYueG1sUEsFBgAAAAADAAMAtwAAAPQCAAAAAA==&#10;" strokeweight="2pt"/>
              <v:line id="Line 254" o:spid="_x0000_s123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DY6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" strokeweight="2pt"/>
              <v:rect id="Rectangle 255" o:spid="_x0000_s124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" filled="f" stroked="f" strokeweight=".25pt">
                <v:textbox inset="1pt,1pt,1pt,1pt">
                  <w:txbxContent>
                    <w:p w14:paraId="3014236C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256" o:spid="_x0000_s124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" filled="f" stroked="f" strokeweight=".25pt">
                <v:textbox inset="1pt,1pt,1pt,1pt">
                  <w:txbxContent>
                    <w:p w14:paraId="7C3FA59A" w14:textId="77777777" w:rsidR="00F9655F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257" o:spid="_x0000_s124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Jid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rB&#10;dJbC80w8AnL1DwAA//8DAFBLAQItABQABgAIAAAAIQDb4fbL7gAAAIUBAAATAAAAAAAAAAAAAAAA&#10;AAAAAABbQ29udGVudF9UeXBlc10ueG1sUEsBAi0AFAAGAAgAAAAhAFr0LFu/AAAAFQEAAAsAAAAA&#10;AAAAAAAAAAAAHwEAAF9yZWxzLy5yZWxzUEsBAi0AFAAGAAgAAAAhALo8mJ3BAAAA3AAAAA8AAAAA&#10;AAAAAAAAAAAABwIAAGRycy9kb3ducmV2LnhtbFBLBQYAAAAAAwADALcAAAD1AgAAAAA=&#10;" filled="f" stroked="f" strokeweight=".25pt">
                <v:textbox inset="1pt,1pt,1pt,1pt">
                  <w:txbxContent>
                    <w:p w14:paraId="74B65997" w14:textId="54A7C6F7" w:rsidR="00F9655F" w:rsidRPr="005B7CF2" w:rsidRDefault="00210C06" w:rsidP="00E83C1D">
                      <w:pPr>
                        <w:pStyle w:val="a7"/>
                        <w:jc w:val="center"/>
                        <w:rPr>
                          <w:rFonts w:ascii="Calibri" w:hAnsi="Calibri"/>
                          <w:sz w:val="18"/>
                        </w:rPr>
                      </w:pPr>
                      <w:r w:rsidRPr="00122120">
                        <w:rPr>
                          <w:rFonts w:ascii="Calibri" w:hAnsi="Calibri"/>
                          <w:sz w:val="18"/>
                          <w:highlight w:val="yellow"/>
                        </w:rPr>
                        <w:t>63</w:t>
                      </w:r>
                    </w:p>
                  </w:txbxContent>
                </v:textbox>
              </v:rect>
              <v:line id="Line 258" o:spid="_x0000_s124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" strokeweight="1pt"/>
              <v:line id="Line 259" o:spid="_x0000_s124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" strokeweight="1pt"/>
              <v:rect id="Rectangle 260" o:spid="_x0000_s1245" style="position:absolute;left:14295;top:19221;width:5609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" filled="f" stroked="f" strokeweight=".25pt">
                <v:textbox inset="1pt,1pt,1pt,1pt">
                  <w:txbxContent>
                    <w:p w14:paraId="69BC1B4C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ПГФК ДВНЗ УжНУ </w:t>
                      </w:r>
                    </w:p>
                    <w:p w14:paraId="7070198F" w14:textId="668AB7C1" w:rsidR="00F9655F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</w:rPr>
                        <w:t>КН-3</w:t>
                      </w:r>
                      <w:r w:rsidR="006456AB" w:rsidRPr="00B910A9">
                        <w:rPr>
                          <w:sz w:val="20"/>
                          <w:highlight w:val="yellow"/>
                        </w:rPr>
                        <w:t>4</w:t>
                      </w:r>
                    </w:p>
                    <w:p w14:paraId="179172D2" w14:textId="77777777" w:rsidR="00F9655F" w:rsidRPr="002B12DB" w:rsidRDefault="00F9655F" w:rsidP="00E83C1D">
                      <w:pPr>
                        <w:pStyle w:val="a7"/>
                        <w:jc w:val="center"/>
                        <w:rPr>
                          <w:rFonts w:asciiTheme="minorHAnsi" w:hAnsiTheme="minorHAnsi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2DDE3" w14:textId="77777777" w:rsidR="00F9655F" w:rsidRPr="00D02BC7" w:rsidRDefault="00F9655F" w:rsidP="00D02BC7">
    <w:pPr>
      <w:pStyle w:val="a5"/>
      <w:ind w:firstLine="0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729D26A" wp14:editId="0A79FEA2">
              <wp:simplePos x="0" y="0"/>
              <wp:positionH relativeFrom="page">
                <wp:posOffset>686435</wp:posOffset>
              </wp:positionH>
              <wp:positionV relativeFrom="page">
                <wp:posOffset>448945</wp:posOffset>
              </wp:positionV>
              <wp:extent cx="6588760" cy="9925685"/>
              <wp:effectExtent l="0" t="0" r="21590" b="18415"/>
              <wp:wrapNone/>
              <wp:docPr id="751" name="Группа 7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925685"/>
                        <a:chOff x="0" y="0"/>
                        <a:chExt cx="20000" cy="20000"/>
                      </a:xfrm>
                    </wpg:grpSpPr>
                    <wps:wsp>
                      <wps:cNvPr id="752" name="Rectangle 21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3" name="Line 21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4" name="Line 21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5" name="Line 21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6" name="Line 21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7" name="Line 21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8" name="Line 21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9" name="Line 21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0" name="Line 22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1" name="Line 22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2" name="Rectangle 22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E0533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3" name="Rectangle 22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99FC5F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4" name="Rectangle 22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DC922E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5" name="Rectangle 22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5DDC2F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6" name="Rectangle 22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B2C67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7" name="Rectangle 22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AF85D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8" name="Rectangle 22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C83A1B" w14:textId="77777777" w:rsidR="00F9655F" w:rsidRPr="000022CF" w:rsidRDefault="00F9655F" w:rsidP="00E83C1D">
                            <w:pPr>
                              <w:pStyle w:val="a7"/>
                              <w:jc w:val="center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 w:rsidRPr="00122120">
                              <w:rPr>
                                <w:rFonts w:ascii="Calibri" w:hAnsi="Calibri"/>
                                <w:sz w:val="18"/>
                                <w:highlight w:val="yellow"/>
                              </w:rPr>
                              <w:t>37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9" name="Rectangle 22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41BD13" w14:textId="7CD1AFB0" w:rsidR="00F9655F" w:rsidRPr="0018643A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КП</w:t>
                            </w:r>
                            <w:r>
                              <w:t>.</w:t>
                            </w:r>
                            <w:r w:rsidR="00B910A9" w:rsidRPr="00954C69">
                              <w:rPr>
                                <w:noProof/>
                                <w:szCs w:val="28"/>
                                <w:highlight w:val="yellow"/>
                              </w:rPr>
                              <w:t>77777ФМБД</w:t>
                            </w:r>
                            <w:r>
                              <w:t>.</w:t>
                            </w:r>
                            <w:proofErr w:type="gramStart"/>
                            <w:r>
                              <w:t>2</w:t>
                            </w:r>
                            <w:r w:rsidR="0061506E">
                              <w:t>6</w:t>
                            </w:r>
                            <w:r>
                              <w:t>.000.</w:t>
                            </w:r>
                            <w:r w:rsidR="007C696D">
                              <w:t>Е</w:t>
                            </w:r>
                            <w:proofErr w:type="gramEnd"/>
                            <w:r w:rsidR="007C696D">
                              <w:t>3</w:t>
                            </w:r>
                          </w:p>
                          <w:p w14:paraId="55FF5658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  <w:p w14:paraId="3FA06302" w14:textId="77777777" w:rsidR="00F9655F" w:rsidRPr="00EB5FEC" w:rsidRDefault="00F9655F" w:rsidP="00E83C1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0" name="Line 23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1" name="Line 23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2" name="Line 23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3" name="Line 23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4" name="Line 23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775" name="Group 23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76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9E7B7" w14:textId="77777777" w:rsidR="00F9655F" w:rsidRDefault="00F9655F" w:rsidP="00E83C1D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7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A95348" w14:textId="3BA2F47D" w:rsidR="00B910A9" w:rsidRPr="00B910A9" w:rsidRDefault="00B910A9" w:rsidP="00B910A9">
                              <w:pPr>
                                <w:pStyle w:val="a7"/>
                                <w:rPr>
                                  <w:rFonts w:cs="Courier New"/>
                                  <w:sz w:val="16"/>
                                  <w:szCs w:val="16"/>
                                </w:rPr>
                              </w:pPr>
                              <w:r w:rsidRPr="00B910A9">
                                <w:rPr>
                                  <w:rFonts w:cs="Arial"/>
                                  <w:sz w:val="16"/>
                                  <w:szCs w:val="16"/>
                                  <w:highlight w:val="yellow"/>
                                </w:rPr>
                                <w:t>Шевченко І.</w:t>
                              </w:r>
                              <w:r w:rsidR="000D164D">
                                <w:rPr>
                                  <w:rFonts w:cs="Arial"/>
                                  <w:sz w:val="16"/>
                                  <w:szCs w:val="16"/>
                                  <w:highlight w:val="yellow"/>
                                </w:rPr>
                                <w:t xml:space="preserve"> </w:t>
                              </w:r>
                              <w:r w:rsidRPr="00B910A9">
                                <w:rPr>
                                  <w:rFonts w:cs="Arial"/>
                                  <w:sz w:val="16"/>
                                  <w:szCs w:val="16"/>
                                  <w:highlight w:val="yellow"/>
                                </w:rPr>
                                <w:t>І.</w:t>
                              </w:r>
                            </w:p>
                            <w:p w14:paraId="3E849AA4" w14:textId="53EAE03C" w:rsidR="00F9655F" w:rsidRPr="008D415D" w:rsidRDefault="00F9655F" w:rsidP="00F85329">
                              <w:pPr>
                                <w:pStyle w:val="a7"/>
                                <w:rPr>
                                  <w:rFonts w:cs="Courier New"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8" name="Group 23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79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C9B387" w14:textId="77777777" w:rsidR="00F9655F" w:rsidRDefault="00F9655F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0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1F7C9B" w14:textId="758A374C" w:rsidR="00F9655F" w:rsidRPr="009F2EA2" w:rsidRDefault="00B910A9" w:rsidP="00E83C1D">
                              <w:pPr>
                                <w:pStyle w:val="a7"/>
                                <w:rPr>
                                  <w:rFonts w:cs="Courier New"/>
                                  <w:sz w:val="16"/>
                                  <w:szCs w:val="18"/>
                                </w:rPr>
                              </w:pPr>
                              <w:proofErr w:type="spellStart"/>
                              <w:r w:rsidRPr="00B910A9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>Рудчик</w:t>
                              </w:r>
                              <w:proofErr w:type="spellEnd"/>
                              <w:r w:rsidRPr="00B910A9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 xml:space="preserve"> І.</w:t>
                              </w:r>
                              <w:r w:rsidR="000D164D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 xml:space="preserve"> </w:t>
                              </w:r>
                              <w:r w:rsidRPr="00B910A9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>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81" name="Group 24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2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0DBFB" w14:textId="77777777" w:rsidR="00F9655F" w:rsidRDefault="00F9655F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3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D3B81A" w14:textId="77777777" w:rsidR="00F9655F" w:rsidRDefault="00F9655F" w:rsidP="00E83C1D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84" name="Group 24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85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6BF139" w14:textId="77777777" w:rsidR="00F9655F" w:rsidRDefault="00F9655F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6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58BCF7" w14:textId="582A7888" w:rsidR="00F9655F" w:rsidRPr="003C27C0" w:rsidRDefault="00F9655F" w:rsidP="00E83C1D">
                              <w:pPr>
                                <w:pStyle w:val="a7"/>
                                <w:rPr>
                                  <w:rFonts w:ascii="Journal" w:hAnsi="Journal"/>
                                  <w:sz w:val="16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87" name="Group 24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8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F27BDB" w14:textId="77777777" w:rsidR="00F9655F" w:rsidRDefault="00F9655F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9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563123" w14:textId="604A3677" w:rsidR="00F9655F" w:rsidRPr="008C5FED" w:rsidRDefault="00F9655F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Лінчук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Н. 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790" name="Line 25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1" name="Rectangle 25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D4D2CD" w14:textId="77777777" w:rsidR="00B910A9" w:rsidRPr="00B910A9" w:rsidRDefault="00B910A9" w:rsidP="00B910A9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highlight w:val="yellow"/>
                              </w:rPr>
                            </w:pPr>
                            <w:r w:rsidRPr="00B910A9"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highlight w:val="yellow"/>
                              </w:rPr>
                              <w:t xml:space="preserve">Тема курсового </w:t>
                            </w:r>
                            <w:proofErr w:type="spellStart"/>
                            <w:r w:rsidRPr="00B910A9"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highlight w:val="yellow"/>
                              </w:rPr>
                              <w:t>проєкту</w:t>
                            </w:r>
                            <w:proofErr w:type="spellEnd"/>
                          </w:p>
                          <w:p w14:paraId="41244BED" w14:textId="252255BD" w:rsidR="00F9655F" w:rsidRPr="005E4DAE" w:rsidRDefault="0061506E" w:rsidP="00E83C1D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61506E">
                              <w:rPr>
                                <w:rFonts w:cs="Times New Roman"/>
                                <w:sz w:val="20"/>
                                <w:szCs w:val="20"/>
                                <w:highlight w:val="yellow"/>
                              </w:rPr>
                              <w:t xml:space="preserve">Додаток </w:t>
                            </w:r>
                            <w:r w:rsidR="007C696D">
                              <w:rPr>
                                <w:rFonts w:cs="Times New Roman"/>
                                <w:sz w:val="20"/>
                                <w:szCs w:val="20"/>
                                <w:highlight w:val="yellow"/>
                              </w:rPr>
                              <w:t>3</w:t>
                            </w:r>
                            <w:r w:rsidRPr="0061506E">
                              <w:rPr>
                                <w:rFonts w:cs="Times New Roman"/>
                                <w:sz w:val="20"/>
                                <w:szCs w:val="20"/>
                                <w:highlight w:val="yellow"/>
                              </w:rPr>
                              <w:t xml:space="preserve">. </w:t>
                            </w:r>
                            <w:r w:rsidR="007C696D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Схема </w:t>
                            </w:r>
                            <w:proofErr w:type="spellStart"/>
                            <w:r w:rsidR="007C696D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класів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" name="Line 25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3" name="Line 25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4" name="Line 25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5" name="Rectangle 25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99D53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6" name="Rectangle 25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61D131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7" name="Rectangle 25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6E1BA1" w14:textId="41301EAB" w:rsidR="00F9655F" w:rsidRPr="005B7CF2" w:rsidRDefault="00210C06" w:rsidP="00E83C1D">
                            <w:pPr>
                              <w:pStyle w:val="a7"/>
                              <w:jc w:val="center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 w:rsidRPr="00CD70F6">
                              <w:rPr>
                                <w:rFonts w:ascii="Calibri" w:hAnsi="Calibri"/>
                                <w:sz w:val="18"/>
                                <w:highlight w:val="yellow"/>
                              </w:rPr>
                              <w:t>63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8" name="Line 25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9" name="Line 25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0" name="Rectangle 26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A565E" w14:textId="77777777" w:rsidR="00F9655F" w:rsidRDefault="00F9655F" w:rsidP="00E83C1D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ПГФК ДВНЗ УжНУ </w:t>
                            </w:r>
                          </w:p>
                          <w:p w14:paraId="2E104597" w14:textId="15968F23" w:rsidR="00F9655F" w:rsidRPr="00FA786B" w:rsidRDefault="00F9655F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</w:rPr>
                              <w:t>КН-3</w:t>
                            </w:r>
                            <w:r w:rsidR="006456AB" w:rsidRPr="00B910A9">
                              <w:rPr>
                                <w:sz w:val="20"/>
                                <w:highlight w:val="yellow"/>
                              </w:rPr>
                              <w:t>4</w:t>
                            </w:r>
                          </w:p>
                          <w:p w14:paraId="414A8BD8" w14:textId="77777777" w:rsidR="00F9655F" w:rsidRPr="002B12DB" w:rsidRDefault="00F9655F" w:rsidP="00E83C1D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29D26A" id="Группа 751" o:spid="_x0000_s1246" style="position:absolute;left:0;text-align:left;margin-left:54.05pt;margin-top:35.35pt;width:518.8pt;height:781.55pt;z-index:2516838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">
              <v:rect id="Rectangle 212" o:spid="_x0000_s12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" filled="f" strokeweight="2pt"/>
              <v:line id="Line 213" o:spid="_x0000_s12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VdG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o+1u/wdyYcAbl7AAAA//8DAFBLAQItABQABgAIAAAAIQDb4fbL7gAAAIUBAAATAAAAAAAAAAAA&#10;AAAAAAAAAABbQ29udGVudF9UeXBlc10ueG1sUEsBAi0AFAAGAAgAAAAhAFr0LFu/AAAAFQEAAAsA&#10;AAAAAAAAAAAAAAAAHwEAAF9yZWxzLy5yZWxzUEsBAi0AFAAGAAgAAAAhADFZV0bEAAAA3AAAAA8A&#10;AAAAAAAAAAAAAAAABwIAAGRycy9kb3ducmV2LnhtbFBLBQYAAAAAAwADALcAAAD4AgAAAAA=&#10;" strokeweight="2pt"/>
              <v:line id="Line 214" o:spid="_x0000_s12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" strokeweight="2pt"/>
              <v:line id="Line 215" o:spid="_x0000_s12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" strokeweight="2pt"/>
              <v:line id="Line 216" o:spid="_x0000_s12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vTe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OF7JhwBufoAAAD//wMAUEsBAi0AFAAGAAgAAAAhANvh9svuAAAAhQEAABMAAAAAAAAAAAAAAAAA&#10;AAAAAFtDb250ZW50X1R5cGVzXS54bWxQSwECLQAUAAYACAAAACEAWvQsW78AAAAVAQAACwAAAAAA&#10;AAAAAAAAAAAfAQAAX3JlbHMvLnJlbHNQSwECLQAUAAYACAAAACEAIS703sAAAADcAAAADwAAAAAA&#10;AAAAAAAAAAAHAgAAZHJzL2Rvd25yZXYueG1sUEsFBgAAAAADAAMAtwAAAPQCAAAAAA==&#10;" strokeweight="2pt"/>
              <v:line id="Line 217" o:spid="_x0000_s12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lFF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zOB7JhwBufoAAAD//wMAUEsBAi0AFAAGAAgAAAAhANvh9svuAAAAhQEAABMAAAAAAAAAAAAAAAAA&#10;AAAAAFtDb250ZW50X1R5cGVzXS54bWxQSwECLQAUAAYACAAAACEAWvQsW78AAAAVAQAACwAAAAAA&#10;AAAAAAAAAAAfAQAAX3JlbHMvLnJlbHNQSwECLQAUAAYACAAAACEATmJRRcAAAADcAAAADwAAAAAA&#10;AAAAAAAAAAAHAgAAZHJzL2Rvd25yZXYueG1sUEsFBgAAAAADAAMAtwAAAPQCAAAAAA==&#10;" strokeweight="2pt"/>
              <v:line id="Line 218" o:spid="_x0000_s12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cU3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AxC2vD&#10;mXAE5OYLAAD//wMAUEsBAi0AFAAGAAgAAAAhANvh9svuAAAAhQEAABMAAAAAAAAAAAAAAAAAAAAA&#10;AFtDb250ZW50X1R5cGVzXS54bWxQSwECLQAUAAYACAAAACEAWvQsW78AAAAVAQAACwAAAAAAAAAA&#10;AAAAAAAfAQAAX3JlbHMvLnJlbHNQSwECLQAUAAYACAAAACEAP/3FN70AAADcAAAADwAAAAAAAAAA&#10;AAAAAAAHAgAAZHJzL2Rvd25yZXYueG1sUEsFBgAAAAADAAMAtwAAAPECAAAAAA==&#10;" strokeweight="2pt"/>
              <v:line id="Line 219" o:spid="_x0000_s12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" strokeweight="2pt"/>
              <v:line id="Line 220" o:spid="_x0000_s12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" strokeweight="1pt"/>
              <v:line id="Line 221" o:spid="_x0000_s12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" strokeweight="1pt"/>
              <v:rect id="Rectangle 222" o:spid="_x0000_s12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jV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p6zDfyeiUdA7n8AAAD//wMAUEsBAi0AFAAGAAgAAAAhANvh9svuAAAAhQEAABMAAAAAAAAAAAAA&#10;AAAAAAAAAFtDb250ZW50X1R5cGVzXS54bWxQSwECLQAUAAYACAAAACEAWvQsW78AAAAVAQAACwAA&#10;AAAAAAAAAAAAAAAfAQAAX3JlbHMvLnJlbHNQSwECLQAUAAYACAAAACEA0E41X8MAAADcAAAADwAA&#10;AAAAAAAAAAAAAAAHAgAAZHJzL2Rvd25yZXYueG1sUEsFBgAAAAADAAMAtwAAAPcCAAAAAA==&#10;" filled="f" stroked="f" strokeweight=".25pt">
                <v:textbox inset="1pt,1pt,1pt,1pt">
                  <w:txbxContent>
                    <w:p w14:paraId="7A0E0533" w14:textId="77777777" w:rsidR="00F9655F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3" o:spid="_x0000_s12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" filled="f" stroked="f" strokeweight=".25pt">
                <v:textbox inset="1pt,1pt,1pt,1pt">
                  <w:txbxContent>
                    <w:p w14:paraId="6899FC5F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4" o:spid="_x0000_s12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" filled="f" stroked="f" strokeweight=".25pt">
                <v:textbox inset="1pt,1pt,1pt,1pt">
                  <w:txbxContent>
                    <w:p w14:paraId="51DC922E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5" o:spid="_x0000_s12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" filled="f" stroked="f" strokeweight=".25pt">
                <v:textbox inset="1pt,1pt,1pt,1pt">
                  <w:txbxContent>
                    <w:p w14:paraId="6B5DDC2F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26" o:spid="_x0000_s12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" filled="f" stroked="f" strokeweight=".25pt">
                <v:textbox inset="1pt,1pt,1pt,1pt">
                  <w:txbxContent>
                    <w:p w14:paraId="277B2C67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27" o:spid="_x0000_s12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" filled="f" stroked="f" strokeweight=".25pt">
                <v:textbox inset="1pt,1pt,1pt,1pt">
                  <w:txbxContent>
                    <w:p w14:paraId="68DAF85D" w14:textId="77777777" w:rsidR="00F9655F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8" o:spid="_x0000_s12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" filled="f" stroked="f" strokeweight=".25pt">
                <v:textbox inset="1pt,1pt,1pt,1pt">
                  <w:txbxContent>
                    <w:p w14:paraId="76C83A1B" w14:textId="77777777" w:rsidR="00F9655F" w:rsidRPr="000022CF" w:rsidRDefault="00F9655F" w:rsidP="00E83C1D">
                      <w:pPr>
                        <w:pStyle w:val="a7"/>
                        <w:jc w:val="center"/>
                        <w:rPr>
                          <w:rFonts w:ascii="Calibri" w:hAnsi="Calibri"/>
                          <w:sz w:val="18"/>
                        </w:rPr>
                      </w:pPr>
                      <w:r w:rsidRPr="00122120">
                        <w:rPr>
                          <w:rFonts w:ascii="Calibri" w:hAnsi="Calibri"/>
                          <w:sz w:val="18"/>
                          <w:highlight w:val="yellow"/>
                        </w:rPr>
                        <w:t>37</w:t>
                      </w:r>
                    </w:p>
                  </w:txbxContent>
                </v:textbox>
              </v:rect>
              <v:rect id="Rectangle 229" o:spid="_x0000_s12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" filled="f" stroked="f" strokeweight=".25pt">
                <v:textbox inset="1pt,1pt,1pt,1pt">
                  <w:txbxContent>
                    <w:p w14:paraId="5541BD13" w14:textId="7CD1AFB0" w:rsidR="00F9655F" w:rsidRPr="0018643A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lang w:val="ru-RU"/>
                        </w:rPr>
                        <w:t>КП</w:t>
                      </w:r>
                      <w:r>
                        <w:t>.</w:t>
                      </w:r>
                      <w:r w:rsidR="00B910A9" w:rsidRPr="00954C69">
                        <w:rPr>
                          <w:noProof/>
                          <w:szCs w:val="28"/>
                          <w:highlight w:val="yellow"/>
                        </w:rPr>
                        <w:t>77777ФМБД</w:t>
                      </w:r>
                      <w:r>
                        <w:t>.</w:t>
                      </w:r>
                      <w:proofErr w:type="gramStart"/>
                      <w:r>
                        <w:t>2</w:t>
                      </w:r>
                      <w:r w:rsidR="0061506E">
                        <w:t>6</w:t>
                      </w:r>
                      <w:r>
                        <w:t>.000.</w:t>
                      </w:r>
                      <w:r w:rsidR="007C696D">
                        <w:t>Е</w:t>
                      </w:r>
                      <w:proofErr w:type="gramEnd"/>
                      <w:r w:rsidR="007C696D">
                        <w:t>3</w:t>
                      </w:r>
                    </w:p>
                    <w:p w14:paraId="55FF5658" w14:textId="77777777" w:rsidR="00F9655F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  <w:p w14:paraId="3FA06302" w14:textId="77777777" w:rsidR="00F9655F" w:rsidRPr="00EB5FEC" w:rsidRDefault="00F9655F" w:rsidP="00E83C1D"/>
                  </w:txbxContent>
                </v:textbox>
              </v:rect>
              <v:line id="Line 230" o:spid="_x0000_s12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pVR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xCPPD&#10;mXAE5OYLAAD//wMAUEsBAi0AFAAGAAgAAAAhANvh9svuAAAAhQEAABMAAAAAAAAAAAAAAAAAAAAA&#10;AFtDb250ZW50X1R5cGVzXS54bWxQSwECLQAUAAYACAAAACEAWvQsW78AAAAVAQAACwAAAAAAAAAA&#10;AAAAAAAfAQAAX3JlbHMvLnJlbHNQSwECLQAUAAYACAAAACEAij6VUb0AAADcAAAADwAAAAAAAAAA&#10;AAAAAAAHAgAAZHJzL2Rvd25yZXYueG1sUEsFBgAAAAADAAMAtwAAAPECAAAAAA==&#10;" strokeweight="2pt"/>
              <v:line id="Line 231" o:spid="_x0000_s12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jDK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jeB7JhwBufoAAAD//wMAUEsBAi0AFAAGAAgAAAAhANvh9svuAAAAhQEAABMAAAAAAAAAAAAAAAAA&#10;AAAAAFtDb250ZW50X1R5cGVzXS54bWxQSwECLQAUAAYACAAAACEAWvQsW78AAAAVAQAACwAAAAAA&#10;AAAAAAAAAAAfAQAAX3JlbHMvLnJlbHNQSwECLQAUAAYACAAAACEA5XIwysAAAADcAAAADwAAAAAA&#10;AAAAAAAAAAAHAgAAZHJzL2Rvd25yZXYueG1sUEsFBgAAAAADAAMAtwAAAPQCAAAAAA==&#10;" strokeweight="2pt"/>
              <v:line id="Line 232" o:spid="_x0000_s12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" strokeweight="1pt"/>
              <v:line id="Line 233" o:spid="_x0000_s12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" strokeweight="1pt"/>
              <v:line id="Line 234" o:spid="_x0000_s12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" strokeweight="1pt"/>
              <v:group id="Group 235" o:spid="_x0000_s12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ohB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WC9TuD3TDgCcvcDAAD//wMAUEsBAi0AFAAGAAgAAAAhANvh9svuAAAAhQEAABMAAAAAAAAA&#10;AAAAAAAAAAAAAFtDb250ZW50X1R5cGVzXS54bWxQSwECLQAUAAYACAAAACEAWvQsW78AAAAVAQAA&#10;CwAAAAAAAAAAAAAAAAAfAQAAX3JlbHMvLnJlbHNQSwECLQAUAAYACAAAACEAtf6IQcYAAADcAAAA&#10;DwAAAAAAAAAAAAAAAAAHAgAAZHJzL2Rvd25yZXYueG1sUEsFBgAAAAADAAMAtwAAAPoCAAAAAA==&#10;">
                <v:rect id="Rectangle 236" o:spid="_x0000_s12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" filled="f" stroked="f" strokeweight=".25pt">
                  <v:textbox inset="1pt,1pt,1pt,1pt">
                    <w:txbxContent>
                      <w:p w14:paraId="1BF9E7B7" w14:textId="77777777" w:rsidR="00F9655F" w:rsidRDefault="00F9655F" w:rsidP="00E83C1D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237" o:spid="_x0000_s12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" filled="f" stroked="f" strokeweight=".25pt">
                  <v:textbox inset="1pt,1pt,1pt,1pt">
                    <w:txbxContent>
                      <w:p w14:paraId="74A95348" w14:textId="3BA2F47D" w:rsidR="00B910A9" w:rsidRPr="00B910A9" w:rsidRDefault="00B910A9" w:rsidP="00B910A9">
                        <w:pPr>
                          <w:pStyle w:val="a7"/>
                          <w:rPr>
                            <w:rFonts w:cs="Courier New"/>
                            <w:sz w:val="16"/>
                            <w:szCs w:val="16"/>
                          </w:rPr>
                        </w:pPr>
                        <w:r w:rsidRPr="00B910A9">
                          <w:rPr>
                            <w:rFonts w:cs="Arial"/>
                            <w:sz w:val="16"/>
                            <w:szCs w:val="16"/>
                            <w:highlight w:val="yellow"/>
                          </w:rPr>
                          <w:t>Шевченко І.</w:t>
                        </w:r>
                        <w:r w:rsidR="000D164D">
                          <w:rPr>
                            <w:rFonts w:cs="Arial"/>
                            <w:sz w:val="16"/>
                            <w:szCs w:val="16"/>
                            <w:highlight w:val="yellow"/>
                          </w:rPr>
                          <w:t xml:space="preserve"> </w:t>
                        </w:r>
                        <w:r w:rsidRPr="00B910A9">
                          <w:rPr>
                            <w:rFonts w:cs="Arial"/>
                            <w:sz w:val="16"/>
                            <w:szCs w:val="16"/>
                            <w:highlight w:val="yellow"/>
                          </w:rPr>
                          <w:t>І.</w:t>
                        </w:r>
                      </w:p>
                      <w:p w14:paraId="3E849AA4" w14:textId="53EAE03C" w:rsidR="00F9655F" w:rsidRPr="008D415D" w:rsidRDefault="00F9655F" w:rsidP="00F85329">
                        <w:pPr>
                          <w:pStyle w:val="a7"/>
                          <w:rPr>
                            <w:rFonts w:cs="Courier New"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238" o:spid="_x0000_s12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">
                <v:rect id="Rectangle 239" o:spid="_x0000_s12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" filled="f" stroked="f" strokeweight=".25pt">
                  <v:textbox inset="1pt,1pt,1pt,1pt">
                    <w:txbxContent>
                      <w:p w14:paraId="65C9B387" w14:textId="77777777" w:rsidR="00F9655F" w:rsidRDefault="00F9655F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240" o:spid="_x0000_s12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" filled="f" stroked="f" strokeweight=".25pt">
                  <v:textbox inset="1pt,1pt,1pt,1pt">
                    <w:txbxContent>
                      <w:p w14:paraId="421F7C9B" w14:textId="758A374C" w:rsidR="00F9655F" w:rsidRPr="009F2EA2" w:rsidRDefault="00B910A9" w:rsidP="00E83C1D">
                        <w:pPr>
                          <w:pStyle w:val="a7"/>
                          <w:rPr>
                            <w:rFonts w:cs="Courier New"/>
                            <w:sz w:val="16"/>
                            <w:szCs w:val="18"/>
                          </w:rPr>
                        </w:pPr>
                        <w:proofErr w:type="spellStart"/>
                        <w:r w:rsidRPr="00B910A9">
                          <w:rPr>
                            <w:sz w:val="16"/>
                            <w:szCs w:val="16"/>
                            <w:highlight w:val="yellow"/>
                          </w:rPr>
                          <w:t>Рудчик</w:t>
                        </w:r>
                        <w:proofErr w:type="spellEnd"/>
                        <w:r w:rsidRPr="00B910A9">
                          <w:rPr>
                            <w:sz w:val="16"/>
                            <w:szCs w:val="16"/>
                            <w:highlight w:val="yellow"/>
                          </w:rPr>
                          <w:t xml:space="preserve"> І.</w:t>
                        </w:r>
                        <w:r w:rsidR="000D164D">
                          <w:rPr>
                            <w:sz w:val="16"/>
                            <w:szCs w:val="16"/>
                            <w:highlight w:val="yellow"/>
                          </w:rPr>
                          <w:t xml:space="preserve"> </w:t>
                        </w:r>
                        <w:r w:rsidRPr="00B910A9">
                          <w:rPr>
                            <w:sz w:val="16"/>
                            <w:szCs w:val="16"/>
                            <w:highlight w:val="yellow"/>
                          </w:rPr>
                          <w:t>В.</w:t>
                        </w:r>
                      </w:p>
                    </w:txbxContent>
                  </v:textbox>
                </v:rect>
              </v:group>
              <v:group id="Group 241" o:spid="_x0000_s12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P5l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n0kMzzPhCMj5AwAA//8DAFBLAQItABQABgAIAAAAIQDb4fbL7gAAAIUBAAATAAAAAAAAAAAA&#10;AAAAAAAAAABbQ29udGVudF9UeXBlc10ueG1sUEsBAi0AFAAGAAgAAAAhAFr0LFu/AAAAFQEAAAsA&#10;AAAAAAAAAAAAAAAAHwEAAF9yZWxzLy5yZWxzUEsBAi0AFAAGAAgAAAAhAP8Q/mXEAAAA3AAAAA8A&#10;AAAAAAAAAAAAAAAABwIAAGRycy9kb3ducmV2LnhtbFBLBQYAAAAAAwADALcAAAD4AgAAAAA=&#10;">
                <v:rect id="Rectangle 242" o:spid="_x0000_s12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" filled="f" stroked="f" strokeweight=".25pt">
                  <v:textbox inset="1pt,1pt,1pt,1pt">
                    <w:txbxContent>
                      <w:p w14:paraId="0010DBFB" w14:textId="77777777" w:rsidR="00F9655F" w:rsidRDefault="00F9655F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243" o:spid="_x0000_s12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" filled="f" stroked="f" strokeweight=".25pt">
                  <v:textbox inset="1pt,1pt,1pt,1pt">
                    <w:txbxContent>
                      <w:p w14:paraId="56D3B81A" w14:textId="77777777" w:rsidR="00F9655F" w:rsidRDefault="00F9655F" w:rsidP="00E83C1D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244" o:spid="_x0000_s12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39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1gmc/g7E46AXP8CAAD//wMAUEsBAi0AFAAGAAgAAAAhANvh9svuAAAAhQEAABMAAAAAAAAA&#10;AAAAAAAAAAAAAFtDb250ZW50X1R5cGVzXS54bWxQSwECLQAUAAYACAAAACEAWvQsW78AAAAVAQAA&#10;CwAAAAAAAAAAAAAAAAAfAQAAX3JlbHMvLnJlbHNQSwECLQAUAAYACAAAACEA72dd/cYAAADcAAAA&#10;DwAAAAAAAAAAAAAAAAAHAgAAZHJzL2Rvd25yZXYueG1sUEsFBgAAAAADAAMAtwAAAPoCAAAAAA==&#10;">
                <v:rect id="Rectangle 245" o:spid="_x0000_s12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" filled="f" stroked="f" strokeweight=".25pt">
                  <v:textbox inset="1pt,1pt,1pt,1pt">
                    <w:txbxContent>
                      <w:p w14:paraId="336BF139" w14:textId="77777777" w:rsidR="00F9655F" w:rsidRDefault="00F9655F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246" o:spid="_x0000_s12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" filled="f" stroked="f" strokeweight=".25pt">
                  <v:textbox inset="1pt,1pt,1pt,1pt">
                    <w:txbxContent>
                      <w:p w14:paraId="7B58BCF7" w14:textId="582A7888" w:rsidR="00F9655F" w:rsidRPr="003C27C0" w:rsidRDefault="00F9655F" w:rsidP="00E83C1D">
                        <w:pPr>
                          <w:pStyle w:val="a7"/>
                          <w:rPr>
                            <w:rFonts w:ascii="Journal" w:hAnsi="Journal"/>
                            <w:sz w:val="16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247" o:spid="_x0000_s12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">
                <v:rect id="Rectangle 248" o:spid="_x0000_s12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" filled="f" stroked="f" strokeweight=".25pt">
                  <v:textbox inset="1pt,1pt,1pt,1pt">
                    <w:txbxContent>
                      <w:p w14:paraId="04F27BDB" w14:textId="77777777" w:rsidR="00F9655F" w:rsidRDefault="00F9655F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249" o:spid="_x0000_s12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" filled="f" stroked="f" strokeweight=".25pt">
                  <v:textbox inset="1pt,1pt,1pt,1pt">
                    <w:txbxContent>
                      <w:p w14:paraId="68563123" w14:textId="604A3677" w:rsidR="00F9655F" w:rsidRPr="008C5FED" w:rsidRDefault="00F9655F" w:rsidP="00E83C1D">
                        <w:pPr>
                          <w:pStyle w:val="a7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Лінчук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 xml:space="preserve"> Н. Л.</w:t>
                        </w:r>
                      </w:p>
                    </w:txbxContent>
                  </v:textbox>
                </v:rect>
              </v:group>
              <v:line id="Line 250" o:spid="_x0000_s12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" strokeweight="2pt"/>
              <v:rect id="Rectangle 251" o:spid="_x0000_s12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" filled="f" stroked="f" strokeweight=".25pt">
                <v:textbox inset="1pt,1pt,1pt,1pt">
                  <w:txbxContent>
                    <w:p w14:paraId="02D4D2CD" w14:textId="77777777" w:rsidR="00B910A9" w:rsidRPr="00B910A9" w:rsidRDefault="00B910A9" w:rsidP="00B910A9">
                      <w:pPr>
                        <w:ind w:firstLine="0"/>
                        <w:jc w:val="center"/>
                        <w:rPr>
                          <w:rFonts w:cs="Times New Roman"/>
                          <w:color w:val="000000"/>
                          <w:sz w:val="20"/>
                          <w:szCs w:val="20"/>
                          <w:highlight w:val="yellow"/>
                        </w:rPr>
                      </w:pPr>
                      <w:r w:rsidRPr="00B910A9">
                        <w:rPr>
                          <w:rFonts w:cs="Times New Roman"/>
                          <w:color w:val="000000"/>
                          <w:sz w:val="20"/>
                          <w:szCs w:val="20"/>
                          <w:highlight w:val="yellow"/>
                        </w:rPr>
                        <w:t xml:space="preserve">Тема курсового </w:t>
                      </w:r>
                      <w:proofErr w:type="spellStart"/>
                      <w:r w:rsidRPr="00B910A9">
                        <w:rPr>
                          <w:rFonts w:cs="Times New Roman"/>
                          <w:color w:val="000000"/>
                          <w:sz w:val="20"/>
                          <w:szCs w:val="20"/>
                          <w:highlight w:val="yellow"/>
                        </w:rPr>
                        <w:t>проєкту</w:t>
                      </w:r>
                      <w:proofErr w:type="spellEnd"/>
                    </w:p>
                    <w:p w14:paraId="41244BED" w14:textId="252255BD" w:rsidR="00F9655F" w:rsidRPr="005E4DAE" w:rsidRDefault="0061506E" w:rsidP="00E83C1D">
                      <w:pPr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61506E">
                        <w:rPr>
                          <w:rFonts w:cs="Times New Roman"/>
                          <w:sz w:val="20"/>
                          <w:szCs w:val="20"/>
                          <w:highlight w:val="yellow"/>
                        </w:rPr>
                        <w:t xml:space="preserve">Додаток </w:t>
                      </w:r>
                      <w:r w:rsidR="007C696D">
                        <w:rPr>
                          <w:rFonts w:cs="Times New Roman"/>
                          <w:sz w:val="20"/>
                          <w:szCs w:val="20"/>
                          <w:highlight w:val="yellow"/>
                        </w:rPr>
                        <w:t>3</w:t>
                      </w:r>
                      <w:r w:rsidRPr="0061506E">
                        <w:rPr>
                          <w:rFonts w:cs="Times New Roman"/>
                          <w:sz w:val="20"/>
                          <w:szCs w:val="20"/>
                          <w:highlight w:val="yellow"/>
                        </w:rPr>
                        <w:t xml:space="preserve">. </w:t>
                      </w:r>
                      <w:r w:rsidR="007C696D">
                        <w:rPr>
                          <w:rFonts w:cs="Times New Roman"/>
                          <w:sz w:val="20"/>
                          <w:szCs w:val="20"/>
                        </w:rPr>
                        <w:t xml:space="preserve">Схема </w:t>
                      </w:r>
                      <w:proofErr w:type="spellStart"/>
                      <w:r w:rsidR="007C696D">
                        <w:rPr>
                          <w:rFonts w:cs="Times New Roman"/>
                          <w:sz w:val="20"/>
                          <w:szCs w:val="20"/>
                        </w:rPr>
                        <w:t>класів</w:t>
                      </w:r>
                      <w:proofErr w:type="spellEnd"/>
                    </w:p>
                  </w:txbxContent>
                </v:textbox>
              </v:rect>
              <v:line id="Line 252" o:spid="_x0000_s12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EhH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awXMfwdyYcAbl9AAAA//8DAFBLAQItABQABgAIAAAAIQDb4fbL7gAAAIUBAAATAAAAAAAAAAAA&#10;AAAAAAAAAABbQ29udGVudF9UeXBlc10ueG1sUEsBAi0AFAAGAAgAAAAhAFr0LFu/AAAAFQEAAAsA&#10;AAAAAAAAAAAAAAAAHwEAAF9yZWxzLy5yZWxzUEsBAi0AFAAGAAgAAAAhAKWsSEfEAAAA3AAAAA8A&#10;AAAAAAAAAAAAAAAABwIAAGRycy9kb3ducmV2LnhtbFBLBQYAAAAAAwADALcAAAD4AgAAAAA=&#10;" strokeweight="2pt"/>
              <v:line id="Line 253" o:spid="_x0000_s12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" strokeweight="2pt"/>
              <v:line id="Line 254" o:spid="_x0000_s12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" strokeweight="2pt"/>
              <v:rect id="Rectangle 255" o:spid="_x0000_s12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" filled="f" stroked="f" strokeweight=".25pt">
                <v:textbox inset="1pt,1pt,1pt,1pt">
                  <w:txbxContent>
                    <w:p w14:paraId="11799D53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256" o:spid="_x0000_s12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" filled="f" stroked="f" strokeweight=".25pt">
                <v:textbox inset="1pt,1pt,1pt,1pt">
                  <w:txbxContent>
                    <w:p w14:paraId="5561D131" w14:textId="77777777" w:rsidR="00F9655F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257" o:spid="_x0000_s12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" filled="f" stroked="f" strokeweight=".25pt">
                <v:textbox inset="1pt,1pt,1pt,1pt">
                  <w:txbxContent>
                    <w:p w14:paraId="206E1BA1" w14:textId="41301EAB" w:rsidR="00F9655F" w:rsidRPr="005B7CF2" w:rsidRDefault="00210C06" w:rsidP="00E83C1D">
                      <w:pPr>
                        <w:pStyle w:val="a7"/>
                        <w:jc w:val="center"/>
                        <w:rPr>
                          <w:rFonts w:ascii="Calibri" w:hAnsi="Calibri"/>
                          <w:sz w:val="18"/>
                        </w:rPr>
                      </w:pPr>
                      <w:r w:rsidRPr="00CD70F6">
                        <w:rPr>
                          <w:rFonts w:ascii="Calibri" w:hAnsi="Calibri"/>
                          <w:sz w:val="18"/>
                          <w:highlight w:val="yellow"/>
                        </w:rPr>
                        <w:t>63</w:t>
                      </w:r>
                    </w:p>
                  </w:txbxContent>
                </v:textbox>
              </v:rect>
              <v:line id="Line 258" o:spid="_x0000_s12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" strokeweight="1pt"/>
              <v:line id="Line 259" o:spid="_x0000_s12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" strokeweight="1pt"/>
              <v:rect id="Rectangle 260" o:spid="_x0000_s1295" style="position:absolute;left:14295;top:19221;width:5609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" filled="f" stroked="f" strokeweight=".25pt">
                <v:textbox inset="1pt,1pt,1pt,1pt">
                  <w:txbxContent>
                    <w:p w14:paraId="593A565E" w14:textId="77777777" w:rsidR="00F9655F" w:rsidRDefault="00F9655F" w:rsidP="00E83C1D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ПГФК ДВНЗ УжНУ </w:t>
                      </w:r>
                    </w:p>
                    <w:p w14:paraId="2E104597" w14:textId="15968F23" w:rsidR="00F9655F" w:rsidRPr="00FA786B" w:rsidRDefault="00F9655F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</w:rPr>
                        <w:t>КН-3</w:t>
                      </w:r>
                      <w:r w:rsidR="006456AB" w:rsidRPr="00B910A9">
                        <w:rPr>
                          <w:sz w:val="20"/>
                          <w:highlight w:val="yellow"/>
                        </w:rPr>
                        <w:t>4</w:t>
                      </w:r>
                    </w:p>
                    <w:p w14:paraId="414A8BD8" w14:textId="77777777" w:rsidR="00F9655F" w:rsidRPr="002B12DB" w:rsidRDefault="00F9655F" w:rsidP="00E83C1D">
                      <w:pPr>
                        <w:pStyle w:val="a7"/>
                        <w:jc w:val="center"/>
                        <w:rPr>
                          <w:rFonts w:asciiTheme="minorHAnsi" w:hAnsiTheme="minorHAnsi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1D07D" w14:textId="77777777" w:rsidR="007C696D" w:rsidRPr="00D02BC7" w:rsidRDefault="007C696D" w:rsidP="00D02BC7">
    <w:pPr>
      <w:pStyle w:val="a5"/>
      <w:ind w:firstLine="0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751424" behindDoc="0" locked="1" layoutInCell="1" allowOverlap="1" wp14:anchorId="4A8A343F" wp14:editId="33033339">
              <wp:simplePos x="0" y="0"/>
              <wp:positionH relativeFrom="page">
                <wp:posOffset>686435</wp:posOffset>
              </wp:positionH>
              <wp:positionV relativeFrom="page">
                <wp:posOffset>448945</wp:posOffset>
              </wp:positionV>
              <wp:extent cx="6588760" cy="9925685"/>
              <wp:effectExtent l="0" t="0" r="21590" b="18415"/>
              <wp:wrapNone/>
              <wp:docPr id="558" name="Группа 5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925685"/>
                        <a:chOff x="0" y="0"/>
                        <a:chExt cx="20000" cy="20000"/>
                      </a:xfrm>
                    </wpg:grpSpPr>
                    <wps:wsp>
                      <wps:cNvPr id="559" name="Rectangle 21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0" name="Line 21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1" name="Line 21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2" name="Line 21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3" name="Line 21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4" name="Line 21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5" name="Line 21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6" name="Line 21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7" name="Line 22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8" name="Line 22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9" name="Rectangle 22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18CA66" w14:textId="77777777" w:rsidR="007C696D" w:rsidRDefault="007C696D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0" name="Rectangle 22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72E42C" w14:textId="77777777" w:rsidR="007C696D" w:rsidRDefault="007C696D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1" name="Rectangle 22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F4B4C" w14:textId="77777777" w:rsidR="007C696D" w:rsidRDefault="007C696D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2" name="Rectangle 22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EFC8F" w14:textId="77777777" w:rsidR="007C696D" w:rsidRDefault="007C696D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3" name="Rectangle 22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39F907" w14:textId="77777777" w:rsidR="007C696D" w:rsidRDefault="007C696D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4" name="Rectangle 22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D5215" w14:textId="77777777" w:rsidR="007C696D" w:rsidRDefault="007C696D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5" name="Rectangle 22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8C31C1" w14:textId="77777777" w:rsidR="007C696D" w:rsidRPr="00377CDC" w:rsidRDefault="007C696D" w:rsidP="00E83C1D">
                            <w:pPr>
                              <w:pStyle w:val="a7"/>
                              <w:jc w:val="center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 w:rsidRPr="007C696D">
                              <w:rPr>
                                <w:rFonts w:ascii="Calibri" w:hAnsi="Calibri"/>
                                <w:sz w:val="18"/>
                                <w:highlight w:val="yellow"/>
                              </w:rPr>
                              <w:t>39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6" name="Rectangle 22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127CE" w14:textId="29B491BD" w:rsidR="007C696D" w:rsidRPr="004C68C2" w:rsidRDefault="007C696D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КП</w:t>
                            </w:r>
                            <w:r>
                              <w:t>.</w:t>
                            </w:r>
                            <w:r w:rsidRPr="00954C69">
                              <w:rPr>
                                <w:noProof/>
                                <w:szCs w:val="28"/>
                                <w:highlight w:val="yellow"/>
                              </w:rPr>
                              <w:t>77777ФМБД</w:t>
                            </w:r>
                            <w:r>
                              <w:t>.</w:t>
                            </w:r>
                            <w:proofErr w:type="gramStart"/>
                            <w:r>
                              <w:t>2</w:t>
                            </w:r>
                            <w:r>
                              <w:t>6</w:t>
                            </w:r>
                            <w:r>
                              <w:t>.000.ПЗ</w:t>
                            </w:r>
                            <w:proofErr w:type="gramEnd"/>
                          </w:p>
                          <w:p w14:paraId="6050CCBF" w14:textId="77777777" w:rsidR="007C696D" w:rsidRDefault="007C696D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  <w:p w14:paraId="16CB9D19" w14:textId="77777777" w:rsidR="007C696D" w:rsidRPr="00EB5FEC" w:rsidRDefault="007C696D" w:rsidP="00E83C1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7" name="Line 23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8" name="Line 23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9" name="Line 23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0" name="Line 23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1" name="Line 23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582" name="Group 23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83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FFF7EF" w14:textId="77777777" w:rsidR="007C696D" w:rsidRDefault="007C696D" w:rsidP="00E83C1D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4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CBCECC" w14:textId="70AB49D2" w:rsidR="007C696D" w:rsidRPr="007C696D" w:rsidRDefault="007C696D" w:rsidP="008B4D29">
                              <w:pPr>
                                <w:ind w:firstLine="0"/>
                                <w:rPr>
                                  <w:rFonts w:ascii="ISOCPEUR" w:hAnsi="ISOCPEUR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7C696D">
                                <w:rPr>
                                  <w:rFonts w:ascii="ISOCPEUR" w:hAnsi="ISOCPEUR" w:cs="Arial"/>
                                  <w:i/>
                                  <w:sz w:val="16"/>
                                  <w:szCs w:val="16"/>
                                  <w:highlight w:val="yellow"/>
                                </w:rPr>
                                <w:t>Шевченко І.</w:t>
                              </w:r>
                              <w:r>
                                <w:rPr>
                                  <w:rFonts w:ascii="ISOCPEUR" w:hAnsi="ISOCPEUR" w:cs="Arial"/>
                                  <w:i/>
                                  <w:sz w:val="16"/>
                                  <w:szCs w:val="16"/>
                                  <w:highlight w:val="yellow"/>
                                </w:rPr>
                                <w:t xml:space="preserve"> </w:t>
                              </w:r>
                              <w:r w:rsidRPr="007C696D">
                                <w:rPr>
                                  <w:rFonts w:ascii="ISOCPEUR" w:hAnsi="ISOCPEUR" w:cs="Arial"/>
                                  <w:i/>
                                  <w:sz w:val="16"/>
                                  <w:szCs w:val="16"/>
                                  <w:highlight w:val="yellow"/>
                                </w:rPr>
                                <w:t>І.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5" name="Group 23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86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988B22" w14:textId="77777777" w:rsidR="007C696D" w:rsidRDefault="007C696D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7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40CEAC" w14:textId="32BDF3E4" w:rsidR="007C696D" w:rsidRPr="008B4D29" w:rsidRDefault="007C696D" w:rsidP="00E83C1D">
                              <w:pPr>
                                <w:pStyle w:val="a7"/>
                                <w:rPr>
                                  <w:rFonts w:cs="Courier New"/>
                                  <w:sz w:val="16"/>
                                  <w:szCs w:val="18"/>
                                </w:rPr>
                              </w:pPr>
                              <w:proofErr w:type="spellStart"/>
                              <w:r w:rsidRPr="007C696D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>Рудчик</w:t>
                              </w:r>
                              <w:proofErr w:type="spellEnd"/>
                              <w:r w:rsidRPr="007C696D">
                                <w:rPr>
                                  <w:sz w:val="16"/>
                                  <w:szCs w:val="16"/>
                                  <w:highlight w:val="yellow"/>
                                </w:rPr>
                                <w:t xml:space="preserve"> І.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8" name="Group 24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89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90F59" w14:textId="77777777" w:rsidR="007C696D" w:rsidRDefault="007C696D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0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0E711" w14:textId="77777777" w:rsidR="007C696D" w:rsidRDefault="007C696D" w:rsidP="00E83C1D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91" name="Group 24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92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BBBF3D" w14:textId="77777777" w:rsidR="007C696D" w:rsidRDefault="007C696D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3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91B587" w14:textId="4A2505DB" w:rsidR="007C696D" w:rsidRPr="003C27C0" w:rsidRDefault="007C696D" w:rsidP="00E83C1D">
                              <w:pPr>
                                <w:pStyle w:val="a7"/>
                                <w:rPr>
                                  <w:rFonts w:ascii="Journal" w:hAnsi="Journal"/>
                                  <w:sz w:val="16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94" name="Group 24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5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5E85DA" w14:textId="77777777" w:rsidR="007C696D" w:rsidRDefault="007C696D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6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99FF0A" w14:textId="77777777" w:rsidR="007C696D" w:rsidRPr="008C5FED" w:rsidRDefault="007C696D" w:rsidP="00E83C1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Лінчук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Н. 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97" name="Line 25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8" name="Rectangle 25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D3CA32" w14:textId="412176C5" w:rsidR="007C696D" w:rsidRDefault="007C696D" w:rsidP="006456AB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7C696D">
                              <w:rPr>
                                <w:rFonts w:cs="Times New Roman"/>
                                <w:sz w:val="20"/>
                                <w:szCs w:val="20"/>
                                <w:highlight w:val="yellow"/>
                              </w:rPr>
                              <w:t>Тема КП</w:t>
                            </w:r>
                          </w:p>
                          <w:p w14:paraId="050097C4" w14:textId="7EF7A4A2" w:rsidR="007C696D" w:rsidRPr="00EC5E4A" w:rsidRDefault="007C696D" w:rsidP="006456AB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18"/>
                              </w:rPr>
                              <w:t>Додаток 4</w:t>
                            </w:r>
                            <w:r w:rsidRPr="00EC5E4A">
                              <w:rPr>
                                <w:rFonts w:cs="Times New Roman"/>
                                <w:sz w:val="20"/>
                                <w:szCs w:val="18"/>
                              </w:rPr>
                              <w:t>. Лістинг програм</w:t>
                            </w:r>
                            <w:r>
                              <w:rPr>
                                <w:rFonts w:cs="Times New Roman"/>
                                <w:sz w:val="20"/>
                                <w:szCs w:val="18"/>
                              </w:rPr>
                              <w:t>ного коду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9" name="Line 25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0" name="Line 25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1" name="Line 25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2" name="Rectangle 25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C54CA0" w14:textId="77777777" w:rsidR="007C696D" w:rsidRDefault="007C696D" w:rsidP="00E83C1D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3" name="Rectangle 25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22FE4" w14:textId="77777777" w:rsidR="007C696D" w:rsidRDefault="007C696D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4" name="Rectangle 25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F3D810" w14:textId="77777777" w:rsidR="007C696D" w:rsidRPr="002266E5" w:rsidRDefault="007C696D" w:rsidP="00E83C1D">
                            <w:pPr>
                              <w:pStyle w:val="a7"/>
                              <w:jc w:val="center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 w:rsidRPr="007C696D">
                              <w:rPr>
                                <w:rFonts w:ascii="Calibri" w:hAnsi="Calibri"/>
                                <w:sz w:val="18"/>
                                <w:highlight w:val="yellow"/>
                              </w:rPr>
                              <w:t>63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5" name="Line 25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6" name="Line 25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7" name="Rectangle 26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21F3ED" w14:textId="77777777" w:rsidR="007C696D" w:rsidRDefault="007C696D" w:rsidP="00E83C1D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ПГФК ДВНЗ УжНУ </w:t>
                            </w:r>
                          </w:p>
                          <w:p w14:paraId="1B97CD8D" w14:textId="77777777" w:rsidR="007C696D" w:rsidRDefault="007C696D" w:rsidP="00E83C1D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</w:rPr>
                              <w:t>КН-3</w:t>
                            </w:r>
                            <w:r w:rsidRPr="007C696D">
                              <w:rPr>
                                <w:sz w:val="20"/>
                                <w:highlight w:val="yellow"/>
                              </w:rPr>
                              <w:t>4</w:t>
                            </w:r>
                          </w:p>
                          <w:p w14:paraId="29B556D7" w14:textId="77777777" w:rsidR="007C696D" w:rsidRPr="002B12DB" w:rsidRDefault="007C696D" w:rsidP="00E83C1D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8A343F" id="Группа 558" o:spid="_x0000_s1296" style="position:absolute;left:0;text-align:left;margin-left:54.05pt;margin-top:35.35pt;width:518.8pt;height:781.55pt;z-index:2517514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">
              <v:rect id="Rectangle 212" o:spid="_x0000_s12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" filled="f" strokeweight="2pt"/>
              <v:line id="Line 213" o:spid="_x0000_s129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21t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WYX44&#10;E46ATL4AAAD//wMAUEsBAi0AFAAGAAgAAAAhANvh9svuAAAAhQEAABMAAAAAAAAAAAAAAAAAAAAA&#10;AFtDb250ZW50X1R5cGVzXS54bWxQSwECLQAUAAYACAAAACEAWvQsW78AAAAVAQAACwAAAAAAAAAA&#10;AAAAAAAfAQAAX3JlbHMvLnJlbHNQSwECLQAUAAYACAAAACEAoiNtbb0AAADcAAAADwAAAAAAAAAA&#10;AAAAAAAHAgAAZHJzL2Rvd25yZXYueG1sUEsFBgAAAAADAAMAtwAAAPECAAAAAA==&#10;" strokeweight="2pt"/>
              <v:line id="Line 214" o:spid="_x0000_s129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8j2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5&#10;BL5nwhGQ6w8AAAD//wMAUEsBAi0AFAAGAAgAAAAhANvh9svuAAAAhQEAABMAAAAAAAAAAAAAAAAA&#10;AAAAAFtDb250ZW50X1R5cGVzXS54bWxQSwECLQAUAAYACAAAACEAWvQsW78AAAAVAQAACwAAAAAA&#10;AAAAAAAAAAAfAQAAX3JlbHMvLnJlbHNQSwECLQAUAAYACAAAACEAzW/I9sAAAADcAAAADwAAAAAA&#10;AAAAAAAAAAAHAgAAZHJzL2Rvd25yZXYueG1sUEsFBgAAAAADAAMAtwAAAPQCAAAAAA==&#10;" strokeweight="2pt"/>
              <v:line id="Line 215" o:spid="_x0000_s130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VaB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5&#10;FL5nwhGQ6w8AAAD//wMAUEsBAi0AFAAGAAgAAAAhANvh9svuAAAAhQEAABMAAAAAAAAAAAAAAAAA&#10;AAAAAFtDb250ZW50X1R5cGVzXS54bWxQSwECLQAUAAYACAAAACEAWvQsW78AAAAVAQAACwAAAAAA&#10;AAAAAAAAAAAfAQAAX3JlbHMvLnJlbHNQSwECLQAUAAYACAAAACEAPb1WgcAAAADcAAAADwAAAAAA&#10;AAAAAAAAAAAHAgAAZHJzL2Rvd25yZXYueG1sUEsFBgAAAAADAAMAtwAAAPQCAAAAAA==&#10;" strokeweight="2pt"/>
              <v:line id="Line 216" o:spid="_x0000_s130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fMa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az&#10;CXzPhCMgVx8AAAD//wMAUEsBAi0AFAAGAAgAAAAhANvh9svuAAAAhQEAABMAAAAAAAAAAAAAAAAA&#10;AAAAAFtDb250ZW50X1R5cGVzXS54bWxQSwECLQAUAAYACAAAACEAWvQsW78AAAAVAQAACwAAAAAA&#10;AAAAAAAAAAAfAQAAX3JlbHMvLnJlbHNQSwECLQAUAAYACAAAACEAUvHzGsAAAADcAAAADwAAAAAA&#10;AAAAAAAAAAAHAgAAZHJzL2Rvd25yZXYueG1sUEsFBgAAAAADAAMAtwAAAPQCAAAAAA==&#10;" strokeweight="2pt"/>
              <v:line id="Line 217" o:spid="_x0000_s130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Gtu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az&#10;CXzPhCMgVx8AAAD//wMAUEsBAi0AFAAGAAgAAAAhANvh9svuAAAAhQEAABMAAAAAAAAAAAAAAAAA&#10;AAAAAFtDb250ZW50X1R5cGVzXS54bWxQSwECLQAUAAYACAAAACEAWvQsW78AAAAVAQAACwAAAAAA&#10;AAAAAAAAAAAfAQAAX3JlbHMvLnJlbHNQSwECLQAUAAYACAAAACEA3RhrbsAAAADcAAAADwAAAAAA&#10;AAAAAAAAAAAHAgAAZHJzL2Rvd25yZXYueG1sUEsFBgAAAAADAAMAtwAAAPQCAAAAAA==&#10;" strokeweight="2pt"/>
              <v:line id="Line 218" o:spid="_x0000_s130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71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" strokeweight="2pt"/>
              <v:line id="Line 219" o:spid="_x0000_s130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lCC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" strokeweight="2pt"/>
              <v:line id="Line 220" o:spid="_x0000_s13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" strokeweight="1pt"/>
              <v:line id="Line 221" o:spid="_x0000_s13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" strokeweight="1pt"/>
              <v:rect id="Rectangle 222" o:spid="_x0000_s13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" filled="f" stroked="f" strokeweight=".25pt">
                <v:textbox inset="1pt,1pt,1pt,1pt">
                  <w:txbxContent>
                    <w:p w14:paraId="5E18CA66" w14:textId="77777777" w:rsidR="007C696D" w:rsidRDefault="007C696D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3" o:spid="_x0000_s13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" filled="f" stroked="f" strokeweight=".25pt">
                <v:textbox inset="1pt,1pt,1pt,1pt">
                  <w:txbxContent>
                    <w:p w14:paraId="0A72E42C" w14:textId="77777777" w:rsidR="007C696D" w:rsidRDefault="007C696D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4" o:spid="_x0000_s13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" filled="f" stroked="f" strokeweight=".25pt">
                <v:textbox inset="1pt,1pt,1pt,1pt">
                  <w:txbxContent>
                    <w:p w14:paraId="701F4B4C" w14:textId="77777777" w:rsidR="007C696D" w:rsidRDefault="007C696D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5" o:spid="_x0000_s13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81j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" filled="f" stroked="f" strokeweight=".25pt">
                <v:textbox inset="1pt,1pt,1pt,1pt">
                  <w:txbxContent>
                    <w:p w14:paraId="266EFC8F" w14:textId="77777777" w:rsidR="007C696D" w:rsidRDefault="007C696D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26" o:spid="_x0000_s13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" filled="f" stroked="f" strokeweight=".25pt">
                <v:textbox inset="1pt,1pt,1pt,1pt">
                  <w:txbxContent>
                    <w:p w14:paraId="2939F907" w14:textId="77777777" w:rsidR="007C696D" w:rsidRDefault="007C696D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27" o:spid="_x0000_s13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" filled="f" stroked="f" strokeweight=".25pt">
                <v:textbox inset="1pt,1pt,1pt,1pt">
                  <w:txbxContent>
                    <w:p w14:paraId="717D5215" w14:textId="77777777" w:rsidR="007C696D" w:rsidRDefault="007C696D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8" o:spid="_x0000_s13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" filled="f" stroked="f" strokeweight=".25pt">
                <v:textbox inset="1pt,1pt,1pt,1pt">
                  <w:txbxContent>
                    <w:p w14:paraId="218C31C1" w14:textId="77777777" w:rsidR="007C696D" w:rsidRPr="00377CDC" w:rsidRDefault="007C696D" w:rsidP="00E83C1D">
                      <w:pPr>
                        <w:pStyle w:val="a7"/>
                        <w:jc w:val="center"/>
                        <w:rPr>
                          <w:rFonts w:ascii="Calibri" w:hAnsi="Calibri"/>
                          <w:sz w:val="18"/>
                        </w:rPr>
                      </w:pPr>
                      <w:r w:rsidRPr="007C696D">
                        <w:rPr>
                          <w:rFonts w:ascii="Calibri" w:hAnsi="Calibri"/>
                          <w:sz w:val="18"/>
                          <w:highlight w:val="yellow"/>
                        </w:rPr>
                        <w:t>39</w:t>
                      </w:r>
                    </w:p>
                  </w:txbxContent>
                </v:textbox>
              </v:rect>
              <v:rect id="Rectangle 229" o:spid="_x0000_s131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" filled="f" stroked="f" strokeweight=".25pt">
                <v:textbox inset="1pt,1pt,1pt,1pt">
                  <w:txbxContent>
                    <w:p w14:paraId="0DB127CE" w14:textId="29B491BD" w:rsidR="007C696D" w:rsidRPr="004C68C2" w:rsidRDefault="007C696D" w:rsidP="00E83C1D">
                      <w:pPr>
                        <w:pStyle w:val="a7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lang w:val="ru-RU"/>
                        </w:rPr>
                        <w:t>КП</w:t>
                      </w:r>
                      <w:r>
                        <w:t>.</w:t>
                      </w:r>
                      <w:r w:rsidRPr="00954C69">
                        <w:rPr>
                          <w:noProof/>
                          <w:szCs w:val="28"/>
                          <w:highlight w:val="yellow"/>
                        </w:rPr>
                        <w:t>77777ФМБД</w:t>
                      </w:r>
                      <w:r>
                        <w:t>.</w:t>
                      </w:r>
                      <w:proofErr w:type="gramStart"/>
                      <w:r>
                        <w:t>2</w:t>
                      </w:r>
                      <w:r>
                        <w:t>6</w:t>
                      </w:r>
                      <w:r>
                        <w:t>.000.ПЗ</w:t>
                      </w:r>
                      <w:proofErr w:type="gramEnd"/>
                    </w:p>
                    <w:p w14:paraId="6050CCBF" w14:textId="77777777" w:rsidR="007C696D" w:rsidRDefault="007C696D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  <w:p w14:paraId="16CB9D19" w14:textId="77777777" w:rsidR="007C696D" w:rsidRPr="00EB5FEC" w:rsidRDefault="007C696D" w:rsidP="00E83C1D"/>
                  </w:txbxContent>
                </v:textbox>
              </v:rect>
              <v:line id="Line 230" o:spid="_x0000_s131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2PE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zeB7JhwBufoAAAD//wMAUEsBAi0AFAAGAAgAAAAhANvh9svuAAAAhQEAABMAAAAAAAAAAAAAAAAA&#10;AAAAAFtDb250ZW50X1R5cGVzXS54bWxQSwECLQAUAAYACAAAACEAWvQsW78AAAAVAQAACwAAAAAA&#10;AAAAAAAAAAAfAQAAX3JlbHMvLnJlbHNQSwECLQAUAAYACAAAACEAqBNjxMAAAADcAAAADwAAAAAA&#10;AAAAAAAAAAAHAgAAZHJzL2Rvd25yZXYueG1sUEsFBgAAAAADAAMAtwAAAPQCAAAAAA==&#10;" strokeweight="2pt"/>
              <v:line id="Line 231" o:spid="_x0000_s131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Pe2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2CGvD&#10;mXAE5OYLAAD//wMAUEsBAi0AFAAGAAgAAAAhANvh9svuAAAAhQEAABMAAAAAAAAAAAAAAAAAAAAA&#10;AFtDb250ZW50X1R5cGVzXS54bWxQSwECLQAUAAYACAAAACEAWvQsW78AAAAVAQAACwAAAAAAAAAA&#10;AAAAAAAfAQAAX3JlbHMvLnJlbHNQSwECLQAUAAYACAAAACEA2Yz3tr0AAADcAAAADwAAAAAAAAAA&#10;AAAAAAAHAgAAZHJzL2Rvd25yZXYueG1sUEsFBgAAAAADAAMAtwAAAPECAAAAAA==&#10;" strokeweight="2pt"/>
              <v:line id="Line 232" o:spid="_x0000_s13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" strokeweight="1pt"/>
              <v:line id="Line 233" o:spid="_x0000_s131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" strokeweight="1pt"/>
              <v:line id="Line 234" o:spid="_x0000_s131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" strokeweight="1pt"/>
              <v:group id="Group 235" o:spid="_x0000_s132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g7z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J0Cb9nwhGQ2x8AAAD//wMAUEsBAi0AFAAGAAgAAAAhANvh9svuAAAAhQEAABMAAAAAAAAA&#10;AAAAAAAAAAAAAFtDb250ZW50X1R5cGVzXS54bWxQSwECLQAUAAYACAAAACEAWvQsW78AAAAVAQAA&#10;CwAAAAAAAAAAAAAAAAAfAQAAX3JlbHMvLnJlbHNQSwECLQAUAAYACAAAACEAogYO88YAAADcAAAA&#10;DwAAAAAAAAAAAAAAAAAHAgAAZHJzL2Rvd25yZXYueG1sUEsFBgAAAAADAAMAtwAAAPoCAAAAAA==&#10;">
                <v:rect id="Rectangle 236" o:spid="_x0000_s132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" filled="f" stroked="f" strokeweight=".25pt">
                  <v:textbox inset="1pt,1pt,1pt,1pt">
                    <w:txbxContent>
                      <w:p w14:paraId="3BFFF7EF" w14:textId="77777777" w:rsidR="007C696D" w:rsidRDefault="007C696D" w:rsidP="00E83C1D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37" o:spid="_x0000_s132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" filled="f" stroked="f" strokeweight=".25pt">
                  <v:textbox inset="1pt,1pt,1pt,1pt">
                    <w:txbxContent>
                      <w:p w14:paraId="11CBCECC" w14:textId="70AB49D2" w:rsidR="007C696D" w:rsidRPr="007C696D" w:rsidRDefault="007C696D" w:rsidP="008B4D29">
                        <w:pPr>
                          <w:ind w:firstLine="0"/>
                          <w:rPr>
                            <w:rFonts w:ascii="ISOCPEUR" w:hAnsi="ISOCPEUR" w:cs="Arial"/>
                            <w:i/>
                            <w:sz w:val="16"/>
                            <w:szCs w:val="16"/>
                          </w:rPr>
                        </w:pPr>
                        <w:r w:rsidRPr="007C696D">
                          <w:rPr>
                            <w:rFonts w:ascii="ISOCPEUR" w:hAnsi="ISOCPEUR" w:cs="Arial"/>
                            <w:i/>
                            <w:sz w:val="16"/>
                            <w:szCs w:val="16"/>
                            <w:highlight w:val="yellow"/>
                          </w:rPr>
                          <w:t>Шевченко І.</w:t>
                        </w:r>
                        <w:r>
                          <w:rPr>
                            <w:rFonts w:ascii="ISOCPEUR" w:hAnsi="ISOCPEUR" w:cs="Arial"/>
                            <w:i/>
                            <w:sz w:val="16"/>
                            <w:szCs w:val="16"/>
                            <w:highlight w:val="yellow"/>
                          </w:rPr>
                          <w:t xml:space="preserve"> </w:t>
                        </w:r>
                        <w:r w:rsidRPr="007C696D">
                          <w:rPr>
                            <w:rFonts w:ascii="ISOCPEUR" w:hAnsi="ISOCPEUR" w:cs="Arial"/>
                            <w:i/>
                            <w:sz w:val="16"/>
                            <w:szCs w:val="16"/>
                            <w:highlight w:val="yellow"/>
                          </w:rPr>
                          <w:t>І.</w:t>
                        </w:r>
                      </w:p>
                    </w:txbxContent>
                  </v:textbox>
                </v:rect>
              </v:group>
              <v:group id="Group 238" o:spid="_x0000_s132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">
                <v:rect id="Rectangle 239" o:spid="_x0000_s13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" filled="f" stroked="f" strokeweight=".25pt">
                  <v:textbox inset="1pt,1pt,1pt,1pt">
                    <w:txbxContent>
                      <w:p w14:paraId="09988B22" w14:textId="77777777" w:rsidR="007C696D" w:rsidRDefault="007C696D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40" o:spid="_x0000_s132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" filled="f" stroked="f" strokeweight=".25pt">
                  <v:textbox inset="1pt,1pt,1pt,1pt">
                    <w:txbxContent>
                      <w:p w14:paraId="6F40CEAC" w14:textId="32BDF3E4" w:rsidR="007C696D" w:rsidRPr="008B4D29" w:rsidRDefault="007C696D" w:rsidP="00E83C1D">
                        <w:pPr>
                          <w:pStyle w:val="a7"/>
                          <w:rPr>
                            <w:rFonts w:cs="Courier New"/>
                            <w:sz w:val="16"/>
                            <w:szCs w:val="18"/>
                          </w:rPr>
                        </w:pPr>
                        <w:proofErr w:type="spellStart"/>
                        <w:r w:rsidRPr="007C696D">
                          <w:rPr>
                            <w:sz w:val="16"/>
                            <w:szCs w:val="16"/>
                            <w:highlight w:val="yellow"/>
                          </w:rPr>
                          <w:t>Рудчик</w:t>
                        </w:r>
                        <w:proofErr w:type="spellEnd"/>
                        <w:r w:rsidRPr="007C696D">
                          <w:rPr>
                            <w:sz w:val="16"/>
                            <w:szCs w:val="16"/>
                            <w:highlight w:val="yellow"/>
                          </w:rPr>
                          <w:t xml:space="preserve"> І. В.</w:t>
                        </w:r>
                      </w:p>
                    </w:txbxContent>
                  </v:textbox>
                </v:rect>
              </v:group>
              <v:group id="Group 241" o:spid="_x0000_s132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jkZ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">
                <v:rect id="Rectangle 242" o:spid="_x0000_s13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" filled="f" stroked="f" strokeweight=".25pt">
                  <v:textbox inset="1pt,1pt,1pt,1pt">
                    <w:txbxContent>
                      <w:p w14:paraId="19490F59" w14:textId="77777777" w:rsidR="007C696D" w:rsidRDefault="007C696D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43" o:spid="_x0000_s132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" filled="f" stroked="f" strokeweight=".25pt">
                  <v:textbox inset="1pt,1pt,1pt,1pt">
                    <w:txbxContent>
                      <w:p w14:paraId="4ED0E711" w14:textId="77777777" w:rsidR="007C696D" w:rsidRDefault="007C696D" w:rsidP="00E83C1D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244" o:spid="_x0000_s132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">
                <v:rect id="Rectangle 245" o:spid="_x0000_s13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uZ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XM&#10;V1N4nYlHQG6eAAAA//8DAFBLAQItABQABgAIAAAAIQDb4fbL7gAAAIUBAAATAAAAAAAAAAAAAAAA&#10;AAAAAABbQ29udGVudF9UeXBlc10ueG1sUEsBAi0AFAAGAAgAAAAhAFr0LFu/AAAAFQEAAAsAAAAA&#10;AAAAAAAAAAAAHwEAAF9yZWxzLy5yZWxzUEsBAi0AFAAGAAgAAAAhAEhfK5nBAAAA3AAAAA8AAAAA&#10;AAAAAAAAAAAABwIAAGRycy9kb3ducmV2LnhtbFBLBQYAAAAAAwADALcAAAD1AgAAAAA=&#10;" filled="f" stroked="f" strokeweight=".25pt">
                  <v:textbox inset="1pt,1pt,1pt,1pt">
                    <w:txbxContent>
                      <w:p w14:paraId="2DBBBF3D" w14:textId="77777777" w:rsidR="007C696D" w:rsidRDefault="007C696D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246" o:spid="_x0000_s133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44C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" filled="f" stroked="f" strokeweight=".25pt">
                  <v:textbox inset="1pt,1pt,1pt,1pt">
                    <w:txbxContent>
                      <w:p w14:paraId="3A91B587" w14:textId="4A2505DB" w:rsidR="007C696D" w:rsidRPr="003C27C0" w:rsidRDefault="007C696D" w:rsidP="00E83C1D">
                        <w:pPr>
                          <w:pStyle w:val="a7"/>
                          <w:rPr>
                            <w:rFonts w:ascii="Journal" w:hAnsi="Journal"/>
                            <w:sz w:val="16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247" o:spid="_x0000_s133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<v:rect id="Rectangle 248" o:spid="_x0000_s13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" filled="f" stroked="f" strokeweight=".25pt">
                  <v:textbox inset="1pt,1pt,1pt,1pt">
                    <w:txbxContent>
                      <w:p w14:paraId="775E85DA" w14:textId="77777777" w:rsidR="007C696D" w:rsidRDefault="007C696D" w:rsidP="00E83C1D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49" o:spid="_x0000_s13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" filled="f" stroked="f" strokeweight=".25pt">
                  <v:textbox inset="1pt,1pt,1pt,1pt">
                    <w:txbxContent>
                      <w:p w14:paraId="7B99FF0A" w14:textId="77777777" w:rsidR="007C696D" w:rsidRPr="008C5FED" w:rsidRDefault="007C696D" w:rsidP="00E83C1D">
                        <w:pPr>
                          <w:pStyle w:val="a7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Лінчук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 xml:space="preserve"> Н. Л.</w:t>
                        </w:r>
                      </w:p>
                    </w:txbxContent>
                  </v:textbox>
                </v:rect>
              </v:group>
              <v:line id="Line 250" o:spid="_x0000_s133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" strokeweight="2pt"/>
              <v:rect id="Rectangle 251" o:spid="_x0000_s133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" filled="f" stroked="f" strokeweight=".25pt">
                <v:textbox inset="1pt,1pt,1pt,1pt">
                  <w:txbxContent>
                    <w:p w14:paraId="11D3CA32" w14:textId="412176C5" w:rsidR="007C696D" w:rsidRDefault="007C696D" w:rsidP="006456AB">
                      <w:pPr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7C696D">
                        <w:rPr>
                          <w:rFonts w:cs="Times New Roman"/>
                          <w:sz w:val="20"/>
                          <w:szCs w:val="20"/>
                          <w:highlight w:val="yellow"/>
                        </w:rPr>
                        <w:t>Тема КП</w:t>
                      </w:r>
                    </w:p>
                    <w:p w14:paraId="050097C4" w14:textId="7EF7A4A2" w:rsidR="007C696D" w:rsidRPr="00EC5E4A" w:rsidRDefault="007C696D" w:rsidP="006456AB">
                      <w:pPr>
                        <w:ind w:firstLine="0"/>
                        <w:jc w:val="center"/>
                        <w:rPr>
                          <w:rFonts w:cs="Times New Roman"/>
                          <w:sz w:val="20"/>
                          <w:szCs w:val="18"/>
                        </w:rPr>
                      </w:pPr>
                      <w:r>
                        <w:rPr>
                          <w:rFonts w:cs="Times New Roman"/>
                          <w:sz w:val="20"/>
                          <w:szCs w:val="18"/>
                        </w:rPr>
                        <w:t>Додаток 4</w:t>
                      </w:r>
                      <w:r w:rsidRPr="00EC5E4A">
                        <w:rPr>
                          <w:rFonts w:cs="Times New Roman"/>
                          <w:sz w:val="20"/>
                          <w:szCs w:val="18"/>
                        </w:rPr>
                        <w:t>. Лістинг програм</w:t>
                      </w:r>
                      <w:r>
                        <w:rPr>
                          <w:rFonts w:cs="Times New Roman"/>
                          <w:sz w:val="20"/>
                          <w:szCs w:val="18"/>
                        </w:rPr>
                        <w:t>ного коду</w:t>
                      </w:r>
                    </w:p>
                  </w:txbxContent>
                </v:textbox>
              </v:rect>
              <v:line id="Line 252" o:spid="_x0000_s133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LTX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bz&#10;OXzPhCMgVx8AAAD//wMAUEsBAi0AFAAGAAgAAAAhANvh9svuAAAAhQEAABMAAAAAAAAAAAAAAAAA&#10;AAAAAFtDb250ZW50X1R5cGVzXS54bWxQSwECLQAUAAYACAAAACEAWvQsW78AAAAVAQAACwAAAAAA&#10;AAAAAAAAAAAfAQAAX3JlbHMvLnJlbHNQSwECLQAUAAYACAAAACEABsy018AAAADcAAAADwAAAAAA&#10;AAAAAAAAAAAHAgAAZHJzL2Rvd25yZXYueG1sUEsFBgAAAAADAAMAtwAAAPQCAAAAAA==&#10;" strokeweight="2pt"/>
              <v:line id="Line 253" o:spid="_x0000_s133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emx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jMD+c&#10;CUdAJl8AAAD//wMAUEsBAi0AFAAGAAgAAAAhANvh9svuAAAAhQEAABMAAAAAAAAAAAAAAAAAAAAA&#10;AFtDb250ZW50X1R5cGVzXS54bWxQSwECLQAUAAYACAAAACEAWvQsW78AAAAVAQAACwAAAAAAAAAA&#10;AAAAAAAfAQAAX3JlbHMvLnJlbHNQSwECLQAUAAYACAAAACEApNnpsb0AAADcAAAADwAAAAAAAAAA&#10;AAAAAAAHAgAAZHJzL2Rvd25yZXYueG1sUEsFBgAAAAADAAMAtwAAAPECAAAAAA==&#10;" strokeweight="2pt"/>
              <v:line id="Line 254" o:spid="_x0000_s133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Uwq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" strokeweight="2pt"/>
              <v:rect id="Rectangle 255" o:spid="_x0000_s134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N9i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" filled="f" stroked="f" strokeweight=".25pt">
                <v:textbox inset="1pt,1pt,1pt,1pt">
                  <w:txbxContent>
                    <w:p w14:paraId="3CC54CA0" w14:textId="77777777" w:rsidR="007C696D" w:rsidRDefault="007C696D" w:rsidP="00E83C1D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256" o:spid="_x0000_s134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" filled="f" stroked="f" strokeweight=".25pt">
                <v:textbox inset="1pt,1pt,1pt,1pt">
                  <w:txbxContent>
                    <w:p w14:paraId="04422FE4" w14:textId="77777777" w:rsidR="007C696D" w:rsidRDefault="007C696D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257" o:spid="_x0000_s134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" filled="f" stroked="f" strokeweight=".25pt">
                <v:textbox inset="1pt,1pt,1pt,1pt">
                  <w:txbxContent>
                    <w:p w14:paraId="34F3D810" w14:textId="77777777" w:rsidR="007C696D" w:rsidRPr="002266E5" w:rsidRDefault="007C696D" w:rsidP="00E83C1D">
                      <w:pPr>
                        <w:pStyle w:val="a7"/>
                        <w:jc w:val="center"/>
                        <w:rPr>
                          <w:rFonts w:ascii="Calibri" w:hAnsi="Calibri"/>
                          <w:sz w:val="18"/>
                        </w:rPr>
                      </w:pPr>
                      <w:r w:rsidRPr="007C696D">
                        <w:rPr>
                          <w:rFonts w:ascii="Calibri" w:hAnsi="Calibri"/>
                          <w:sz w:val="18"/>
                          <w:highlight w:val="yellow"/>
                        </w:rPr>
                        <w:t>63</w:t>
                      </w:r>
                    </w:p>
                  </w:txbxContent>
                </v:textbox>
              </v:rect>
              <v:line id="Line 258" o:spid="_x0000_s134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" strokeweight="1pt"/>
              <v:line id="Line 259" o:spid="_x0000_s134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1btxAAAANw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sxzuZ9IRkLN/AAAA//8DAFBLAQItABQABgAIAAAAIQDb4fbL7gAAAIUBAAATAAAAAAAAAAAA&#10;AAAAAAAAAABbQ29udGVudF9UeXBlc10ueG1sUEsBAi0AFAAGAAgAAAAhAFr0LFu/AAAAFQEAAAsA&#10;AAAAAAAAAAAAAAAAHwEAAF9yZWxzLy5yZWxzUEsBAi0AFAAGAAgAAAAhAMDPVu3EAAAA3AAAAA8A&#10;AAAAAAAAAAAAAAAABwIAAGRycy9kb3ducmV2LnhtbFBLBQYAAAAAAwADALcAAAD4AgAAAAA=&#10;" strokeweight="1pt"/>
              <v:rect id="Rectangle 260" o:spid="_x0000_s1345" style="position:absolute;left:14295;top:19221;width:5609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" filled="f" stroked="f" strokeweight=".25pt">
                <v:textbox inset="1pt,1pt,1pt,1pt">
                  <w:txbxContent>
                    <w:p w14:paraId="7221F3ED" w14:textId="77777777" w:rsidR="007C696D" w:rsidRDefault="007C696D" w:rsidP="00E83C1D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ПГФК ДВНЗ УжНУ </w:t>
                      </w:r>
                    </w:p>
                    <w:p w14:paraId="1B97CD8D" w14:textId="77777777" w:rsidR="007C696D" w:rsidRDefault="007C696D" w:rsidP="00E83C1D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</w:rPr>
                        <w:t>КН-3</w:t>
                      </w:r>
                      <w:r w:rsidRPr="007C696D">
                        <w:rPr>
                          <w:sz w:val="20"/>
                          <w:highlight w:val="yellow"/>
                        </w:rPr>
                        <w:t>4</w:t>
                      </w:r>
                    </w:p>
                    <w:p w14:paraId="29B556D7" w14:textId="77777777" w:rsidR="007C696D" w:rsidRPr="002B12DB" w:rsidRDefault="007C696D" w:rsidP="00E83C1D">
                      <w:pPr>
                        <w:pStyle w:val="a7"/>
                        <w:jc w:val="center"/>
                        <w:rPr>
                          <w:rFonts w:asciiTheme="minorHAnsi" w:hAnsiTheme="minorHAnsi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5F0BD" w14:textId="77777777" w:rsidR="007C696D" w:rsidRPr="00D02BC7" w:rsidRDefault="007C696D" w:rsidP="00D02BC7">
    <w:pPr>
      <w:pStyle w:val="a5"/>
      <w:ind w:firstLine="0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752448" behindDoc="0" locked="1" layoutInCell="1" allowOverlap="1" wp14:anchorId="1CD0DF7C" wp14:editId="141A605B">
              <wp:simplePos x="0" y="0"/>
              <wp:positionH relativeFrom="page">
                <wp:posOffset>696595</wp:posOffset>
              </wp:positionH>
              <wp:positionV relativeFrom="page">
                <wp:posOffset>457835</wp:posOffset>
              </wp:positionV>
              <wp:extent cx="6572250" cy="9944100"/>
              <wp:effectExtent l="0" t="0" r="0" b="19050"/>
              <wp:wrapNone/>
              <wp:docPr id="476" name="Group 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2250" cy="9944100"/>
                        <a:chOff x="0" y="0"/>
                        <a:chExt cx="20000" cy="20000"/>
                      </a:xfrm>
                    </wpg:grpSpPr>
                    <wps:wsp>
                      <wps:cNvPr id="474" name="Rectangle 31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0" name="Line 31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2" name="Line 31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3" name="Line 31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1" name="Line 31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2" name="Line 31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5" name="Line 31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6" name="Line 31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7" name="Line 32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8" name="Line 32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9" name="Line 32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0" name="Rectangle 32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A72C13" w14:textId="77777777" w:rsidR="007C696D" w:rsidRPr="00764AE1" w:rsidRDefault="007C696D" w:rsidP="001B2ED5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764AE1"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764AE1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1" name="Rectangle 32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226601" w14:textId="77777777" w:rsidR="007C696D" w:rsidRPr="00764AE1" w:rsidRDefault="007C696D" w:rsidP="001B2ED5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764AE1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64AE1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2" name="Rectangle 32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18755B" w14:textId="77777777" w:rsidR="007C696D" w:rsidRPr="00764AE1" w:rsidRDefault="007C696D" w:rsidP="001B2ED5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764AE1"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764AE1"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764AE1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4" name="Rectangle 32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61DC11" w14:textId="77777777" w:rsidR="007C696D" w:rsidRPr="00FA064E" w:rsidRDefault="007C696D" w:rsidP="001B2ED5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A064E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6" name="Rectangle 32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AAFD76" w14:textId="77777777" w:rsidR="007C696D" w:rsidRPr="00FA064E" w:rsidRDefault="007C696D" w:rsidP="001B2ED5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A064E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32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D78324" w14:textId="77777777" w:rsidR="007C696D" w:rsidRDefault="007C696D" w:rsidP="001B2ED5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32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0BF6EC" w14:textId="77777777" w:rsidR="007C696D" w:rsidRPr="0089731E" w:rsidRDefault="007C696D" w:rsidP="001B2ED5">
                            <w:pPr>
                              <w:pStyle w:val="a7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2407964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Content>
                                <w:r w:rsidRPr="0089731E"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 w:rsidRPr="0089731E">
                                  <w:rPr>
                                    <w:sz w:val="22"/>
                                    <w:szCs w:val="22"/>
                                  </w:rPr>
                                  <w:instrText xml:space="preserve"> PAGE   \* MERGEFORMAT </w:instrText>
                                </w:r>
                                <w:r w:rsidRPr="0089731E"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 w:val="22"/>
                                    <w:szCs w:val="22"/>
                                  </w:rPr>
                                  <w:t>4</w:t>
                                </w:r>
                                <w:r>
                                  <w:rPr>
                                    <w:noProof/>
                                    <w:sz w:val="22"/>
                                    <w:szCs w:val="22"/>
                                  </w:rPr>
                                  <w:t>1</w:t>
                                </w:r>
                                <w:r w:rsidRPr="0089731E">
                                  <w:rPr>
                                    <w:sz w:val="22"/>
                                    <w:szCs w:val="22"/>
                                  </w:rPr>
                                  <w:fldChar w:fldCharType="end"/>
                                </w:r>
                              </w:sdtContent>
                            </w:sdt>
                            <w:r w:rsidRPr="0089731E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9731E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9731E">
                              <w:rPr>
                                <w:sz w:val="22"/>
                                <w:szCs w:val="22"/>
                              </w:rPr>
                              <w:instrText xml:space="preserve"> {={PAGE}} \* MERGEFORMAT </w:instrText>
                            </w:r>
                            <w:r w:rsidRPr="0089731E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33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974AD4" w14:textId="27D328DE" w:rsidR="007C696D" w:rsidRPr="00732B48" w:rsidRDefault="007C696D" w:rsidP="001B2ED5">
                            <w:pPr>
                              <w:pStyle w:val="a7"/>
                              <w:jc w:val="center"/>
                              <w:rPr>
                                <w:color w:val="000000" w:themeColor="text1"/>
                                <w:lang w:val="ru-RU"/>
                              </w:rPr>
                            </w:pPr>
                            <w:r>
                              <w:rPr>
                                <w:color w:val="000000" w:themeColor="text1"/>
                                <w:lang w:val="ru-RU"/>
                              </w:rPr>
                              <w:t>К</w:t>
                            </w:r>
                            <w:r w:rsidRPr="00732B48">
                              <w:rPr>
                                <w:color w:val="000000" w:themeColor="text1"/>
                                <w:lang w:val="ru-RU"/>
                              </w:rPr>
                              <w:t>П.</w:t>
                            </w:r>
                            <w:r w:rsidRPr="00954C69">
                              <w:rPr>
                                <w:noProof/>
                                <w:szCs w:val="28"/>
                                <w:highlight w:val="yellow"/>
                              </w:rPr>
                              <w:t>77777ФМБД</w:t>
                            </w:r>
                            <w:r>
                              <w:rPr>
                                <w:color w:val="000000" w:themeColor="text1"/>
                                <w:lang w:val="ru-RU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  <w:r w:rsidRPr="00732B48">
                              <w:rPr>
                                <w:color w:val="000000" w:themeColor="text1"/>
                                <w:lang w:val="ru-RU"/>
                              </w:rPr>
                              <w:t>.000.ПЗ</w:t>
                            </w:r>
                            <w:proofErr w:type="gramEnd"/>
                          </w:p>
                          <w:p w14:paraId="631E9396" w14:textId="77777777" w:rsidR="007C696D" w:rsidRPr="008963D8" w:rsidRDefault="007C696D" w:rsidP="001B2ED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D0DF7C" id="_x0000_s1346" style="position:absolute;left:0;text-align:left;margin-left:54.85pt;margin-top:36.05pt;width:517.5pt;height:783pt;z-index:2517524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">
              <v:rect id="Rectangle 312" o:spid="_x0000_s13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" filled="f" strokeweight="2pt"/>
              <v:line id="Line 313" o:spid="_x0000_s13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oQK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gtw/xw&#10;JhwBufkCAAD//wMAUEsBAi0AFAAGAAgAAAAhANvh9svuAAAAhQEAABMAAAAAAAAAAAAAAAAAAAAA&#10;AFtDb250ZW50X1R5cGVzXS54bWxQSwECLQAUAAYACAAAACEAWvQsW78AAAAVAQAACwAAAAAAAAAA&#10;AAAAAAAfAQAAX3JlbHMvLnJlbHNQSwECLQAUAAYACAAAACEAZM6ECr0AAADcAAAADwAAAAAAAAAA&#10;AAAAAAAHAgAAZHJzL2Rvd25yZXYueG1sUEsFBgAAAAADAAMAtwAAAPECAAAAAA==&#10;" strokeweight="2pt"/>
              <v:line id="Line 314" o:spid="_x0000_s13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L/m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z&#10;MXzPhCMgVx8AAAD//wMAUEsBAi0AFAAGAAgAAAAhANvh9svuAAAAhQEAABMAAAAAAAAAAAAAAAAA&#10;AAAAAFtDb250ZW50X1R5cGVzXS54bWxQSwECLQAUAAYACAAAACEAWvQsW78AAAAVAQAACwAAAAAA&#10;AAAAAAAAAAAfAQAAX3JlbHMvLnJlbHNQSwECLQAUAAYACAAAACEA+1C/5sAAAADcAAAADwAAAAAA&#10;AAAAAAAAAAAHAgAAZHJzL2Rvd25yZXYueG1sUEsFBgAAAAADAAMAtwAAAPQCAAAAAA==&#10;" strokeweight="2pt"/>
              <v:line id="Line 315" o:spid="_x0000_s13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Bp9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uVmAa8z4QjI/T8AAAD//wMAUEsBAi0AFAAGAAgAAAAhANvh9svuAAAAhQEAABMAAAAAAAAAAAAA&#10;AAAAAAAAAFtDb250ZW50X1R5cGVzXS54bWxQSwECLQAUAAYACAAAACEAWvQsW78AAAAVAQAACwAA&#10;AAAAAAAAAAAAAAAfAQAAX3JlbHMvLnJlbHNQSwECLQAUAAYACAAAACEAlBwafcMAAADcAAAADwAA&#10;AAAAAAAAAAAAAAAHAgAAZHJzL2Rvd25yZXYueG1sUEsFBgAAAAADAAMAtwAAAPcCAAAAAA==&#10;" strokeweight="2pt"/>
              <v:line id="Line 316" o:spid="_x0000_s13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" strokeweight="2pt"/>
              <v:line id="Line 317" o:spid="_x0000_s13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Sk7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v4WMfwdyYcAbl9AAAA//8DAFBLAQItABQABgAIAAAAIQDb4fbL7gAAAIUBAAATAAAAAAAAAAAA&#10;AAAAAAAAAABbQ29udGVudF9UeXBlc10ueG1sUEsBAi0AFAAGAAgAAAAhAFr0LFu/AAAAFQEAAAsA&#10;AAAAAAAAAAAAAAAAHwEAAF9yZWxzLy5yZWxzUEsBAi0AFAAGAAgAAAAhAH6JKTvEAAAA3AAAAA8A&#10;AAAAAAAAAAAAAAAABwIAAGRycy9kb3ducmV2LnhtbFBLBQYAAAAAAwADALcAAAD4AgAAAAA=&#10;" strokeweight="2pt"/>
              <v:line id="Line 318" o:spid="_x0000_s13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" strokeweight="2pt"/>
              <v:line id="Line 319" o:spid="_x0000_s13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" strokeweight="2pt"/>
              <v:line id="Line 320" o:spid="_x0000_s13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" strokeweight="1pt"/>
              <v:line id="Line 321" o:spid="_x0000_s13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" strokeweight="2pt"/>
              <v:line id="Line 322" o:spid="_x0000_s13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" strokeweight="1pt"/>
              <v:rect id="Rectangle 323" o:spid="_x0000_s13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" filled="f" stroked="f" strokeweight=".25pt">
                <v:textbox inset="1pt,1pt,1pt,1pt">
                  <w:txbxContent>
                    <w:p w14:paraId="74A72C13" w14:textId="77777777" w:rsidR="007C696D" w:rsidRPr="00764AE1" w:rsidRDefault="007C696D" w:rsidP="001B2ED5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764AE1">
                        <w:rPr>
                          <w:sz w:val="18"/>
                        </w:rPr>
                        <w:t>Змн</w:t>
                      </w:r>
                      <w:proofErr w:type="spellEnd"/>
                      <w:r w:rsidRPr="00764AE1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24" o:spid="_x0000_s13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" filled="f" stroked="f" strokeweight=".25pt">
                <v:textbox inset="1pt,1pt,1pt,1pt">
                  <w:txbxContent>
                    <w:p w14:paraId="20226601" w14:textId="77777777" w:rsidR="007C696D" w:rsidRPr="00764AE1" w:rsidRDefault="007C696D" w:rsidP="001B2ED5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764AE1">
                        <w:rPr>
                          <w:sz w:val="18"/>
                        </w:rPr>
                        <w:t>Арк</w:t>
                      </w:r>
                      <w:proofErr w:type="spellEnd"/>
                      <w:r w:rsidRPr="00764AE1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25" o:spid="_x0000_s13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4e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" filled="f" stroked="f" strokeweight=".25pt">
                <v:textbox inset="1pt,1pt,1pt,1pt">
                  <w:txbxContent>
                    <w:p w14:paraId="1418755B" w14:textId="77777777" w:rsidR="007C696D" w:rsidRPr="00764AE1" w:rsidRDefault="007C696D" w:rsidP="001B2ED5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764AE1"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 w:rsidRPr="00764AE1">
                        <w:rPr>
                          <w:sz w:val="18"/>
                        </w:rPr>
                        <w:t>докум</w:t>
                      </w:r>
                      <w:proofErr w:type="spellEnd"/>
                      <w:r w:rsidRPr="00764AE1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26" o:spid="_x0000_s13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" filled="f" stroked="f" strokeweight=".25pt">
                <v:textbox inset="1pt,1pt,1pt,1pt">
                  <w:txbxContent>
                    <w:p w14:paraId="7C61DC11" w14:textId="77777777" w:rsidR="007C696D" w:rsidRPr="00FA064E" w:rsidRDefault="007C696D" w:rsidP="001B2ED5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A064E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27" o:spid="_x0000_s13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" filled="f" stroked="f" strokeweight=".25pt">
                <v:textbox inset="1pt,1pt,1pt,1pt">
                  <w:txbxContent>
                    <w:p w14:paraId="4CAAFD76" w14:textId="77777777" w:rsidR="007C696D" w:rsidRPr="00FA064E" w:rsidRDefault="007C696D" w:rsidP="001B2ED5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A064E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28" o:spid="_x0000_s13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31D78324" w14:textId="77777777" w:rsidR="007C696D" w:rsidRDefault="007C696D" w:rsidP="001B2ED5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29" o:spid="_x0000_s13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1D0BF6EC" w14:textId="77777777" w:rsidR="007C696D" w:rsidRPr="0089731E" w:rsidRDefault="007C696D" w:rsidP="001B2ED5">
                      <w:pPr>
                        <w:pStyle w:val="a7"/>
                        <w:jc w:val="center"/>
                        <w:rPr>
                          <w:sz w:val="22"/>
                          <w:szCs w:val="22"/>
                        </w:rPr>
                      </w:pPr>
                      <w:sdt>
                        <w:sdtPr>
                          <w:rPr>
                            <w:sz w:val="22"/>
                            <w:szCs w:val="22"/>
                          </w:rPr>
                          <w:id w:val="2407964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Content>
                          <w:r w:rsidRPr="0089731E"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 w:rsidRPr="0089731E">
                            <w:rPr>
                              <w:sz w:val="22"/>
                              <w:szCs w:val="22"/>
                            </w:rPr>
                            <w:instrText xml:space="preserve"> PAGE   \* MERGEFORMAT </w:instrText>
                          </w:r>
                          <w:r w:rsidRPr="0089731E"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noProof/>
                              <w:sz w:val="22"/>
                              <w:szCs w:val="22"/>
                            </w:rPr>
                            <w:t>1</w:t>
                          </w:r>
                          <w:r w:rsidRPr="0089731E"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sdtContent>
                      </w:sdt>
                      <w:r w:rsidRPr="0089731E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89731E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89731E">
                        <w:rPr>
                          <w:sz w:val="22"/>
                          <w:szCs w:val="22"/>
                        </w:rPr>
                        <w:instrText xml:space="preserve"> {={PAGE}} \* MERGEFORMAT </w:instrText>
                      </w:r>
                      <w:r w:rsidRPr="0089731E">
                        <w:rPr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330" o:spid="_x0000_s13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4C974AD4" w14:textId="27D328DE" w:rsidR="007C696D" w:rsidRPr="00732B48" w:rsidRDefault="007C696D" w:rsidP="001B2ED5">
                      <w:pPr>
                        <w:pStyle w:val="a7"/>
                        <w:jc w:val="center"/>
                        <w:rPr>
                          <w:color w:val="000000" w:themeColor="text1"/>
                          <w:lang w:val="ru-RU"/>
                        </w:rPr>
                      </w:pPr>
                      <w:r>
                        <w:rPr>
                          <w:color w:val="000000" w:themeColor="text1"/>
                          <w:lang w:val="ru-RU"/>
                        </w:rPr>
                        <w:t>К</w:t>
                      </w:r>
                      <w:r w:rsidRPr="00732B48">
                        <w:rPr>
                          <w:color w:val="000000" w:themeColor="text1"/>
                          <w:lang w:val="ru-RU"/>
                        </w:rPr>
                        <w:t>П.</w:t>
                      </w:r>
                      <w:r w:rsidRPr="00954C69">
                        <w:rPr>
                          <w:noProof/>
                          <w:szCs w:val="28"/>
                          <w:highlight w:val="yellow"/>
                        </w:rPr>
                        <w:t>77777ФМБД</w:t>
                      </w:r>
                      <w:r>
                        <w:rPr>
                          <w:color w:val="000000" w:themeColor="text1"/>
                          <w:lang w:val="ru-RU"/>
                        </w:rPr>
                        <w:t>.</w:t>
                      </w: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2</w:t>
                      </w:r>
                      <w:r>
                        <w:rPr>
                          <w:color w:val="000000" w:themeColor="text1"/>
                        </w:rPr>
                        <w:t>6</w:t>
                      </w:r>
                      <w:r w:rsidRPr="00732B48">
                        <w:rPr>
                          <w:color w:val="000000" w:themeColor="text1"/>
                          <w:lang w:val="ru-RU"/>
                        </w:rPr>
                        <w:t>.000.ПЗ</w:t>
                      </w:r>
                      <w:proofErr w:type="gramEnd"/>
                    </w:p>
                    <w:p w14:paraId="631E9396" w14:textId="77777777" w:rsidR="007C696D" w:rsidRPr="008963D8" w:rsidRDefault="007C696D" w:rsidP="001B2ED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9DA59" w14:textId="7F510F4D" w:rsidR="00F9655F" w:rsidRPr="0058067D" w:rsidRDefault="00F9655F" w:rsidP="0058067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6C7B"/>
    <w:multiLevelType w:val="multilevel"/>
    <w:tmpl w:val="C7AE08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4685" w:hanging="432"/>
      </w:pPr>
      <w:rPr>
        <w:rFonts w:hint="default"/>
        <w:b/>
        <w:bCs w:val="0"/>
      </w:rPr>
    </w:lvl>
    <w:lvl w:ilvl="2">
      <w:start w:val="1"/>
      <w:numFmt w:val="decimal"/>
      <w:suff w:val="space"/>
      <w:lvlText w:val="%1.%2.%3"/>
      <w:lvlJc w:val="left"/>
      <w:pPr>
        <w:ind w:left="1639" w:hanging="504"/>
      </w:pPr>
      <w:rPr>
        <w:rFonts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1A557CC"/>
    <w:multiLevelType w:val="hybridMultilevel"/>
    <w:tmpl w:val="0F9E9FB4"/>
    <w:lvl w:ilvl="0" w:tplc="BB24FCE2">
      <w:start w:val="5"/>
      <w:numFmt w:val="bullet"/>
      <w:suff w:val="space"/>
      <w:lvlText w:val="–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4F2CDD48">
      <w:numFmt w:val="bullet"/>
      <w:lvlText w:val="−"/>
      <w:lvlJc w:val="left"/>
      <w:pPr>
        <w:ind w:left="3351" w:hanging="14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BAD1439"/>
    <w:multiLevelType w:val="hybridMultilevel"/>
    <w:tmpl w:val="E5326938"/>
    <w:lvl w:ilvl="0" w:tplc="61EC13D8">
      <w:start w:val="5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122593"/>
    <w:multiLevelType w:val="hybridMultilevel"/>
    <w:tmpl w:val="F89626DE"/>
    <w:lvl w:ilvl="0" w:tplc="2E84C892">
      <w:start w:val="5"/>
      <w:numFmt w:val="bullet"/>
      <w:suff w:val="space"/>
      <w:lvlText w:val="–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070395A"/>
    <w:multiLevelType w:val="hybridMultilevel"/>
    <w:tmpl w:val="D5BC19E2"/>
    <w:lvl w:ilvl="0" w:tplc="61EC13D8">
      <w:start w:val="5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1578AF"/>
    <w:multiLevelType w:val="hybridMultilevel"/>
    <w:tmpl w:val="6D7EF5DA"/>
    <w:lvl w:ilvl="0" w:tplc="61EC13D8">
      <w:start w:val="5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515495"/>
    <w:multiLevelType w:val="hybridMultilevel"/>
    <w:tmpl w:val="CA5005D6"/>
    <w:lvl w:ilvl="0" w:tplc="5CCEA0B6">
      <w:start w:val="5"/>
      <w:numFmt w:val="bullet"/>
      <w:suff w:val="space"/>
      <w:lvlText w:val="–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8634069"/>
    <w:multiLevelType w:val="hybridMultilevel"/>
    <w:tmpl w:val="8604B972"/>
    <w:lvl w:ilvl="0" w:tplc="85A2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C64235"/>
    <w:multiLevelType w:val="hybridMultilevel"/>
    <w:tmpl w:val="774ABAC6"/>
    <w:lvl w:ilvl="0" w:tplc="85A2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630D45"/>
    <w:multiLevelType w:val="multilevel"/>
    <w:tmpl w:val="E45428E4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0" w15:restartNumberingAfterBreak="0">
    <w:nsid w:val="226414DD"/>
    <w:multiLevelType w:val="hybridMultilevel"/>
    <w:tmpl w:val="2DA68E10"/>
    <w:lvl w:ilvl="0" w:tplc="85A2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BA449E"/>
    <w:multiLevelType w:val="hybridMultilevel"/>
    <w:tmpl w:val="C45807FE"/>
    <w:lvl w:ilvl="0" w:tplc="EAF677E6">
      <w:start w:val="1"/>
      <w:numFmt w:val="bullet"/>
      <w:pStyle w:val="a"/>
      <w:lvlText w:val=""/>
      <w:lvlJc w:val="left"/>
      <w:pPr>
        <w:ind w:left="7023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18A4082"/>
    <w:multiLevelType w:val="hybridMultilevel"/>
    <w:tmpl w:val="F3E4F2A2"/>
    <w:lvl w:ilvl="0" w:tplc="61EC13D8">
      <w:start w:val="5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8C06B26"/>
    <w:multiLevelType w:val="hybridMultilevel"/>
    <w:tmpl w:val="BE08DECE"/>
    <w:lvl w:ilvl="0" w:tplc="85A2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F47358"/>
    <w:multiLevelType w:val="hybridMultilevel"/>
    <w:tmpl w:val="949A83CC"/>
    <w:lvl w:ilvl="0" w:tplc="61EC13D8">
      <w:start w:val="5"/>
      <w:numFmt w:val="bullet"/>
      <w:lvlText w:val="–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FF3185E"/>
    <w:multiLevelType w:val="hybridMultilevel"/>
    <w:tmpl w:val="125EEA12"/>
    <w:lvl w:ilvl="0" w:tplc="56B24C8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137B9"/>
    <w:multiLevelType w:val="hybridMultilevel"/>
    <w:tmpl w:val="C26E8734"/>
    <w:lvl w:ilvl="0" w:tplc="85A2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C42D44"/>
    <w:multiLevelType w:val="hybridMultilevel"/>
    <w:tmpl w:val="9634F53E"/>
    <w:lvl w:ilvl="0" w:tplc="61EC13D8">
      <w:start w:val="5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43E166A"/>
    <w:multiLevelType w:val="multilevel"/>
    <w:tmpl w:val="19AC20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639" w:hanging="504"/>
      </w:pPr>
      <w:rPr>
        <w:rFonts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E541804"/>
    <w:multiLevelType w:val="hybridMultilevel"/>
    <w:tmpl w:val="11D0A016"/>
    <w:lvl w:ilvl="0" w:tplc="60DC379C">
      <w:start w:val="5"/>
      <w:numFmt w:val="bullet"/>
      <w:suff w:val="space"/>
      <w:lvlText w:val="–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007269E"/>
    <w:multiLevelType w:val="hybridMultilevel"/>
    <w:tmpl w:val="7690100C"/>
    <w:lvl w:ilvl="0" w:tplc="61EC13D8">
      <w:start w:val="5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8664D8F"/>
    <w:multiLevelType w:val="hybridMultilevel"/>
    <w:tmpl w:val="6D70C34A"/>
    <w:lvl w:ilvl="0" w:tplc="61EC13D8">
      <w:start w:val="5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8A25923"/>
    <w:multiLevelType w:val="hybridMultilevel"/>
    <w:tmpl w:val="C9A2FA70"/>
    <w:lvl w:ilvl="0" w:tplc="61EC13D8">
      <w:start w:val="5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9413E75"/>
    <w:multiLevelType w:val="hybridMultilevel"/>
    <w:tmpl w:val="9E5E224C"/>
    <w:lvl w:ilvl="0" w:tplc="61EC13D8">
      <w:start w:val="5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9482BD5"/>
    <w:multiLevelType w:val="hybridMultilevel"/>
    <w:tmpl w:val="65FE4D16"/>
    <w:lvl w:ilvl="0" w:tplc="9D4CDC16">
      <w:start w:val="5"/>
      <w:numFmt w:val="bullet"/>
      <w:suff w:val="space"/>
      <w:lvlText w:val="–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5" w15:restartNumberingAfterBreak="0">
    <w:nsid w:val="6C0F56AC"/>
    <w:multiLevelType w:val="hybridMultilevel"/>
    <w:tmpl w:val="75F6EDCE"/>
    <w:lvl w:ilvl="0" w:tplc="85A2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1F17D4D"/>
    <w:multiLevelType w:val="hybridMultilevel"/>
    <w:tmpl w:val="804C4ADC"/>
    <w:lvl w:ilvl="0" w:tplc="85A2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29F200C"/>
    <w:multiLevelType w:val="hybridMultilevel"/>
    <w:tmpl w:val="EE0013DE"/>
    <w:lvl w:ilvl="0" w:tplc="5194F11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0F65DB"/>
    <w:multiLevelType w:val="hybridMultilevel"/>
    <w:tmpl w:val="B61E5212"/>
    <w:lvl w:ilvl="0" w:tplc="61EC13D8">
      <w:start w:val="5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4302CB3"/>
    <w:multiLevelType w:val="hybridMultilevel"/>
    <w:tmpl w:val="B6624D60"/>
    <w:lvl w:ilvl="0" w:tplc="9CD4FCFE">
      <w:start w:val="5"/>
      <w:numFmt w:val="bullet"/>
      <w:suff w:val="space"/>
      <w:lvlText w:val="–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4F6546A"/>
    <w:multiLevelType w:val="hybridMultilevel"/>
    <w:tmpl w:val="527E0338"/>
    <w:lvl w:ilvl="0" w:tplc="85A2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58005F4"/>
    <w:multiLevelType w:val="hybridMultilevel"/>
    <w:tmpl w:val="08805160"/>
    <w:lvl w:ilvl="0" w:tplc="61EC13D8">
      <w:start w:val="5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F05584"/>
    <w:multiLevelType w:val="hybridMultilevel"/>
    <w:tmpl w:val="0A3606EA"/>
    <w:lvl w:ilvl="0" w:tplc="3300185A">
      <w:start w:val="5"/>
      <w:numFmt w:val="bullet"/>
      <w:suff w:val="space"/>
      <w:lvlText w:val="–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49152B"/>
    <w:multiLevelType w:val="hybridMultilevel"/>
    <w:tmpl w:val="9F5AF1DA"/>
    <w:lvl w:ilvl="0" w:tplc="85A2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90861101">
    <w:abstractNumId w:val="0"/>
  </w:num>
  <w:num w:numId="2" w16cid:durableId="148406191">
    <w:abstractNumId w:val="18"/>
  </w:num>
  <w:num w:numId="3" w16cid:durableId="423303944">
    <w:abstractNumId w:val="9"/>
  </w:num>
  <w:num w:numId="4" w16cid:durableId="642350340">
    <w:abstractNumId w:val="11"/>
  </w:num>
  <w:num w:numId="5" w16cid:durableId="825249096">
    <w:abstractNumId w:val="27"/>
  </w:num>
  <w:num w:numId="6" w16cid:durableId="1786577754">
    <w:abstractNumId w:val="7"/>
  </w:num>
  <w:num w:numId="7" w16cid:durableId="1390612788">
    <w:abstractNumId w:val="21"/>
  </w:num>
  <w:num w:numId="8" w16cid:durableId="681246803">
    <w:abstractNumId w:val="2"/>
  </w:num>
  <w:num w:numId="9" w16cid:durableId="1282415829">
    <w:abstractNumId w:val="22"/>
  </w:num>
  <w:num w:numId="10" w16cid:durableId="1712920958">
    <w:abstractNumId w:val="5"/>
  </w:num>
  <w:num w:numId="11" w16cid:durableId="1386680696">
    <w:abstractNumId w:val="20"/>
  </w:num>
  <w:num w:numId="12" w16cid:durableId="229586680">
    <w:abstractNumId w:val="28"/>
  </w:num>
  <w:num w:numId="13" w16cid:durableId="1406297597">
    <w:abstractNumId w:val="31"/>
  </w:num>
  <w:num w:numId="14" w16cid:durableId="2134714077">
    <w:abstractNumId w:val="4"/>
  </w:num>
  <w:num w:numId="15" w16cid:durableId="948395361">
    <w:abstractNumId w:val="23"/>
  </w:num>
  <w:num w:numId="16" w16cid:durableId="1562209376">
    <w:abstractNumId w:val="17"/>
  </w:num>
  <w:num w:numId="17" w16cid:durableId="663707586">
    <w:abstractNumId w:val="13"/>
  </w:num>
  <w:num w:numId="18" w16cid:durableId="466775405">
    <w:abstractNumId w:val="33"/>
  </w:num>
  <w:num w:numId="19" w16cid:durableId="292713337">
    <w:abstractNumId w:val="26"/>
  </w:num>
  <w:num w:numId="20" w16cid:durableId="755590944">
    <w:abstractNumId w:val="8"/>
  </w:num>
  <w:num w:numId="21" w16cid:durableId="1579167669">
    <w:abstractNumId w:val="30"/>
  </w:num>
  <w:num w:numId="22" w16cid:durableId="373702501">
    <w:abstractNumId w:val="16"/>
  </w:num>
  <w:num w:numId="23" w16cid:durableId="694505688">
    <w:abstractNumId w:val="10"/>
  </w:num>
  <w:num w:numId="24" w16cid:durableId="1699701677">
    <w:abstractNumId w:val="25"/>
  </w:num>
  <w:num w:numId="25" w16cid:durableId="1071972692">
    <w:abstractNumId w:val="3"/>
  </w:num>
  <w:num w:numId="26" w16cid:durableId="98378280">
    <w:abstractNumId w:val="1"/>
  </w:num>
  <w:num w:numId="27" w16cid:durableId="1115172226">
    <w:abstractNumId w:val="15"/>
  </w:num>
  <w:num w:numId="28" w16cid:durableId="392436276">
    <w:abstractNumId w:val="29"/>
  </w:num>
  <w:num w:numId="29" w16cid:durableId="12097592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34706311">
    <w:abstractNumId w:val="12"/>
  </w:num>
  <w:num w:numId="31" w16cid:durableId="1631352887">
    <w:abstractNumId w:val="6"/>
  </w:num>
  <w:num w:numId="32" w16cid:durableId="1237979876">
    <w:abstractNumId w:val="19"/>
  </w:num>
  <w:num w:numId="33" w16cid:durableId="1495992576">
    <w:abstractNumId w:val="24"/>
  </w:num>
  <w:num w:numId="34" w16cid:durableId="296380494">
    <w:abstractNumId w:val="14"/>
  </w:num>
  <w:num w:numId="35" w16cid:durableId="669331351">
    <w:abstractNumId w:val="32"/>
  </w:num>
  <w:num w:numId="36" w16cid:durableId="11891019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327952357">
    <w:abstractNumId w:val="9"/>
    <w:lvlOverride w:ilvl="0">
      <w:startOverride w:val="2"/>
    </w:lvlOverride>
    <w:lvlOverride w:ilvl="1">
      <w:startOverride w:val="1"/>
    </w:lvlOverride>
  </w:num>
  <w:num w:numId="38" w16cid:durableId="817846536">
    <w:abstractNumId w:val="9"/>
    <w:lvlOverride w:ilvl="0">
      <w:startOverride w:val="2"/>
    </w:lvlOverride>
    <w:lvlOverride w:ilvl="1">
      <w:startOverride w:val="1"/>
    </w:lvlOverride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hideSpellingErrors/>
  <w:proofState w:spelling="clean" w:grammar="clean"/>
  <w:attachedTemplate r:id="rId1"/>
  <w:defaultTabStop w:val="706"/>
  <w:hyphenationZone w:val="425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717"/>
    <w:rsid w:val="000003D8"/>
    <w:rsid w:val="0000174E"/>
    <w:rsid w:val="000021E3"/>
    <w:rsid w:val="000022CF"/>
    <w:rsid w:val="00002507"/>
    <w:rsid w:val="00002A6D"/>
    <w:rsid w:val="00002E2E"/>
    <w:rsid w:val="00003262"/>
    <w:rsid w:val="00003895"/>
    <w:rsid w:val="00003B68"/>
    <w:rsid w:val="00004374"/>
    <w:rsid w:val="00004601"/>
    <w:rsid w:val="00004789"/>
    <w:rsid w:val="00004A85"/>
    <w:rsid w:val="0000612E"/>
    <w:rsid w:val="00007411"/>
    <w:rsid w:val="00007734"/>
    <w:rsid w:val="00007BB9"/>
    <w:rsid w:val="000119B2"/>
    <w:rsid w:val="000120C0"/>
    <w:rsid w:val="00012107"/>
    <w:rsid w:val="00012479"/>
    <w:rsid w:val="00012C9C"/>
    <w:rsid w:val="00012F2F"/>
    <w:rsid w:val="000135BE"/>
    <w:rsid w:val="000144E9"/>
    <w:rsid w:val="00015A88"/>
    <w:rsid w:val="0001632B"/>
    <w:rsid w:val="0001699F"/>
    <w:rsid w:val="00016A13"/>
    <w:rsid w:val="00016EF4"/>
    <w:rsid w:val="000174E3"/>
    <w:rsid w:val="00017713"/>
    <w:rsid w:val="00017D7E"/>
    <w:rsid w:val="000206B4"/>
    <w:rsid w:val="0002112D"/>
    <w:rsid w:val="0002179D"/>
    <w:rsid w:val="00023EE2"/>
    <w:rsid w:val="000240A0"/>
    <w:rsid w:val="00024B6D"/>
    <w:rsid w:val="000252C4"/>
    <w:rsid w:val="00025A4D"/>
    <w:rsid w:val="00025E51"/>
    <w:rsid w:val="000267A1"/>
    <w:rsid w:val="0002681B"/>
    <w:rsid w:val="00026D7A"/>
    <w:rsid w:val="00027C26"/>
    <w:rsid w:val="00030B1F"/>
    <w:rsid w:val="00030BA2"/>
    <w:rsid w:val="00030CAE"/>
    <w:rsid w:val="000320A0"/>
    <w:rsid w:val="0003276C"/>
    <w:rsid w:val="00032A4F"/>
    <w:rsid w:val="00033BC2"/>
    <w:rsid w:val="00034D10"/>
    <w:rsid w:val="000350C7"/>
    <w:rsid w:val="00035D54"/>
    <w:rsid w:val="00035E63"/>
    <w:rsid w:val="00035F83"/>
    <w:rsid w:val="00036B8D"/>
    <w:rsid w:val="00036E96"/>
    <w:rsid w:val="00037205"/>
    <w:rsid w:val="000373DF"/>
    <w:rsid w:val="00040EFB"/>
    <w:rsid w:val="0004152E"/>
    <w:rsid w:val="0004203A"/>
    <w:rsid w:val="0004420C"/>
    <w:rsid w:val="000465F1"/>
    <w:rsid w:val="00046634"/>
    <w:rsid w:val="00047CFA"/>
    <w:rsid w:val="0005002C"/>
    <w:rsid w:val="0005033C"/>
    <w:rsid w:val="00050A84"/>
    <w:rsid w:val="00051ACB"/>
    <w:rsid w:val="0005249A"/>
    <w:rsid w:val="000545AF"/>
    <w:rsid w:val="00054777"/>
    <w:rsid w:val="00054C27"/>
    <w:rsid w:val="00056BA4"/>
    <w:rsid w:val="00057A33"/>
    <w:rsid w:val="00062B18"/>
    <w:rsid w:val="00062CDA"/>
    <w:rsid w:val="00064909"/>
    <w:rsid w:val="00065CD3"/>
    <w:rsid w:val="00065E03"/>
    <w:rsid w:val="000669C4"/>
    <w:rsid w:val="00066C49"/>
    <w:rsid w:val="00067120"/>
    <w:rsid w:val="000673A8"/>
    <w:rsid w:val="0006750B"/>
    <w:rsid w:val="00067A01"/>
    <w:rsid w:val="0007004E"/>
    <w:rsid w:val="00070273"/>
    <w:rsid w:val="0007201C"/>
    <w:rsid w:val="0007223F"/>
    <w:rsid w:val="00072964"/>
    <w:rsid w:val="00072D10"/>
    <w:rsid w:val="00073D48"/>
    <w:rsid w:val="000754E7"/>
    <w:rsid w:val="000766A5"/>
    <w:rsid w:val="00076AA3"/>
    <w:rsid w:val="00077B7F"/>
    <w:rsid w:val="00077BBD"/>
    <w:rsid w:val="000823F3"/>
    <w:rsid w:val="00082F23"/>
    <w:rsid w:val="000834F9"/>
    <w:rsid w:val="0008381C"/>
    <w:rsid w:val="00083D3F"/>
    <w:rsid w:val="00083F49"/>
    <w:rsid w:val="00084050"/>
    <w:rsid w:val="000843E3"/>
    <w:rsid w:val="00085600"/>
    <w:rsid w:val="00085B01"/>
    <w:rsid w:val="00086098"/>
    <w:rsid w:val="00086289"/>
    <w:rsid w:val="000866B3"/>
    <w:rsid w:val="00090151"/>
    <w:rsid w:val="0009036E"/>
    <w:rsid w:val="000905EE"/>
    <w:rsid w:val="00090C30"/>
    <w:rsid w:val="00091374"/>
    <w:rsid w:val="00093968"/>
    <w:rsid w:val="000945FF"/>
    <w:rsid w:val="000947BE"/>
    <w:rsid w:val="00094B0A"/>
    <w:rsid w:val="00094FA9"/>
    <w:rsid w:val="0009599D"/>
    <w:rsid w:val="000969CA"/>
    <w:rsid w:val="0009701D"/>
    <w:rsid w:val="00097261"/>
    <w:rsid w:val="000A03F4"/>
    <w:rsid w:val="000A0A67"/>
    <w:rsid w:val="000A0F97"/>
    <w:rsid w:val="000A1402"/>
    <w:rsid w:val="000A15F2"/>
    <w:rsid w:val="000A1860"/>
    <w:rsid w:val="000A2798"/>
    <w:rsid w:val="000A327B"/>
    <w:rsid w:val="000A5394"/>
    <w:rsid w:val="000A6590"/>
    <w:rsid w:val="000A671B"/>
    <w:rsid w:val="000A681E"/>
    <w:rsid w:val="000A6BC8"/>
    <w:rsid w:val="000A7592"/>
    <w:rsid w:val="000B1B73"/>
    <w:rsid w:val="000B27B6"/>
    <w:rsid w:val="000B2F67"/>
    <w:rsid w:val="000B3042"/>
    <w:rsid w:val="000B3642"/>
    <w:rsid w:val="000B4436"/>
    <w:rsid w:val="000B45FB"/>
    <w:rsid w:val="000B56F8"/>
    <w:rsid w:val="000B580B"/>
    <w:rsid w:val="000C072A"/>
    <w:rsid w:val="000C0E7E"/>
    <w:rsid w:val="000C128F"/>
    <w:rsid w:val="000C1920"/>
    <w:rsid w:val="000C22F2"/>
    <w:rsid w:val="000C2D59"/>
    <w:rsid w:val="000C368F"/>
    <w:rsid w:val="000C36C4"/>
    <w:rsid w:val="000C3879"/>
    <w:rsid w:val="000C4E7A"/>
    <w:rsid w:val="000C5E54"/>
    <w:rsid w:val="000C6126"/>
    <w:rsid w:val="000C6B24"/>
    <w:rsid w:val="000C78DC"/>
    <w:rsid w:val="000D0274"/>
    <w:rsid w:val="000D044D"/>
    <w:rsid w:val="000D05E3"/>
    <w:rsid w:val="000D085A"/>
    <w:rsid w:val="000D09C3"/>
    <w:rsid w:val="000D0D9D"/>
    <w:rsid w:val="000D1101"/>
    <w:rsid w:val="000D164D"/>
    <w:rsid w:val="000D2AB1"/>
    <w:rsid w:val="000D462E"/>
    <w:rsid w:val="000D4914"/>
    <w:rsid w:val="000D4E49"/>
    <w:rsid w:val="000D4EA1"/>
    <w:rsid w:val="000D4F39"/>
    <w:rsid w:val="000D6319"/>
    <w:rsid w:val="000D687A"/>
    <w:rsid w:val="000D6F6F"/>
    <w:rsid w:val="000E00A7"/>
    <w:rsid w:val="000E0B4A"/>
    <w:rsid w:val="000E0D86"/>
    <w:rsid w:val="000E0E34"/>
    <w:rsid w:val="000E153A"/>
    <w:rsid w:val="000E266D"/>
    <w:rsid w:val="000E402D"/>
    <w:rsid w:val="000E4582"/>
    <w:rsid w:val="000E485C"/>
    <w:rsid w:val="000E4869"/>
    <w:rsid w:val="000E4DA7"/>
    <w:rsid w:val="000E5396"/>
    <w:rsid w:val="000E54A6"/>
    <w:rsid w:val="000E6FCA"/>
    <w:rsid w:val="000E70C7"/>
    <w:rsid w:val="000F09A0"/>
    <w:rsid w:val="000F1819"/>
    <w:rsid w:val="000F1A2E"/>
    <w:rsid w:val="000F1C89"/>
    <w:rsid w:val="000F1CE7"/>
    <w:rsid w:val="000F1FD7"/>
    <w:rsid w:val="000F23E0"/>
    <w:rsid w:val="000F2885"/>
    <w:rsid w:val="000F2928"/>
    <w:rsid w:val="000F2C79"/>
    <w:rsid w:val="000F3458"/>
    <w:rsid w:val="000F41D4"/>
    <w:rsid w:val="000F44DE"/>
    <w:rsid w:val="000F4AF1"/>
    <w:rsid w:val="000F58C7"/>
    <w:rsid w:val="000F58DC"/>
    <w:rsid w:val="001002FE"/>
    <w:rsid w:val="0010049D"/>
    <w:rsid w:val="00100859"/>
    <w:rsid w:val="00100D81"/>
    <w:rsid w:val="00101095"/>
    <w:rsid w:val="00101F4A"/>
    <w:rsid w:val="00102034"/>
    <w:rsid w:val="001021F8"/>
    <w:rsid w:val="00102636"/>
    <w:rsid w:val="00102729"/>
    <w:rsid w:val="00103FE4"/>
    <w:rsid w:val="00105676"/>
    <w:rsid w:val="00105854"/>
    <w:rsid w:val="00106170"/>
    <w:rsid w:val="0010745A"/>
    <w:rsid w:val="00107A38"/>
    <w:rsid w:val="001106B7"/>
    <w:rsid w:val="00110954"/>
    <w:rsid w:val="00110994"/>
    <w:rsid w:val="00110CD9"/>
    <w:rsid w:val="00110ED7"/>
    <w:rsid w:val="00110F14"/>
    <w:rsid w:val="00111A3E"/>
    <w:rsid w:val="001144C6"/>
    <w:rsid w:val="0011475B"/>
    <w:rsid w:val="00114A55"/>
    <w:rsid w:val="00115B0F"/>
    <w:rsid w:val="001162D3"/>
    <w:rsid w:val="00116396"/>
    <w:rsid w:val="001164C3"/>
    <w:rsid w:val="00117070"/>
    <w:rsid w:val="0011710C"/>
    <w:rsid w:val="00117D1D"/>
    <w:rsid w:val="00117F8A"/>
    <w:rsid w:val="00120EB2"/>
    <w:rsid w:val="00121489"/>
    <w:rsid w:val="00121F57"/>
    <w:rsid w:val="00122094"/>
    <w:rsid w:val="00122120"/>
    <w:rsid w:val="0012287A"/>
    <w:rsid w:val="00122A53"/>
    <w:rsid w:val="00122B83"/>
    <w:rsid w:val="001245A6"/>
    <w:rsid w:val="00124A59"/>
    <w:rsid w:val="00125D59"/>
    <w:rsid w:val="001260E0"/>
    <w:rsid w:val="00126872"/>
    <w:rsid w:val="00127381"/>
    <w:rsid w:val="001301C9"/>
    <w:rsid w:val="0013142D"/>
    <w:rsid w:val="00131D5A"/>
    <w:rsid w:val="00131F3F"/>
    <w:rsid w:val="00132289"/>
    <w:rsid w:val="00132C27"/>
    <w:rsid w:val="001334A4"/>
    <w:rsid w:val="00133DDF"/>
    <w:rsid w:val="00133E9B"/>
    <w:rsid w:val="00134F1E"/>
    <w:rsid w:val="0013568A"/>
    <w:rsid w:val="00135F39"/>
    <w:rsid w:val="0013710B"/>
    <w:rsid w:val="001403E0"/>
    <w:rsid w:val="00140633"/>
    <w:rsid w:val="00140707"/>
    <w:rsid w:val="00140E59"/>
    <w:rsid w:val="001419A7"/>
    <w:rsid w:val="00142982"/>
    <w:rsid w:val="00142D53"/>
    <w:rsid w:val="00142E9A"/>
    <w:rsid w:val="0014306B"/>
    <w:rsid w:val="0014345C"/>
    <w:rsid w:val="001435EF"/>
    <w:rsid w:val="00145583"/>
    <w:rsid w:val="001458C9"/>
    <w:rsid w:val="001460AF"/>
    <w:rsid w:val="00147C2C"/>
    <w:rsid w:val="0015000D"/>
    <w:rsid w:val="001505B5"/>
    <w:rsid w:val="00150B58"/>
    <w:rsid w:val="00150F61"/>
    <w:rsid w:val="001517E0"/>
    <w:rsid w:val="001517E9"/>
    <w:rsid w:val="001523DD"/>
    <w:rsid w:val="00153DDE"/>
    <w:rsid w:val="00153EB7"/>
    <w:rsid w:val="001547A7"/>
    <w:rsid w:val="001548CA"/>
    <w:rsid w:val="00156038"/>
    <w:rsid w:val="00156608"/>
    <w:rsid w:val="001568EB"/>
    <w:rsid w:val="0015773F"/>
    <w:rsid w:val="00157E3E"/>
    <w:rsid w:val="00157F82"/>
    <w:rsid w:val="0016096D"/>
    <w:rsid w:val="00160B08"/>
    <w:rsid w:val="001611EB"/>
    <w:rsid w:val="00161666"/>
    <w:rsid w:val="0016295E"/>
    <w:rsid w:val="00163311"/>
    <w:rsid w:val="00163A77"/>
    <w:rsid w:val="00163B53"/>
    <w:rsid w:val="001647F6"/>
    <w:rsid w:val="00166DBA"/>
    <w:rsid w:val="00170B46"/>
    <w:rsid w:val="001712D4"/>
    <w:rsid w:val="00173101"/>
    <w:rsid w:val="001738D7"/>
    <w:rsid w:val="00173AA5"/>
    <w:rsid w:val="001749D0"/>
    <w:rsid w:val="00174B23"/>
    <w:rsid w:val="001753BF"/>
    <w:rsid w:val="0017564C"/>
    <w:rsid w:val="001767C9"/>
    <w:rsid w:val="001773C5"/>
    <w:rsid w:val="001773CF"/>
    <w:rsid w:val="0017799A"/>
    <w:rsid w:val="00177C7C"/>
    <w:rsid w:val="00177F33"/>
    <w:rsid w:val="00180489"/>
    <w:rsid w:val="00181548"/>
    <w:rsid w:val="001817BC"/>
    <w:rsid w:val="00181F58"/>
    <w:rsid w:val="00182276"/>
    <w:rsid w:val="00182620"/>
    <w:rsid w:val="0018310F"/>
    <w:rsid w:val="00183D3C"/>
    <w:rsid w:val="00183D8E"/>
    <w:rsid w:val="00185225"/>
    <w:rsid w:val="0018539D"/>
    <w:rsid w:val="0018561D"/>
    <w:rsid w:val="00185772"/>
    <w:rsid w:val="00186024"/>
    <w:rsid w:val="0018603B"/>
    <w:rsid w:val="0018643A"/>
    <w:rsid w:val="001868D3"/>
    <w:rsid w:val="00186C11"/>
    <w:rsid w:val="00186C8D"/>
    <w:rsid w:val="0018756D"/>
    <w:rsid w:val="001875C1"/>
    <w:rsid w:val="0019009B"/>
    <w:rsid w:val="00190B80"/>
    <w:rsid w:val="00191883"/>
    <w:rsid w:val="001944B0"/>
    <w:rsid w:val="00194E83"/>
    <w:rsid w:val="00195F23"/>
    <w:rsid w:val="001978C7"/>
    <w:rsid w:val="00197DA2"/>
    <w:rsid w:val="001A01E1"/>
    <w:rsid w:val="001A03A6"/>
    <w:rsid w:val="001A0FFC"/>
    <w:rsid w:val="001A250B"/>
    <w:rsid w:val="001A377A"/>
    <w:rsid w:val="001A4353"/>
    <w:rsid w:val="001A4405"/>
    <w:rsid w:val="001A440B"/>
    <w:rsid w:val="001A5335"/>
    <w:rsid w:val="001A55A8"/>
    <w:rsid w:val="001A59CF"/>
    <w:rsid w:val="001A6547"/>
    <w:rsid w:val="001A6A3C"/>
    <w:rsid w:val="001A6B58"/>
    <w:rsid w:val="001A70BE"/>
    <w:rsid w:val="001A71DB"/>
    <w:rsid w:val="001A78CC"/>
    <w:rsid w:val="001A7C53"/>
    <w:rsid w:val="001B022B"/>
    <w:rsid w:val="001B02A0"/>
    <w:rsid w:val="001B13D3"/>
    <w:rsid w:val="001B145A"/>
    <w:rsid w:val="001B176D"/>
    <w:rsid w:val="001B1A17"/>
    <w:rsid w:val="001B1DE3"/>
    <w:rsid w:val="001B21C6"/>
    <w:rsid w:val="001B2E00"/>
    <w:rsid w:val="001B2ED5"/>
    <w:rsid w:val="001B2FF1"/>
    <w:rsid w:val="001C0662"/>
    <w:rsid w:val="001C067E"/>
    <w:rsid w:val="001C13CC"/>
    <w:rsid w:val="001C1530"/>
    <w:rsid w:val="001C2127"/>
    <w:rsid w:val="001C2523"/>
    <w:rsid w:val="001C2B0E"/>
    <w:rsid w:val="001C30F4"/>
    <w:rsid w:val="001C355B"/>
    <w:rsid w:val="001C422F"/>
    <w:rsid w:val="001C4B25"/>
    <w:rsid w:val="001C5F48"/>
    <w:rsid w:val="001C63E9"/>
    <w:rsid w:val="001C75B3"/>
    <w:rsid w:val="001D002E"/>
    <w:rsid w:val="001D0073"/>
    <w:rsid w:val="001D055D"/>
    <w:rsid w:val="001D1A40"/>
    <w:rsid w:val="001D54CF"/>
    <w:rsid w:val="001D59EC"/>
    <w:rsid w:val="001D5B13"/>
    <w:rsid w:val="001D6034"/>
    <w:rsid w:val="001D7220"/>
    <w:rsid w:val="001D76ED"/>
    <w:rsid w:val="001E0091"/>
    <w:rsid w:val="001E1AF8"/>
    <w:rsid w:val="001E1C09"/>
    <w:rsid w:val="001E23A3"/>
    <w:rsid w:val="001E2FE0"/>
    <w:rsid w:val="001E3029"/>
    <w:rsid w:val="001E3144"/>
    <w:rsid w:val="001E3FEB"/>
    <w:rsid w:val="001E5274"/>
    <w:rsid w:val="001E69CB"/>
    <w:rsid w:val="001E748A"/>
    <w:rsid w:val="001F0178"/>
    <w:rsid w:val="001F13B4"/>
    <w:rsid w:val="001F1C87"/>
    <w:rsid w:val="001F255B"/>
    <w:rsid w:val="001F2620"/>
    <w:rsid w:val="001F2927"/>
    <w:rsid w:val="001F2A1A"/>
    <w:rsid w:val="001F2A37"/>
    <w:rsid w:val="001F2AF1"/>
    <w:rsid w:val="001F3449"/>
    <w:rsid w:val="001F38D3"/>
    <w:rsid w:val="001F3FD7"/>
    <w:rsid w:val="001F3FEE"/>
    <w:rsid w:val="001F4B98"/>
    <w:rsid w:val="001F4D50"/>
    <w:rsid w:val="001F5009"/>
    <w:rsid w:val="001F522F"/>
    <w:rsid w:val="001F53A5"/>
    <w:rsid w:val="001F56D4"/>
    <w:rsid w:val="001F56E5"/>
    <w:rsid w:val="001F5AA8"/>
    <w:rsid w:val="001F5BBA"/>
    <w:rsid w:val="001F5D07"/>
    <w:rsid w:val="001F5DDF"/>
    <w:rsid w:val="001F61AD"/>
    <w:rsid w:val="001F74DA"/>
    <w:rsid w:val="00200718"/>
    <w:rsid w:val="00200CA3"/>
    <w:rsid w:val="00200DBE"/>
    <w:rsid w:val="00200E11"/>
    <w:rsid w:val="00200F37"/>
    <w:rsid w:val="002024AD"/>
    <w:rsid w:val="00202787"/>
    <w:rsid w:val="002029C5"/>
    <w:rsid w:val="00204398"/>
    <w:rsid w:val="0020451C"/>
    <w:rsid w:val="002048FF"/>
    <w:rsid w:val="00205D7F"/>
    <w:rsid w:val="0020640E"/>
    <w:rsid w:val="0020730C"/>
    <w:rsid w:val="00210954"/>
    <w:rsid w:val="00210C06"/>
    <w:rsid w:val="00211ED1"/>
    <w:rsid w:val="002129F5"/>
    <w:rsid w:val="002134C5"/>
    <w:rsid w:val="00213619"/>
    <w:rsid w:val="00213C21"/>
    <w:rsid w:val="00213FB4"/>
    <w:rsid w:val="00214CCE"/>
    <w:rsid w:val="00214D5F"/>
    <w:rsid w:val="00215AA1"/>
    <w:rsid w:val="00215B5C"/>
    <w:rsid w:val="00215D21"/>
    <w:rsid w:val="00215DEB"/>
    <w:rsid w:val="00215F68"/>
    <w:rsid w:val="00216685"/>
    <w:rsid w:val="00216EAA"/>
    <w:rsid w:val="00217237"/>
    <w:rsid w:val="002172CD"/>
    <w:rsid w:val="00217E4D"/>
    <w:rsid w:val="002203C1"/>
    <w:rsid w:val="00221502"/>
    <w:rsid w:val="002216DD"/>
    <w:rsid w:val="00221852"/>
    <w:rsid w:val="0022204F"/>
    <w:rsid w:val="00223731"/>
    <w:rsid w:val="002238E5"/>
    <w:rsid w:val="00224B19"/>
    <w:rsid w:val="0022507B"/>
    <w:rsid w:val="00225131"/>
    <w:rsid w:val="00225672"/>
    <w:rsid w:val="00225D98"/>
    <w:rsid w:val="00226593"/>
    <w:rsid w:val="002266E5"/>
    <w:rsid w:val="00226ADA"/>
    <w:rsid w:val="00230001"/>
    <w:rsid w:val="002309DA"/>
    <w:rsid w:val="002324AB"/>
    <w:rsid w:val="002331B3"/>
    <w:rsid w:val="00233624"/>
    <w:rsid w:val="002339C8"/>
    <w:rsid w:val="002342F2"/>
    <w:rsid w:val="00234EC3"/>
    <w:rsid w:val="00234EC7"/>
    <w:rsid w:val="00234F2B"/>
    <w:rsid w:val="00235E01"/>
    <w:rsid w:val="002364C0"/>
    <w:rsid w:val="00237135"/>
    <w:rsid w:val="00237828"/>
    <w:rsid w:val="002379AF"/>
    <w:rsid w:val="00237B78"/>
    <w:rsid w:val="00237BB7"/>
    <w:rsid w:val="00240862"/>
    <w:rsid w:val="00240973"/>
    <w:rsid w:val="00240B68"/>
    <w:rsid w:val="00240FA7"/>
    <w:rsid w:val="00241B08"/>
    <w:rsid w:val="00243658"/>
    <w:rsid w:val="002441DD"/>
    <w:rsid w:val="00244C38"/>
    <w:rsid w:val="00245B01"/>
    <w:rsid w:val="00251E63"/>
    <w:rsid w:val="00252258"/>
    <w:rsid w:val="00252E10"/>
    <w:rsid w:val="002530AE"/>
    <w:rsid w:val="00254819"/>
    <w:rsid w:val="00254EEC"/>
    <w:rsid w:val="002577DE"/>
    <w:rsid w:val="00257AD9"/>
    <w:rsid w:val="00257B3E"/>
    <w:rsid w:val="002603A5"/>
    <w:rsid w:val="0026133F"/>
    <w:rsid w:val="00261DE3"/>
    <w:rsid w:val="00261E71"/>
    <w:rsid w:val="0026267F"/>
    <w:rsid w:val="00262D62"/>
    <w:rsid w:val="00263323"/>
    <w:rsid w:val="00264666"/>
    <w:rsid w:val="00264C67"/>
    <w:rsid w:val="0026593B"/>
    <w:rsid w:val="00266B68"/>
    <w:rsid w:val="0026742A"/>
    <w:rsid w:val="00270749"/>
    <w:rsid w:val="00270C1E"/>
    <w:rsid w:val="002722CB"/>
    <w:rsid w:val="00272B2F"/>
    <w:rsid w:val="00272EFD"/>
    <w:rsid w:val="002731CB"/>
    <w:rsid w:val="0027339A"/>
    <w:rsid w:val="00273AD2"/>
    <w:rsid w:val="00273BA5"/>
    <w:rsid w:val="002745F3"/>
    <w:rsid w:val="00275AD8"/>
    <w:rsid w:val="00275E28"/>
    <w:rsid w:val="00281F52"/>
    <w:rsid w:val="002825D9"/>
    <w:rsid w:val="00282727"/>
    <w:rsid w:val="002828D8"/>
    <w:rsid w:val="002833B2"/>
    <w:rsid w:val="002838A7"/>
    <w:rsid w:val="00284035"/>
    <w:rsid w:val="002840C3"/>
    <w:rsid w:val="002842FD"/>
    <w:rsid w:val="00286197"/>
    <w:rsid w:val="0029303E"/>
    <w:rsid w:val="00293559"/>
    <w:rsid w:val="00293FEC"/>
    <w:rsid w:val="0029409F"/>
    <w:rsid w:val="00294D82"/>
    <w:rsid w:val="00295D10"/>
    <w:rsid w:val="002960AB"/>
    <w:rsid w:val="00296BB2"/>
    <w:rsid w:val="00297350"/>
    <w:rsid w:val="00297ECF"/>
    <w:rsid w:val="002A04EB"/>
    <w:rsid w:val="002A1409"/>
    <w:rsid w:val="002A155A"/>
    <w:rsid w:val="002A22F4"/>
    <w:rsid w:val="002A2A0F"/>
    <w:rsid w:val="002A2F4F"/>
    <w:rsid w:val="002A3158"/>
    <w:rsid w:val="002A33BE"/>
    <w:rsid w:val="002A38F3"/>
    <w:rsid w:val="002A3C6A"/>
    <w:rsid w:val="002A41C8"/>
    <w:rsid w:val="002A59BA"/>
    <w:rsid w:val="002A640A"/>
    <w:rsid w:val="002A640B"/>
    <w:rsid w:val="002A6A60"/>
    <w:rsid w:val="002A76AF"/>
    <w:rsid w:val="002A785F"/>
    <w:rsid w:val="002A78A3"/>
    <w:rsid w:val="002B00EB"/>
    <w:rsid w:val="002B063F"/>
    <w:rsid w:val="002B0A66"/>
    <w:rsid w:val="002B0D17"/>
    <w:rsid w:val="002B19EB"/>
    <w:rsid w:val="002B26AE"/>
    <w:rsid w:val="002B2B47"/>
    <w:rsid w:val="002B48B0"/>
    <w:rsid w:val="002B5035"/>
    <w:rsid w:val="002B5883"/>
    <w:rsid w:val="002B6C82"/>
    <w:rsid w:val="002B7C8B"/>
    <w:rsid w:val="002C1285"/>
    <w:rsid w:val="002C3323"/>
    <w:rsid w:val="002C4260"/>
    <w:rsid w:val="002C43B4"/>
    <w:rsid w:val="002C6FF1"/>
    <w:rsid w:val="002C7160"/>
    <w:rsid w:val="002C7540"/>
    <w:rsid w:val="002C7ADF"/>
    <w:rsid w:val="002D0053"/>
    <w:rsid w:val="002D09CE"/>
    <w:rsid w:val="002D0BA6"/>
    <w:rsid w:val="002D1978"/>
    <w:rsid w:val="002D2363"/>
    <w:rsid w:val="002D28FD"/>
    <w:rsid w:val="002D3561"/>
    <w:rsid w:val="002D4424"/>
    <w:rsid w:val="002D477C"/>
    <w:rsid w:val="002D521B"/>
    <w:rsid w:val="002D52B7"/>
    <w:rsid w:val="002D7116"/>
    <w:rsid w:val="002D7494"/>
    <w:rsid w:val="002E0548"/>
    <w:rsid w:val="002E09A7"/>
    <w:rsid w:val="002E265C"/>
    <w:rsid w:val="002E26ED"/>
    <w:rsid w:val="002E36BC"/>
    <w:rsid w:val="002E4323"/>
    <w:rsid w:val="002E43CC"/>
    <w:rsid w:val="002E4ADD"/>
    <w:rsid w:val="002E4CEA"/>
    <w:rsid w:val="002E77B4"/>
    <w:rsid w:val="002F1902"/>
    <w:rsid w:val="002F20BA"/>
    <w:rsid w:val="002F21C2"/>
    <w:rsid w:val="002F24F6"/>
    <w:rsid w:val="002F5028"/>
    <w:rsid w:val="002F6187"/>
    <w:rsid w:val="002F68D5"/>
    <w:rsid w:val="002F6BA4"/>
    <w:rsid w:val="002F794D"/>
    <w:rsid w:val="00300E28"/>
    <w:rsid w:val="00301102"/>
    <w:rsid w:val="003014CE"/>
    <w:rsid w:val="003015AC"/>
    <w:rsid w:val="00301BE7"/>
    <w:rsid w:val="003023BF"/>
    <w:rsid w:val="003038AF"/>
    <w:rsid w:val="00304383"/>
    <w:rsid w:val="003043AC"/>
    <w:rsid w:val="00305087"/>
    <w:rsid w:val="00306BAC"/>
    <w:rsid w:val="00306C38"/>
    <w:rsid w:val="00307282"/>
    <w:rsid w:val="003077D2"/>
    <w:rsid w:val="00307D76"/>
    <w:rsid w:val="00307DAA"/>
    <w:rsid w:val="00311B31"/>
    <w:rsid w:val="00311D81"/>
    <w:rsid w:val="003122D3"/>
    <w:rsid w:val="00312BF8"/>
    <w:rsid w:val="0031335E"/>
    <w:rsid w:val="003133E6"/>
    <w:rsid w:val="00313861"/>
    <w:rsid w:val="00313B89"/>
    <w:rsid w:val="00314056"/>
    <w:rsid w:val="00314CFF"/>
    <w:rsid w:val="00315379"/>
    <w:rsid w:val="0031652A"/>
    <w:rsid w:val="003169C3"/>
    <w:rsid w:val="00316AB1"/>
    <w:rsid w:val="003172FD"/>
    <w:rsid w:val="00320872"/>
    <w:rsid w:val="00321D59"/>
    <w:rsid w:val="00322308"/>
    <w:rsid w:val="00323E6B"/>
    <w:rsid w:val="003241F6"/>
    <w:rsid w:val="00324769"/>
    <w:rsid w:val="003248FF"/>
    <w:rsid w:val="00325792"/>
    <w:rsid w:val="00326B87"/>
    <w:rsid w:val="00327A68"/>
    <w:rsid w:val="003304D4"/>
    <w:rsid w:val="00330CD9"/>
    <w:rsid w:val="00330F3F"/>
    <w:rsid w:val="003320C8"/>
    <w:rsid w:val="00332D59"/>
    <w:rsid w:val="00333D07"/>
    <w:rsid w:val="003362D7"/>
    <w:rsid w:val="003369C6"/>
    <w:rsid w:val="00336EA3"/>
    <w:rsid w:val="00340620"/>
    <w:rsid w:val="00340D52"/>
    <w:rsid w:val="00341400"/>
    <w:rsid w:val="00342917"/>
    <w:rsid w:val="00342B8D"/>
    <w:rsid w:val="003442EB"/>
    <w:rsid w:val="003448AD"/>
    <w:rsid w:val="00345641"/>
    <w:rsid w:val="00345E17"/>
    <w:rsid w:val="003463F2"/>
    <w:rsid w:val="003470F4"/>
    <w:rsid w:val="0034727E"/>
    <w:rsid w:val="00350477"/>
    <w:rsid w:val="003520CB"/>
    <w:rsid w:val="0035234C"/>
    <w:rsid w:val="003526D5"/>
    <w:rsid w:val="00352884"/>
    <w:rsid w:val="003532CD"/>
    <w:rsid w:val="00353F91"/>
    <w:rsid w:val="003550A1"/>
    <w:rsid w:val="003550B8"/>
    <w:rsid w:val="00355E33"/>
    <w:rsid w:val="00356E1A"/>
    <w:rsid w:val="003572B1"/>
    <w:rsid w:val="003578E5"/>
    <w:rsid w:val="003616CD"/>
    <w:rsid w:val="0036199B"/>
    <w:rsid w:val="00361C0C"/>
    <w:rsid w:val="00362BB8"/>
    <w:rsid w:val="00363CB8"/>
    <w:rsid w:val="003642FD"/>
    <w:rsid w:val="003644FA"/>
    <w:rsid w:val="00364C14"/>
    <w:rsid w:val="00364C97"/>
    <w:rsid w:val="00364E2B"/>
    <w:rsid w:val="003666AD"/>
    <w:rsid w:val="003669DC"/>
    <w:rsid w:val="00367311"/>
    <w:rsid w:val="003675D7"/>
    <w:rsid w:val="00367C24"/>
    <w:rsid w:val="003704D6"/>
    <w:rsid w:val="00372BF8"/>
    <w:rsid w:val="00373489"/>
    <w:rsid w:val="00373DAB"/>
    <w:rsid w:val="003746BB"/>
    <w:rsid w:val="00374D08"/>
    <w:rsid w:val="00375CA7"/>
    <w:rsid w:val="00375DCF"/>
    <w:rsid w:val="00376253"/>
    <w:rsid w:val="0037656C"/>
    <w:rsid w:val="003767FE"/>
    <w:rsid w:val="00377CDC"/>
    <w:rsid w:val="0038065C"/>
    <w:rsid w:val="00380E5B"/>
    <w:rsid w:val="00381589"/>
    <w:rsid w:val="003818B1"/>
    <w:rsid w:val="00382FCF"/>
    <w:rsid w:val="00383172"/>
    <w:rsid w:val="0038429F"/>
    <w:rsid w:val="003851D5"/>
    <w:rsid w:val="0038576C"/>
    <w:rsid w:val="00385BC4"/>
    <w:rsid w:val="0038634B"/>
    <w:rsid w:val="00386446"/>
    <w:rsid w:val="003867F5"/>
    <w:rsid w:val="00386CF8"/>
    <w:rsid w:val="00387E17"/>
    <w:rsid w:val="00387E8F"/>
    <w:rsid w:val="003911E9"/>
    <w:rsid w:val="003913CA"/>
    <w:rsid w:val="00393753"/>
    <w:rsid w:val="0039452B"/>
    <w:rsid w:val="00395B62"/>
    <w:rsid w:val="00395F79"/>
    <w:rsid w:val="00396C27"/>
    <w:rsid w:val="00396DF7"/>
    <w:rsid w:val="00396F68"/>
    <w:rsid w:val="003970AC"/>
    <w:rsid w:val="0039763A"/>
    <w:rsid w:val="003A06AA"/>
    <w:rsid w:val="003A1EEE"/>
    <w:rsid w:val="003A26B9"/>
    <w:rsid w:val="003A2B38"/>
    <w:rsid w:val="003A310F"/>
    <w:rsid w:val="003A33A4"/>
    <w:rsid w:val="003A3696"/>
    <w:rsid w:val="003A393E"/>
    <w:rsid w:val="003A4216"/>
    <w:rsid w:val="003A4777"/>
    <w:rsid w:val="003A53FC"/>
    <w:rsid w:val="003A6711"/>
    <w:rsid w:val="003A7FD6"/>
    <w:rsid w:val="003B0173"/>
    <w:rsid w:val="003B0FE4"/>
    <w:rsid w:val="003B1D2E"/>
    <w:rsid w:val="003B2139"/>
    <w:rsid w:val="003B2C78"/>
    <w:rsid w:val="003B3A22"/>
    <w:rsid w:val="003B4B03"/>
    <w:rsid w:val="003B4C15"/>
    <w:rsid w:val="003B53F5"/>
    <w:rsid w:val="003B5440"/>
    <w:rsid w:val="003B6960"/>
    <w:rsid w:val="003B70E2"/>
    <w:rsid w:val="003B77E7"/>
    <w:rsid w:val="003C0086"/>
    <w:rsid w:val="003C09FC"/>
    <w:rsid w:val="003C0A85"/>
    <w:rsid w:val="003C1F6A"/>
    <w:rsid w:val="003C27C0"/>
    <w:rsid w:val="003C3074"/>
    <w:rsid w:val="003C46F9"/>
    <w:rsid w:val="003C4C15"/>
    <w:rsid w:val="003C545F"/>
    <w:rsid w:val="003C564B"/>
    <w:rsid w:val="003C7736"/>
    <w:rsid w:val="003C7978"/>
    <w:rsid w:val="003C7B26"/>
    <w:rsid w:val="003D06F5"/>
    <w:rsid w:val="003D0EF2"/>
    <w:rsid w:val="003D20BE"/>
    <w:rsid w:val="003D28FB"/>
    <w:rsid w:val="003D304C"/>
    <w:rsid w:val="003D34E0"/>
    <w:rsid w:val="003D37DF"/>
    <w:rsid w:val="003D38B4"/>
    <w:rsid w:val="003D44C9"/>
    <w:rsid w:val="003D4D8C"/>
    <w:rsid w:val="003D4F10"/>
    <w:rsid w:val="003D5063"/>
    <w:rsid w:val="003D53A9"/>
    <w:rsid w:val="003D5563"/>
    <w:rsid w:val="003D6294"/>
    <w:rsid w:val="003D6729"/>
    <w:rsid w:val="003D7F3E"/>
    <w:rsid w:val="003E00B7"/>
    <w:rsid w:val="003E0120"/>
    <w:rsid w:val="003E02E5"/>
    <w:rsid w:val="003E0700"/>
    <w:rsid w:val="003E127D"/>
    <w:rsid w:val="003E21BD"/>
    <w:rsid w:val="003E2B60"/>
    <w:rsid w:val="003E3E32"/>
    <w:rsid w:val="003E515A"/>
    <w:rsid w:val="003E68BE"/>
    <w:rsid w:val="003F08D5"/>
    <w:rsid w:val="003F0B78"/>
    <w:rsid w:val="003F0D3A"/>
    <w:rsid w:val="003F1062"/>
    <w:rsid w:val="003F19FE"/>
    <w:rsid w:val="003F1F8A"/>
    <w:rsid w:val="003F318C"/>
    <w:rsid w:val="003F34B7"/>
    <w:rsid w:val="003F389F"/>
    <w:rsid w:val="003F3D06"/>
    <w:rsid w:val="003F4F0C"/>
    <w:rsid w:val="003F5369"/>
    <w:rsid w:val="003F57DE"/>
    <w:rsid w:val="003F600F"/>
    <w:rsid w:val="003F689A"/>
    <w:rsid w:val="004001C4"/>
    <w:rsid w:val="00400BF9"/>
    <w:rsid w:val="00402059"/>
    <w:rsid w:val="00402A07"/>
    <w:rsid w:val="00403382"/>
    <w:rsid w:val="00403997"/>
    <w:rsid w:val="00403B37"/>
    <w:rsid w:val="00403DD8"/>
    <w:rsid w:val="00403F71"/>
    <w:rsid w:val="0040416E"/>
    <w:rsid w:val="00404A64"/>
    <w:rsid w:val="00406B27"/>
    <w:rsid w:val="00406D7A"/>
    <w:rsid w:val="004076AB"/>
    <w:rsid w:val="00407A46"/>
    <w:rsid w:val="00407CF0"/>
    <w:rsid w:val="0041025D"/>
    <w:rsid w:val="004102E5"/>
    <w:rsid w:val="004115CE"/>
    <w:rsid w:val="00412E7B"/>
    <w:rsid w:val="00416724"/>
    <w:rsid w:val="00416C8D"/>
    <w:rsid w:val="004171A5"/>
    <w:rsid w:val="00417614"/>
    <w:rsid w:val="0042028B"/>
    <w:rsid w:val="004205DF"/>
    <w:rsid w:val="00420E9F"/>
    <w:rsid w:val="00421330"/>
    <w:rsid w:val="004217EA"/>
    <w:rsid w:val="00422339"/>
    <w:rsid w:val="00423064"/>
    <w:rsid w:val="004239A9"/>
    <w:rsid w:val="00424233"/>
    <w:rsid w:val="004243CD"/>
    <w:rsid w:val="00424648"/>
    <w:rsid w:val="004256A5"/>
    <w:rsid w:val="00425860"/>
    <w:rsid w:val="00425D8F"/>
    <w:rsid w:val="004267D8"/>
    <w:rsid w:val="00426C08"/>
    <w:rsid w:val="0042744F"/>
    <w:rsid w:val="004276CC"/>
    <w:rsid w:val="0043019A"/>
    <w:rsid w:val="0043055C"/>
    <w:rsid w:val="00431464"/>
    <w:rsid w:val="0043150A"/>
    <w:rsid w:val="00431EF0"/>
    <w:rsid w:val="00432C2D"/>
    <w:rsid w:val="004336F1"/>
    <w:rsid w:val="00434533"/>
    <w:rsid w:val="00434962"/>
    <w:rsid w:val="00435824"/>
    <w:rsid w:val="0043688E"/>
    <w:rsid w:val="00436A4B"/>
    <w:rsid w:val="00436B8C"/>
    <w:rsid w:val="00436CAB"/>
    <w:rsid w:val="0043748A"/>
    <w:rsid w:val="00437B7E"/>
    <w:rsid w:val="00441D3F"/>
    <w:rsid w:val="004430DC"/>
    <w:rsid w:val="004444F8"/>
    <w:rsid w:val="0044452B"/>
    <w:rsid w:val="00444C82"/>
    <w:rsid w:val="00447ADD"/>
    <w:rsid w:val="00447C31"/>
    <w:rsid w:val="00447DA7"/>
    <w:rsid w:val="00450ADE"/>
    <w:rsid w:val="0045173B"/>
    <w:rsid w:val="00451768"/>
    <w:rsid w:val="0045282A"/>
    <w:rsid w:val="0045345D"/>
    <w:rsid w:val="004534C7"/>
    <w:rsid w:val="0045410C"/>
    <w:rsid w:val="004547F1"/>
    <w:rsid w:val="00454AAB"/>
    <w:rsid w:val="00454AB7"/>
    <w:rsid w:val="00454D0F"/>
    <w:rsid w:val="00454D84"/>
    <w:rsid w:val="00456435"/>
    <w:rsid w:val="0045735C"/>
    <w:rsid w:val="00457566"/>
    <w:rsid w:val="00462C90"/>
    <w:rsid w:val="00463391"/>
    <w:rsid w:val="004635ED"/>
    <w:rsid w:val="00463A39"/>
    <w:rsid w:val="00464243"/>
    <w:rsid w:val="00464B81"/>
    <w:rsid w:val="00466538"/>
    <w:rsid w:val="00467DF5"/>
    <w:rsid w:val="004704B2"/>
    <w:rsid w:val="0047230B"/>
    <w:rsid w:val="004726CB"/>
    <w:rsid w:val="00472B17"/>
    <w:rsid w:val="004734B5"/>
    <w:rsid w:val="00473CD9"/>
    <w:rsid w:val="00475334"/>
    <w:rsid w:val="00475454"/>
    <w:rsid w:val="00476047"/>
    <w:rsid w:val="00476DB0"/>
    <w:rsid w:val="0047795B"/>
    <w:rsid w:val="0048182E"/>
    <w:rsid w:val="00481E2C"/>
    <w:rsid w:val="00483592"/>
    <w:rsid w:val="00483809"/>
    <w:rsid w:val="00483E2E"/>
    <w:rsid w:val="004842C5"/>
    <w:rsid w:val="0048490A"/>
    <w:rsid w:val="00484D71"/>
    <w:rsid w:val="00486B99"/>
    <w:rsid w:val="00486D27"/>
    <w:rsid w:val="00486DED"/>
    <w:rsid w:val="00487EC7"/>
    <w:rsid w:val="004911F6"/>
    <w:rsid w:val="00491909"/>
    <w:rsid w:val="00491B11"/>
    <w:rsid w:val="004927AB"/>
    <w:rsid w:val="00492DAE"/>
    <w:rsid w:val="00492FE6"/>
    <w:rsid w:val="004935F2"/>
    <w:rsid w:val="00493E77"/>
    <w:rsid w:val="004954E5"/>
    <w:rsid w:val="00495503"/>
    <w:rsid w:val="004955E8"/>
    <w:rsid w:val="00496806"/>
    <w:rsid w:val="00496A56"/>
    <w:rsid w:val="00497034"/>
    <w:rsid w:val="0049739D"/>
    <w:rsid w:val="00497485"/>
    <w:rsid w:val="00497668"/>
    <w:rsid w:val="004976CF"/>
    <w:rsid w:val="00497744"/>
    <w:rsid w:val="004977B2"/>
    <w:rsid w:val="00497B51"/>
    <w:rsid w:val="004A05CF"/>
    <w:rsid w:val="004A0966"/>
    <w:rsid w:val="004A200E"/>
    <w:rsid w:val="004A245F"/>
    <w:rsid w:val="004A294E"/>
    <w:rsid w:val="004A2D5B"/>
    <w:rsid w:val="004A367F"/>
    <w:rsid w:val="004A39EC"/>
    <w:rsid w:val="004A4C49"/>
    <w:rsid w:val="004A4D45"/>
    <w:rsid w:val="004A594E"/>
    <w:rsid w:val="004A5E95"/>
    <w:rsid w:val="004A64CC"/>
    <w:rsid w:val="004A67A8"/>
    <w:rsid w:val="004A72A2"/>
    <w:rsid w:val="004A7B69"/>
    <w:rsid w:val="004B00E0"/>
    <w:rsid w:val="004B06E2"/>
    <w:rsid w:val="004B0A2E"/>
    <w:rsid w:val="004B0D9D"/>
    <w:rsid w:val="004B0E6A"/>
    <w:rsid w:val="004B1179"/>
    <w:rsid w:val="004B2591"/>
    <w:rsid w:val="004B2E0B"/>
    <w:rsid w:val="004B39EE"/>
    <w:rsid w:val="004B6256"/>
    <w:rsid w:val="004B6BE2"/>
    <w:rsid w:val="004B6D96"/>
    <w:rsid w:val="004B702B"/>
    <w:rsid w:val="004B7BCD"/>
    <w:rsid w:val="004C00E6"/>
    <w:rsid w:val="004C0FB2"/>
    <w:rsid w:val="004C2D72"/>
    <w:rsid w:val="004C4232"/>
    <w:rsid w:val="004C5C41"/>
    <w:rsid w:val="004C68C2"/>
    <w:rsid w:val="004C7248"/>
    <w:rsid w:val="004D0E24"/>
    <w:rsid w:val="004D1ED6"/>
    <w:rsid w:val="004D2671"/>
    <w:rsid w:val="004D3408"/>
    <w:rsid w:val="004D3F2F"/>
    <w:rsid w:val="004D4B20"/>
    <w:rsid w:val="004D516C"/>
    <w:rsid w:val="004D53D1"/>
    <w:rsid w:val="004D5400"/>
    <w:rsid w:val="004D6452"/>
    <w:rsid w:val="004D6CD0"/>
    <w:rsid w:val="004D788E"/>
    <w:rsid w:val="004E057E"/>
    <w:rsid w:val="004E1CA3"/>
    <w:rsid w:val="004E26B3"/>
    <w:rsid w:val="004E3623"/>
    <w:rsid w:val="004E3BB3"/>
    <w:rsid w:val="004E3C64"/>
    <w:rsid w:val="004E3E5A"/>
    <w:rsid w:val="004E524C"/>
    <w:rsid w:val="004E5699"/>
    <w:rsid w:val="004E5B7A"/>
    <w:rsid w:val="004E5B83"/>
    <w:rsid w:val="004E5BE5"/>
    <w:rsid w:val="004E5DA7"/>
    <w:rsid w:val="004E60A0"/>
    <w:rsid w:val="004E66D7"/>
    <w:rsid w:val="004E6B4E"/>
    <w:rsid w:val="004E6C7F"/>
    <w:rsid w:val="004E6FAD"/>
    <w:rsid w:val="004F067B"/>
    <w:rsid w:val="004F11E6"/>
    <w:rsid w:val="004F1ABE"/>
    <w:rsid w:val="004F200B"/>
    <w:rsid w:val="004F2CC1"/>
    <w:rsid w:val="004F4410"/>
    <w:rsid w:val="004F4B4E"/>
    <w:rsid w:val="004F4E8E"/>
    <w:rsid w:val="004F52BB"/>
    <w:rsid w:val="004F57ED"/>
    <w:rsid w:val="004F5EC6"/>
    <w:rsid w:val="004F7553"/>
    <w:rsid w:val="004F791E"/>
    <w:rsid w:val="0050005B"/>
    <w:rsid w:val="005016EB"/>
    <w:rsid w:val="0050438A"/>
    <w:rsid w:val="00504411"/>
    <w:rsid w:val="00504B27"/>
    <w:rsid w:val="00505348"/>
    <w:rsid w:val="005055AD"/>
    <w:rsid w:val="00505862"/>
    <w:rsid w:val="00506FA0"/>
    <w:rsid w:val="0051132A"/>
    <w:rsid w:val="0051173E"/>
    <w:rsid w:val="005117FF"/>
    <w:rsid w:val="005121F5"/>
    <w:rsid w:val="00512922"/>
    <w:rsid w:val="00512A69"/>
    <w:rsid w:val="00512B79"/>
    <w:rsid w:val="00513142"/>
    <w:rsid w:val="00513BBB"/>
    <w:rsid w:val="00514FED"/>
    <w:rsid w:val="0051568F"/>
    <w:rsid w:val="00515BBB"/>
    <w:rsid w:val="005162A7"/>
    <w:rsid w:val="00516C7C"/>
    <w:rsid w:val="005206EA"/>
    <w:rsid w:val="00520E98"/>
    <w:rsid w:val="00521082"/>
    <w:rsid w:val="0052209C"/>
    <w:rsid w:val="0052271E"/>
    <w:rsid w:val="0052281B"/>
    <w:rsid w:val="00522FB1"/>
    <w:rsid w:val="0052390A"/>
    <w:rsid w:val="00524C61"/>
    <w:rsid w:val="00526748"/>
    <w:rsid w:val="00526F38"/>
    <w:rsid w:val="00526FDB"/>
    <w:rsid w:val="00527A66"/>
    <w:rsid w:val="00530013"/>
    <w:rsid w:val="00530448"/>
    <w:rsid w:val="00530802"/>
    <w:rsid w:val="00530F32"/>
    <w:rsid w:val="00531182"/>
    <w:rsid w:val="005329E3"/>
    <w:rsid w:val="0053342E"/>
    <w:rsid w:val="00533869"/>
    <w:rsid w:val="00534467"/>
    <w:rsid w:val="005346B2"/>
    <w:rsid w:val="005348C7"/>
    <w:rsid w:val="00534D7A"/>
    <w:rsid w:val="005350CE"/>
    <w:rsid w:val="005356F6"/>
    <w:rsid w:val="00535B05"/>
    <w:rsid w:val="00536A20"/>
    <w:rsid w:val="00536FC0"/>
    <w:rsid w:val="00537FC3"/>
    <w:rsid w:val="0054019B"/>
    <w:rsid w:val="005406BB"/>
    <w:rsid w:val="0054093B"/>
    <w:rsid w:val="00540C5E"/>
    <w:rsid w:val="00540F4A"/>
    <w:rsid w:val="0054156C"/>
    <w:rsid w:val="00542EC4"/>
    <w:rsid w:val="0054368A"/>
    <w:rsid w:val="0054435E"/>
    <w:rsid w:val="00544BA8"/>
    <w:rsid w:val="0054512A"/>
    <w:rsid w:val="00545B76"/>
    <w:rsid w:val="0054744D"/>
    <w:rsid w:val="00551E37"/>
    <w:rsid w:val="00554A47"/>
    <w:rsid w:val="00554B68"/>
    <w:rsid w:val="00554D6F"/>
    <w:rsid w:val="005562B5"/>
    <w:rsid w:val="005564EC"/>
    <w:rsid w:val="00556E0F"/>
    <w:rsid w:val="00556E80"/>
    <w:rsid w:val="005577D4"/>
    <w:rsid w:val="00557FDF"/>
    <w:rsid w:val="00560CDC"/>
    <w:rsid w:val="00561559"/>
    <w:rsid w:val="00563381"/>
    <w:rsid w:val="00563B4F"/>
    <w:rsid w:val="0056495A"/>
    <w:rsid w:val="00565570"/>
    <w:rsid w:val="00565701"/>
    <w:rsid w:val="00565B0B"/>
    <w:rsid w:val="00565B6D"/>
    <w:rsid w:val="00565E4E"/>
    <w:rsid w:val="00566E56"/>
    <w:rsid w:val="00567F2E"/>
    <w:rsid w:val="00570306"/>
    <w:rsid w:val="005709BF"/>
    <w:rsid w:val="00570E74"/>
    <w:rsid w:val="00570FB4"/>
    <w:rsid w:val="00571983"/>
    <w:rsid w:val="005723BA"/>
    <w:rsid w:val="00572592"/>
    <w:rsid w:val="00573733"/>
    <w:rsid w:val="00576357"/>
    <w:rsid w:val="00576D31"/>
    <w:rsid w:val="00576EB5"/>
    <w:rsid w:val="00576FFE"/>
    <w:rsid w:val="00577292"/>
    <w:rsid w:val="00577700"/>
    <w:rsid w:val="0058067D"/>
    <w:rsid w:val="005809B6"/>
    <w:rsid w:val="005811B0"/>
    <w:rsid w:val="00582118"/>
    <w:rsid w:val="00582B5D"/>
    <w:rsid w:val="00583906"/>
    <w:rsid w:val="00584780"/>
    <w:rsid w:val="005850CB"/>
    <w:rsid w:val="00586203"/>
    <w:rsid w:val="00587B2B"/>
    <w:rsid w:val="00591660"/>
    <w:rsid w:val="00591C4B"/>
    <w:rsid w:val="005934B2"/>
    <w:rsid w:val="00596685"/>
    <w:rsid w:val="005A130B"/>
    <w:rsid w:val="005A1335"/>
    <w:rsid w:val="005A13E3"/>
    <w:rsid w:val="005A2BC2"/>
    <w:rsid w:val="005A3BD9"/>
    <w:rsid w:val="005A401E"/>
    <w:rsid w:val="005A41DB"/>
    <w:rsid w:val="005A482B"/>
    <w:rsid w:val="005A4855"/>
    <w:rsid w:val="005A511D"/>
    <w:rsid w:val="005A62B3"/>
    <w:rsid w:val="005A6360"/>
    <w:rsid w:val="005A686C"/>
    <w:rsid w:val="005A7709"/>
    <w:rsid w:val="005A7939"/>
    <w:rsid w:val="005A7A49"/>
    <w:rsid w:val="005B0323"/>
    <w:rsid w:val="005B0468"/>
    <w:rsid w:val="005B11BF"/>
    <w:rsid w:val="005B2D67"/>
    <w:rsid w:val="005B38A2"/>
    <w:rsid w:val="005B3B1C"/>
    <w:rsid w:val="005B3CE3"/>
    <w:rsid w:val="005B3F5A"/>
    <w:rsid w:val="005B56D3"/>
    <w:rsid w:val="005B5826"/>
    <w:rsid w:val="005B6400"/>
    <w:rsid w:val="005B6B64"/>
    <w:rsid w:val="005B6F08"/>
    <w:rsid w:val="005B7069"/>
    <w:rsid w:val="005B73AC"/>
    <w:rsid w:val="005B77B7"/>
    <w:rsid w:val="005B7CF2"/>
    <w:rsid w:val="005B7E66"/>
    <w:rsid w:val="005C1F3C"/>
    <w:rsid w:val="005C20E0"/>
    <w:rsid w:val="005C2B0B"/>
    <w:rsid w:val="005C3B16"/>
    <w:rsid w:val="005C3D34"/>
    <w:rsid w:val="005C55C3"/>
    <w:rsid w:val="005C5AB8"/>
    <w:rsid w:val="005C6559"/>
    <w:rsid w:val="005C6714"/>
    <w:rsid w:val="005C6923"/>
    <w:rsid w:val="005C7348"/>
    <w:rsid w:val="005C74CF"/>
    <w:rsid w:val="005C7770"/>
    <w:rsid w:val="005C7A29"/>
    <w:rsid w:val="005D051D"/>
    <w:rsid w:val="005D196E"/>
    <w:rsid w:val="005D2F68"/>
    <w:rsid w:val="005D3A3D"/>
    <w:rsid w:val="005D3DCF"/>
    <w:rsid w:val="005D477E"/>
    <w:rsid w:val="005D632B"/>
    <w:rsid w:val="005D6EB1"/>
    <w:rsid w:val="005D7075"/>
    <w:rsid w:val="005D794B"/>
    <w:rsid w:val="005D7A79"/>
    <w:rsid w:val="005E06FB"/>
    <w:rsid w:val="005E0BE9"/>
    <w:rsid w:val="005E0E12"/>
    <w:rsid w:val="005E12A5"/>
    <w:rsid w:val="005E146B"/>
    <w:rsid w:val="005E25C7"/>
    <w:rsid w:val="005E3648"/>
    <w:rsid w:val="005E38A8"/>
    <w:rsid w:val="005E4639"/>
    <w:rsid w:val="005E4722"/>
    <w:rsid w:val="005E4DAE"/>
    <w:rsid w:val="005E5486"/>
    <w:rsid w:val="005E5672"/>
    <w:rsid w:val="005E6A9E"/>
    <w:rsid w:val="005E73B1"/>
    <w:rsid w:val="005E74E8"/>
    <w:rsid w:val="005F030F"/>
    <w:rsid w:val="005F06F4"/>
    <w:rsid w:val="005F1DC6"/>
    <w:rsid w:val="005F2268"/>
    <w:rsid w:val="005F318E"/>
    <w:rsid w:val="005F31AD"/>
    <w:rsid w:val="005F36D6"/>
    <w:rsid w:val="005F3727"/>
    <w:rsid w:val="005F49FB"/>
    <w:rsid w:val="005F7A2C"/>
    <w:rsid w:val="00600EE2"/>
    <w:rsid w:val="006014DF"/>
    <w:rsid w:val="006015EB"/>
    <w:rsid w:val="0060161A"/>
    <w:rsid w:val="006017EC"/>
    <w:rsid w:val="00601F40"/>
    <w:rsid w:val="0060408F"/>
    <w:rsid w:val="0060429D"/>
    <w:rsid w:val="006049D1"/>
    <w:rsid w:val="0060674F"/>
    <w:rsid w:val="00606C0E"/>
    <w:rsid w:val="0060725A"/>
    <w:rsid w:val="006073A6"/>
    <w:rsid w:val="00610C09"/>
    <w:rsid w:val="00610FE6"/>
    <w:rsid w:val="0061169B"/>
    <w:rsid w:val="0061176A"/>
    <w:rsid w:val="006117F4"/>
    <w:rsid w:val="0061199A"/>
    <w:rsid w:val="00612536"/>
    <w:rsid w:val="0061502F"/>
    <w:rsid w:val="0061506E"/>
    <w:rsid w:val="00616B7E"/>
    <w:rsid w:val="00617192"/>
    <w:rsid w:val="00617ABE"/>
    <w:rsid w:val="006209C2"/>
    <w:rsid w:val="00620B51"/>
    <w:rsid w:val="00620D41"/>
    <w:rsid w:val="00621B2A"/>
    <w:rsid w:val="00623081"/>
    <w:rsid w:val="006230D8"/>
    <w:rsid w:val="006235F1"/>
    <w:rsid w:val="0062438B"/>
    <w:rsid w:val="0062510A"/>
    <w:rsid w:val="00625400"/>
    <w:rsid w:val="0062595A"/>
    <w:rsid w:val="00625B33"/>
    <w:rsid w:val="00625F5F"/>
    <w:rsid w:val="006263D9"/>
    <w:rsid w:val="00626492"/>
    <w:rsid w:val="006271BD"/>
    <w:rsid w:val="00627D3C"/>
    <w:rsid w:val="00627F8A"/>
    <w:rsid w:val="00631419"/>
    <w:rsid w:val="0063453E"/>
    <w:rsid w:val="00634545"/>
    <w:rsid w:val="006350D5"/>
    <w:rsid w:val="00635DCF"/>
    <w:rsid w:val="00635DE9"/>
    <w:rsid w:val="00636E19"/>
    <w:rsid w:val="00637602"/>
    <w:rsid w:val="0063777B"/>
    <w:rsid w:val="00637B7F"/>
    <w:rsid w:val="0064091B"/>
    <w:rsid w:val="00641AFE"/>
    <w:rsid w:val="00641DDB"/>
    <w:rsid w:val="00641E73"/>
    <w:rsid w:val="00642404"/>
    <w:rsid w:val="006429E5"/>
    <w:rsid w:val="00643234"/>
    <w:rsid w:val="006442BE"/>
    <w:rsid w:val="00644A5F"/>
    <w:rsid w:val="006456AB"/>
    <w:rsid w:val="00646220"/>
    <w:rsid w:val="00646E6B"/>
    <w:rsid w:val="006473DF"/>
    <w:rsid w:val="00650A9A"/>
    <w:rsid w:val="00650C30"/>
    <w:rsid w:val="00651CF1"/>
    <w:rsid w:val="00653031"/>
    <w:rsid w:val="00653A1D"/>
    <w:rsid w:val="00654154"/>
    <w:rsid w:val="006548E3"/>
    <w:rsid w:val="00655618"/>
    <w:rsid w:val="0065599B"/>
    <w:rsid w:val="006573D6"/>
    <w:rsid w:val="00657977"/>
    <w:rsid w:val="00657A27"/>
    <w:rsid w:val="00660306"/>
    <w:rsid w:val="0066075C"/>
    <w:rsid w:val="006615F7"/>
    <w:rsid w:val="0066178A"/>
    <w:rsid w:val="0066313A"/>
    <w:rsid w:val="00663ADD"/>
    <w:rsid w:val="00664296"/>
    <w:rsid w:val="0066476B"/>
    <w:rsid w:val="00665409"/>
    <w:rsid w:val="0066652D"/>
    <w:rsid w:val="00666A48"/>
    <w:rsid w:val="00666FFF"/>
    <w:rsid w:val="006675BB"/>
    <w:rsid w:val="00667684"/>
    <w:rsid w:val="00667957"/>
    <w:rsid w:val="00667A9F"/>
    <w:rsid w:val="00670B1B"/>
    <w:rsid w:val="00670B2F"/>
    <w:rsid w:val="00670CBC"/>
    <w:rsid w:val="0067152C"/>
    <w:rsid w:val="0067179D"/>
    <w:rsid w:val="00672323"/>
    <w:rsid w:val="00672509"/>
    <w:rsid w:val="006725F5"/>
    <w:rsid w:val="00672A54"/>
    <w:rsid w:val="00672E8F"/>
    <w:rsid w:val="00672ECA"/>
    <w:rsid w:val="0067591E"/>
    <w:rsid w:val="006759BA"/>
    <w:rsid w:val="00677639"/>
    <w:rsid w:val="006805D8"/>
    <w:rsid w:val="0068082D"/>
    <w:rsid w:val="0068095B"/>
    <w:rsid w:val="00680EA3"/>
    <w:rsid w:val="00680F8A"/>
    <w:rsid w:val="006810B8"/>
    <w:rsid w:val="0068418E"/>
    <w:rsid w:val="006844AA"/>
    <w:rsid w:val="006845BF"/>
    <w:rsid w:val="006847DD"/>
    <w:rsid w:val="0068541B"/>
    <w:rsid w:val="006861E4"/>
    <w:rsid w:val="00686448"/>
    <w:rsid w:val="00687F52"/>
    <w:rsid w:val="006903B7"/>
    <w:rsid w:val="006904F6"/>
    <w:rsid w:val="00691217"/>
    <w:rsid w:val="00691AEA"/>
    <w:rsid w:val="006936B4"/>
    <w:rsid w:val="00693AB4"/>
    <w:rsid w:val="00693DDD"/>
    <w:rsid w:val="006941CF"/>
    <w:rsid w:val="00694DA3"/>
    <w:rsid w:val="00694F69"/>
    <w:rsid w:val="006950D5"/>
    <w:rsid w:val="0069552C"/>
    <w:rsid w:val="00696144"/>
    <w:rsid w:val="00696C0D"/>
    <w:rsid w:val="00696FEC"/>
    <w:rsid w:val="006A03E9"/>
    <w:rsid w:val="006A1EB4"/>
    <w:rsid w:val="006A27C2"/>
    <w:rsid w:val="006A2DC8"/>
    <w:rsid w:val="006A307A"/>
    <w:rsid w:val="006A3407"/>
    <w:rsid w:val="006A37A9"/>
    <w:rsid w:val="006A3BF3"/>
    <w:rsid w:val="006A3E55"/>
    <w:rsid w:val="006A409B"/>
    <w:rsid w:val="006A47B0"/>
    <w:rsid w:val="006A51AD"/>
    <w:rsid w:val="006A58A0"/>
    <w:rsid w:val="006A653C"/>
    <w:rsid w:val="006B03CA"/>
    <w:rsid w:val="006B1336"/>
    <w:rsid w:val="006B1B57"/>
    <w:rsid w:val="006B1C32"/>
    <w:rsid w:val="006B332F"/>
    <w:rsid w:val="006B3DA9"/>
    <w:rsid w:val="006B452E"/>
    <w:rsid w:val="006B4721"/>
    <w:rsid w:val="006B5478"/>
    <w:rsid w:val="006B5A46"/>
    <w:rsid w:val="006B5D11"/>
    <w:rsid w:val="006B62A6"/>
    <w:rsid w:val="006B6730"/>
    <w:rsid w:val="006B6B13"/>
    <w:rsid w:val="006B6F51"/>
    <w:rsid w:val="006B765D"/>
    <w:rsid w:val="006B7D4B"/>
    <w:rsid w:val="006B7EC8"/>
    <w:rsid w:val="006C0521"/>
    <w:rsid w:val="006C15F7"/>
    <w:rsid w:val="006C1BEB"/>
    <w:rsid w:val="006C2CD4"/>
    <w:rsid w:val="006C3110"/>
    <w:rsid w:val="006C3232"/>
    <w:rsid w:val="006C37A0"/>
    <w:rsid w:val="006C44BB"/>
    <w:rsid w:val="006C47E9"/>
    <w:rsid w:val="006C487E"/>
    <w:rsid w:val="006C610D"/>
    <w:rsid w:val="006C616E"/>
    <w:rsid w:val="006C6B80"/>
    <w:rsid w:val="006C6DE2"/>
    <w:rsid w:val="006C6F7F"/>
    <w:rsid w:val="006C73E9"/>
    <w:rsid w:val="006D0251"/>
    <w:rsid w:val="006D04A7"/>
    <w:rsid w:val="006D1A12"/>
    <w:rsid w:val="006D29FE"/>
    <w:rsid w:val="006D378E"/>
    <w:rsid w:val="006D3D5E"/>
    <w:rsid w:val="006D425E"/>
    <w:rsid w:val="006D4622"/>
    <w:rsid w:val="006D4BE4"/>
    <w:rsid w:val="006D578F"/>
    <w:rsid w:val="006D5FAC"/>
    <w:rsid w:val="006D69E4"/>
    <w:rsid w:val="006D7B28"/>
    <w:rsid w:val="006E0DB6"/>
    <w:rsid w:val="006E1839"/>
    <w:rsid w:val="006E1BC6"/>
    <w:rsid w:val="006E243C"/>
    <w:rsid w:val="006E2D26"/>
    <w:rsid w:val="006E2F87"/>
    <w:rsid w:val="006E4745"/>
    <w:rsid w:val="006E4816"/>
    <w:rsid w:val="006E4885"/>
    <w:rsid w:val="006E4C2C"/>
    <w:rsid w:val="006E4EB2"/>
    <w:rsid w:val="006E54A6"/>
    <w:rsid w:val="006E5BB0"/>
    <w:rsid w:val="006E660C"/>
    <w:rsid w:val="006E68A1"/>
    <w:rsid w:val="006E6DDA"/>
    <w:rsid w:val="006E6ED3"/>
    <w:rsid w:val="006F0BEE"/>
    <w:rsid w:val="006F27E2"/>
    <w:rsid w:val="006F4A00"/>
    <w:rsid w:val="006F5237"/>
    <w:rsid w:val="006F601B"/>
    <w:rsid w:val="006F76C4"/>
    <w:rsid w:val="006F777A"/>
    <w:rsid w:val="007006DC"/>
    <w:rsid w:val="007009BD"/>
    <w:rsid w:val="007012CE"/>
    <w:rsid w:val="007017EE"/>
    <w:rsid w:val="0070186C"/>
    <w:rsid w:val="00702043"/>
    <w:rsid w:val="0070250C"/>
    <w:rsid w:val="0070255E"/>
    <w:rsid w:val="00704AF4"/>
    <w:rsid w:val="00704B83"/>
    <w:rsid w:val="00704E6B"/>
    <w:rsid w:val="00705A4F"/>
    <w:rsid w:val="00705A94"/>
    <w:rsid w:val="00706C07"/>
    <w:rsid w:val="00706E9B"/>
    <w:rsid w:val="00706EAD"/>
    <w:rsid w:val="007102C4"/>
    <w:rsid w:val="00710879"/>
    <w:rsid w:val="00711532"/>
    <w:rsid w:val="00712739"/>
    <w:rsid w:val="00712C7C"/>
    <w:rsid w:val="00713503"/>
    <w:rsid w:val="00714AE8"/>
    <w:rsid w:val="0071545F"/>
    <w:rsid w:val="007160A9"/>
    <w:rsid w:val="007164F8"/>
    <w:rsid w:val="007167E8"/>
    <w:rsid w:val="007169A6"/>
    <w:rsid w:val="007169C1"/>
    <w:rsid w:val="00716A66"/>
    <w:rsid w:val="00716B17"/>
    <w:rsid w:val="00716F90"/>
    <w:rsid w:val="00717F8D"/>
    <w:rsid w:val="00720C87"/>
    <w:rsid w:val="00720DC7"/>
    <w:rsid w:val="00721683"/>
    <w:rsid w:val="00721E6B"/>
    <w:rsid w:val="0072229B"/>
    <w:rsid w:val="007228F2"/>
    <w:rsid w:val="0072350D"/>
    <w:rsid w:val="00723906"/>
    <w:rsid w:val="00724F1E"/>
    <w:rsid w:val="00725237"/>
    <w:rsid w:val="00725B62"/>
    <w:rsid w:val="007269E9"/>
    <w:rsid w:val="007274CE"/>
    <w:rsid w:val="00727C5D"/>
    <w:rsid w:val="0073005B"/>
    <w:rsid w:val="0073038F"/>
    <w:rsid w:val="00730780"/>
    <w:rsid w:val="0073118C"/>
    <w:rsid w:val="00731DF2"/>
    <w:rsid w:val="00731F87"/>
    <w:rsid w:val="00732807"/>
    <w:rsid w:val="00732B48"/>
    <w:rsid w:val="00733237"/>
    <w:rsid w:val="00733819"/>
    <w:rsid w:val="00733983"/>
    <w:rsid w:val="007350C4"/>
    <w:rsid w:val="00735368"/>
    <w:rsid w:val="00735DF1"/>
    <w:rsid w:val="00735E25"/>
    <w:rsid w:val="00736104"/>
    <w:rsid w:val="007366AD"/>
    <w:rsid w:val="00736AB7"/>
    <w:rsid w:val="00736D96"/>
    <w:rsid w:val="0073767E"/>
    <w:rsid w:val="00737C94"/>
    <w:rsid w:val="00737D81"/>
    <w:rsid w:val="00740771"/>
    <w:rsid w:val="00740DB3"/>
    <w:rsid w:val="0074180B"/>
    <w:rsid w:val="00741D1B"/>
    <w:rsid w:val="00742023"/>
    <w:rsid w:val="0074216D"/>
    <w:rsid w:val="00742687"/>
    <w:rsid w:val="007439C2"/>
    <w:rsid w:val="007439FD"/>
    <w:rsid w:val="00743C7D"/>
    <w:rsid w:val="007440E9"/>
    <w:rsid w:val="007466FC"/>
    <w:rsid w:val="00747D39"/>
    <w:rsid w:val="0075042A"/>
    <w:rsid w:val="007506F5"/>
    <w:rsid w:val="007508EC"/>
    <w:rsid w:val="00751A53"/>
    <w:rsid w:val="0075262D"/>
    <w:rsid w:val="007526AB"/>
    <w:rsid w:val="007547A5"/>
    <w:rsid w:val="0075561B"/>
    <w:rsid w:val="007556F8"/>
    <w:rsid w:val="00756E55"/>
    <w:rsid w:val="00757835"/>
    <w:rsid w:val="00757E81"/>
    <w:rsid w:val="007604DF"/>
    <w:rsid w:val="00761859"/>
    <w:rsid w:val="00761BBE"/>
    <w:rsid w:val="00762858"/>
    <w:rsid w:val="00764AE1"/>
    <w:rsid w:val="00764DC5"/>
    <w:rsid w:val="00765D10"/>
    <w:rsid w:val="00766C4C"/>
    <w:rsid w:val="007708BE"/>
    <w:rsid w:val="00770EE2"/>
    <w:rsid w:val="00772623"/>
    <w:rsid w:val="00772B70"/>
    <w:rsid w:val="00773E92"/>
    <w:rsid w:val="007744D3"/>
    <w:rsid w:val="0077511E"/>
    <w:rsid w:val="00775AFB"/>
    <w:rsid w:val="00776222"/>
    <w:rsid w:val="007767DF"/>
    <w:rsid w:val="00777AC5"/>
    <w:rsid w:val="007808B9"/>
    <w:rsid w:val="00780A83"/>
    <w:rsid w:val="00780EC1"/>
    <w:rsid w:val="007810F9"/>
    <w:rsid w:val="0078119E"/>
    <w:rsid w:val="00781D62"/>
    <w:rsid w:val="0078261C"/>
    <w:rsid w:val="00782994"/>
    <w:rsid w:val="00783E00"/>
    <w:rsid w:val="00784032"/>
    <w:rsid w:val="00784B55"/>
    <w:rsid w:val="00786AD4"/>
    <w:rsid w:val="00791CE3"/>
    <w:rsid w:val="00792041"/>
    <w:rsid w:val="00792194"/>
    <w:rsid w:val="0079282F"/>
    <w:rsid w:val="00792A18"/>
    <w:rsid w:val="0079402A"/>
    <w:rsid w:val="00794153"/>
    <w:rsid w:val="00794191"/>
    <w:rsid w:val="00795710"/>
    <w:rsid w:val="00795AA9"/>
    <w:rsid w:val="00795ACF"/>
    <w:rsid w:val="0079660B"/>
    <w:rsid w:val="007969BA"/>
    <w:rsid w:val="0079762C"/>
    <w:rsid w:val="007A00E8"/>
    <w:rsid w:val="007A056B"/>
    <w:rsid w:val="007A1063"/>
    <w:rsid w:val="007A1457"/>
    <w:rsid w:val="007A14E1"/>
    <w:rsid w:val="007A19C9"/>
    <w:rsid w:val="007A1A80"/>
    <w:rsid w:val="007A253C"/>
    <w:rsid w:val="007A2E15"/>
    <w:rsid w:val="007A348A"/>
    <w:rsid w:val="007A38C0"/>
    <w:rsid w:val="007A5413"/>
    <w:rsid w:val="007A5B35"/>
    <w:rsid w:val="007A7264"/>
    <w:rsid w:val="007A7AB2"/>
    <w:rsid w:val="007B1E8F"/>
    <w:rsid w:val="007B22EF"/>
    <w:rsid w:val="007B2CBF"/>
    <w:rsid w:val="007B38E0"/>
    <w:rsid w:val="007B39A7"/>
    <w:rsid w:val="007B5126"/>
    <w:rsid w:val="007B56BC"/>
    <w:rsid w:val="007B5AC9"/>
    <w:rsid w:val="007B5DC3"/>
    <w:rsid w:val="007B6700"/>
    <w:rsid w:val="007B6AC2"/>
    <w:rsid w:val="007B735E"/>
    <w:rsid w:val="007B7F76"/>
    <w:rsid w:val="007C010D"/>
    <w:rsid w:val="007C12F0"/>
    <w:rsid w:val="007C22E6"/>
    <w:rsid w:val="007C29CF"/>
    <w:rsid w:val="007C3692"/>
    <w:rsid w:val="007C4427"/>
    <w:rsid w:val="007C481C"/>
    <w:rsid w:val="007C4DF0"/>
    <w:rsid w:val="007C526A"/>
    <w:rsid w:val="007C5583"/>
    <w:rsid w:val="007C696D"/>
    <w:rsid w:val="007C6FC8"/>
    <w:rsid w:val="007C7567"/>
    <w:rsid w:val="007C780B"/>
    <w:rsid w:val="007C7ABD"/>
    <w:rsid w:val="007C7B6B"/>
    <w:rsid w:val="007C7BD6"/>
    <w:rsid w:val="007C7C09"/>
    <w:rsid w:val="007D004F"/>
    <w:rsid w:val="007D0054"/>
    <w:rsid w:val="007D07FC"/>
    <w:rsid w:val="007D0887"/>
    <w:rsid w:val="007D0E93"/>
    <w:rsid w:val="007D0F41"/>
    <w:rsid w:val="007D11C0"/>
    <w:rsid w:val="007D14C7"/>
    <w:rsid w:val="007D16DB"/>
    <w:rsid w:val="007D1B4F"/>
    <w:rsid w:val="007D1E35"/>
    <w:rsid w:val="007D2088"/>
    <w:rsid w:val="007D2C21"/>
    <w:rsid w:val="007D3174"/>
    <w:rsid w:val="007D419C"/>
    <w:rsid w:val="007D4AD7"/>
    <w:rsid w:val="007D4BFB"/>
    <w:rsid w:val="007D4F7E"/>
    <w:rsid w:val="007D5D48"/>
    <w:rsid w:val="007D6A99"/>
    <w:rsid w:val="007D6E62"/>
    <w:rsid w:val="007D7BED"/>
    <w:rsid w:val="007E06B7"/>
    <w:rsid w:val="007E09F7"/>
    <w:rsid w:val="007E0AFB"/>
    <w:rsid w:val="007E0B34"/>
    <w:rsid w:val="007E12B7"/>
    <w:rsid w:val="007E1754"/>
    <w:rsid w:val="007E1D46"/>
    <w:rsid w:val="007E2A80"/>
    <w:rsid w:val="007E4681"/>
    <w:rsid w:val="007E4D41"/>
    <w:rsid w:val="007E5192"/>
    <w:rsid w:val="007E5E4A"/>
    <w:rsid w:val="007E5F22"/>
    <w:rsid w:val="007E6013"/>
    <w:rsid w:val="007E6642"/>
    <w:rsid w:val="007E7BD0"/>
    <w:rsid w:val="007E7DA6"/>
    <w:rsid w:val="007F050F"/>
    <w:rsid w:val="007F0721"/>
    <w:rsid w:val="007F0811"/>
    <w:rsid w:val="007F0FF6"/>
    <w:rsid w:val="007F1276"/>
    <w:rsid w:val="007F201C"/>
    <w:rsid w:val="007F21AC"/>
    <w:rsid w:val="007F3B0F"/>
    <w:rsid w:val="007F426C"/>
    <w:rsid w:val="007F4414"/>
    <w:rsid w:val="007F46D0"/>
    <w:rsid w:val="007F4701"/>
    <w:rsid w:val="007F4AB1"/>
    <w:rsid w:val="007F502D"/>
    <w:rsid w:val="007F50C9"/>
    <w:rsid w:val="007F6135"/>
    <w:rsid w:val="007F6406"/>
    <w:rsid w:val="007F6779"/>
    <w:rsid w:val="007F67D6"/>
    <w:rsid w:val="007F769F"/>
    <w:rsid w:val="007F7DFE"/>
    <w:rsid w:val="00800DBC"/>
    <w:rsid w:val="00800E29"/>
    <w:rsid w:val="00802CEA"/>
    <w:rsid w:val="00803503"/>
    <w:rsid w:val="0080505A"/>
    <w:rsid w:val="00805B2C"/>
    <w:rsid w:val="008060DD"/>
    <w:rsid w:val="00806211"/>
    <w:rsid w:val="0080651D"/>
    <w:rsid w:val="00806F65"/>
    <w:rsid w:val="008070CF"/>
    <w:rsid w:val="0080761B"/>
    <w:rsid w:val="00807BD6"/>
    <w:rsid w:val="00811437"/>
    <w:rsid w:val="008129AD"/>
    <w:rsid w:val="00812A15"/>
    <w:rsid w:val="008138BF"/>
    <w:rsid w:val="008146F9"/>
    <w:rsid w:val="00814A58"/>
    <w:rsid w:val="00814A83"/>
    <w:rsid w:val="00816795"/>
    <w:rsid w:val="00816D36"/>
    <w:rsid w:val="00816FA7"/>
    <w:rsid w:val="00817F11"/>
    <w:rsid w:val="0082085C"/>
    <w:rsid w:val="008209A7"/>
    <w:rsid w:val="00820AFC"/>
    <w:rsid w:val="00820B62"/>
    <w:rsid w:val="00821C29"/>
    <w:rsid w:val="00822181"/>
    <w:rsid w:val="0082227A"/>
    <w:rsid w:val="0082335E"/>
    <w:rsid w:val="00823EB1"/>
    <w:rsid w:val="0082440F"/>
    <w:rsid w:val="0082483D"/>
    <w:rsid w:val="00825104"/>
    <w:rsid w:val="00825655"/>
    <w:rsid w:val="0082660F"/>
    <w:rsid w:val="0082720D"/>
    <w:rsid w:val="00827395"/>
    <w:rsid w:val="008278CD"/>
    <w:rsid w:val="00827DD8"/>
    <w:rsid w:val="00827F64"/>
    <w:rsid w:val="0083076F"/>
    <w:rsid w:val="00830F0F"/>
    <w:rsid w:val="0083152B"/>
    <w:rsid w:val="008317B8"/>
    <w:rsid w:val="0083273F"/>
    <w:rsid w:val="0083405C"/>
    <w:rsid w:val="0083490B"/>
    <w:rsid w:val="00834F4B"/>
    <w:rsid w:val="008356DC"/>
    <w:rsid w:val="00835891"/>
    <w:rsid w:val="00835F25"/>
    <w:rsid w:val="008366AD"/>
    <w:rsid w:val="00837151"/>
    <w:rsid w:val="00837F18"/>
    <w:rsid w:val="00840519"/>
    <w:rsid w:val="008408F9"/>
    <w:rsid w:val="00842A3E"/>
    <w:rsid w:val="008430BC"/>
    <w:rsid w:val="00843858"/>
    <w:rsid w:val="00844527"/>
    <w:rsid w:val="0084504E"/>
    <w:rsid w:val="00845974"/>
    <w:rsid w:val="00845987"/>
    <w:rsid w:val="00845EF7"/>
    <w:rsid w:val="008460F1"/>
    <w:rsid w:val="00846641"/>
    <w:rsid w:val="00846E69"/>
    <w:rsid w:val="008475AE"/>
    <w:rsid w:val="008479F2"/>
    <w:rsid w:val="00847ABA"/>
    <w:rsid w:val="00847AD3"/>
    <w:rsid w:val="00847BBC"/>
    <w:rsid w:val="0085018D"/>
    <w:rsid w:val="00850AC4"/>
    <w:rsid w:val="00851182"/>
    <w:rsid w:val="008519D7"/>
    <w:rsid w:val="00851CDC"/>
    <w:rsid w:val="008537D7"/>
    <w:rsid w:val="00856011"/>
    <w:rsid w:val="0085642B"/>
    <w:rsid w:val="00856DBF"/>
    <w:rsid w:val="00857CF0"/>
    <w:rsid w:val="008602D7"/>
    <w:rsid w:val="0086062D"/>
    <w:rsid w:val="00860947"/>
    <w:rsid w:val="00860F26"/>
    <w:rsid w:val="00864B30"/>
    <w:rsid w:val="00865393"/>
    <w:rsid w:val="0086552F"/>
    <w:rsid w:val="00865838"/>
    <w:rsid w:val="008663C9"/>
    <w:rsid w:val="0087206F"/>
    <w:rsid w:val="0087213A"/>
    <w:rsid w:val="00873271"/>
    <w:rsid w:val="00873C19"/>
    <w:rsid w:val="00873D6F"/>
    <w:rsid w:val="0087442C"/>
    <w:rsid w:val="00874BC4"/>
    <w:rsid w:val="00876B85"/>
    <w:rsid w:val="00877223"/>
    <w:rsid w:val="00877324"/>
    <w:rsid w:val="0087781A"/>
    <w:rsid w:val="00880077"/>
    <w:rsid w:val="008801B1"/>
    <w:rsid w:val="00880BE4"/>
    <w:rsid w:val="00880D93"/>
    <w:rsid w:val="008816E1"/>
    <w:rsid w:val="00881B9B"/>
    <w:rsid w:val="00883E6B"/>
    <w:rsid w:val="00884106"/>
    <w:rsid w:val="00884254"/>
    <w:rsid w:val="00884446"/>
    <w:rsid w:val="008845E1"/>
    <w:rsid w:val="00884729"/>
    <w:rsid w:val="00884E8C"/>
    <w:rsid w:val="008850CB"/>
    <w:rsid w:val="00885879"/>
    <w:rsid w:val="00885B47"/>
    <w:rsid w:val="00886654"/>
    <w:rsid w:val="00887094"/>
    <w:rsid w:val="00887CD4"/>
    <w:rsid w:val="00890549"/>
    <w:rsid w:val="00890B83"/>
    <w:rsid w:val="00890C57"/>
    <w:rsid w:val="00890CAE"/>
    <w:rsid w:val="008937EE"/>
    <w:rsid w:val="00893BB5"/>
    <w:rsid w:val="00893F05"/>
    <w:rsid w:val="00895B8E"/>
    <w:rsid w:val="008968EF"/>
    <w:rsid w:val="00896E83"/>
    <w:rsid w:val="00896EA3"/>
    <w:rsid w:val="0089731E"/>
    <w:rsid w:val="00897D90"/>
    <w:rsid w:val="008A1245"/>
    <w:rsid w:val="008A16E2"/>
    <w:rsid w:val="008A2690"/>
    <w:rsid w:val="008A2BD9"/>
    <w:rsid w:val="008A2DDA"/>
    <w:rsid w:val="008A4BDD"/>
    <w:rsid w:val="008A595C"/>
    <w:rsid w:val="008A5B8E"/>
    <w:rsid w:val="008A5C13"/>
    <w:rsid w:val="008A6BB8"/>
    <w:rsid w:val="008A78C7"/>
    <w:rsid w:val="008A7DA3"/>
    <w:rsid w:val="008B0092"/>
    <w:rsid w:val="008B0375"/>
    <w:rsid w:val="008B13E7"/>
    <w:rsid w:val="008B2096"/>
    <w:rsid w:val="008B2991"/>
    <w:rsid w:val="008B2D07"/>
    <w:rsid w:val="008B2D91"/>
    <w:rsid w:val="008B4959"/>
    <w:rsid w:val="008B4D29"/>
    <w:rsid w:val="008B5350"/>
    <w:rsid w:val="008B544E"/>
    <w:rsid w:val="008B69EA"/>
    <w:rsid w:val="008B6F6E"/>
    <w:rsid w:val="008B6FD8"/>
    <w:rsid w:val="008B72A0"/>
    <w:rsid w:val="008B778D"/>
    <w:rsid w:val="008B7AEF"/>
    <w:rsid w:val="008B7FA5"/>
    <w:rsid w:val="008C077C"/>
    <w:rsid w:val="008C08B4"/>
    <w:rsid w:val="008C12BE"/>
    <w:rsid w:val="008C139B"/>
    <w:rsid w:val="008C18D8"/>
    <w:rsid w:val="008C1D0D"/>
    <w:rsid w:val="008C1E1B"/>
    <w:rsid w:val="008C236C"/>
    <w:rsid w:val="008C23FB"/>
    <w:rsid w:val="008C2572"/>
    <w:rsid w:val="008C3232"/>
    <w:rsid w:val="008C3BF5"/>
    <w:rsid w:val="008C3CE5"/>
    <w:rsid w:val="008C4C96"/>
    <w:rsid w:val="008C55A4"/>
    <w:rsid w:val="008C5624"/>
    <w:rsid w:val="008C68BD"/>
    <w:rsid w:val="008C6BED"/>
    <w:rsid w:val="008C6EC1"/>
    <w:rsid w:val="008C778D"/>
    <w:rsid w:val="008C782D"/>
    <w:rsid w:val="008D06EB"/>
    <w:rsid w:val="008D1DA2"/>
    <w:rsid w:val="008D1E6E"/>
    <w:rsid w:val="008D2D11"/>
    <w:rsid w:val="008D33A9"/>
    <w:rsid w:val="008D415D"/>
    <w:rsid w:val="008D4CAD"/>
    <w:rsid w:val="008D5D02"/>
    <w:rsid w:val="008D681B"/>
    <w:rsid w:val="008D6BB4"/>
    <w:rsid w:val="008D6C85"/>
    <w:rsid w:val="008D7158"/>
    <w:rsid w:val="008D7BB7"/>
    <w:rsid w:val="008D7BF5"/>
    <w:rsid w:val="008E1BFF"/>
    <w:rsid w:val="008E2997"/>
    <w:rsid w:val="008E3506"/>
    <w:rsid w:val="008E3BCB"/>
    <w:rsid w:val="008E47FF"/>
    <w:rsid w:val="008E5C9F"/>
    <w:rsid w:val="008E5E08"/>
    <w:rsid w:val="008E5F41"/>
    <w:rsid w:val="008E65D1"/>
    <w:rsid w:val="008E6956"/>
    <w:rsid w:val="008E6CCF"/>
    <w:rsid w:val="008E7D3D"/>
    <w:rsid w:val="008E7F0F"/>
    <w:rsid w:val="008F033D"/>
    <w:rsid w:val="008F06D3"/>
    <w:rsid w:val="008F18F3"/>
    <w:rsid w:val="008F1B36"/>
    <w:rsid w:val="008F37A2"/>
    <w:rsid w:val="008F38D4"/>
    <w:rsid w:val="008F3AA9"/>
    <w:rsid w:val="008F3B9B"/>
    <w:rsid w:val="008F51B6"/>
    <w:rsid w:val="008F5C62"/>
    <w:rsid w:val="008F5CF0"/>
    <w:rsid w:val="008F61CC"/>
    <w:rsid w:val="008F62DD"/>
    <w:rsid w:val="008F6963"/>
    <w:rsid w:val="008F6C55"/>
    <w:rsid w:val="008F7BCD"/>
    <w:rsid w:val="00900B97"/>
    <w:rsid w:val="00902AF5"/>
    <w:rsid w:val="00903FF2"/>
    <w:rsid w:val="00904839"/>
    <w:rsid w:val="00904A8C"/>
    <w:rsid w:val="00904D19"/>
    <w:rsid w:val="00905055"/>
    <w:rsid w:val="00905142"/>
    <w:rsid w:val="00906E83"/>
    <w:rsid w:val="00907043"/>
    <w:rsid w:val="00910967"/>
    <w:rsid w:val="00910E48"/>
    <w:rsid w:val="00911152"/>
    <w:rsid w:val="009111EB"/>
    <w:rsid w:val="00911D55"/>
    <w:rsid w:val="00911D57"/>
    <w:rsid w:val="00912A1E"/>
    <w:rsid w:val="0091348A"/>
    <w:rsid w:val="009140FA"/>
    <w:rsid w:val="009141B2"/>
    <w:rsid w:val="009146D6"/>
    <w:rsid w:val="00914EB1"/>
    <w:rsid w:val="0091544F"/>
    <w:rsid w:val="00915A22"/>
    <w:rsid w:val="0091674D"/>
    <w:rsid w:val="00920195"/>
    <w:rsid w:val="00920528"/>
    <w:rsid w:val="009208C6"/>
    <w:rsid w:val="00920DB0"/>
    <w:rsid w:val="00921779"/>
    <w:rsid w:val="00923068"/>
    <w:rsid w:val="009230E7"/>
    <w:rsid w:val="0092499F"/>
    <w:rsid w:val="00924BB1"/>
    <w:rsid w:val="00924D6D"/>
    <w:rsid w:val="009252D4"/>
    <w:rsid w:val="00925317"/>
    <w:rsid w:val="00925D4F"/>
    <w:rsid w:val="00926DB1"/>
    <w:rsid w:val="0092764F"/>
    <w:rsid w:val="00927874"/>
    <w:rsid w:val="009302D3"/>
    <w:rsid w:val="009308CB"/>
    <w:rsid w:val="00930D62"/>
    <w:rsid w:val="00932B2B"/>
    <w:rsid w:val="00933723"/>
    <w:rsid w:val="009344D6"/>
    <w:rsid w:val="00934A74"/>
    <w:rsid w:val="00934C5A"/>
    <w:rsid w:val="00934EAE"/>
    <w:rsid w:val="00934EEF"/>
    <w:rsid w:val="00934F0E"/>
    <w:rsid w:val="009362F0"/>
    <w:rsid w:val="0093638A"/>
    <w:rsid w:val="00936C6C"/>
    <w:rsid w:val="00937CF8"/>
    <w:rsid w:val="00937D3A"/>
    <w:rsid w:val="009421CC"/>
    <w:rsid w:val="00943865"/>
    <w:rsid w:val="00943BB6"/>
    <w:rsid w:val="00943EC2"/>
    <w:rsid w:val="00943FBE"/>
    <w:rsid w:val="00944643"/>
    <w:rsid w:val="00944E01"/>
    <w:rsid w:val="00945F36"/>
    <w:rsid w:val="0094629B"/>
    <w:rsid w:val="00947102"/>
    <w:rsid w:val="00947B66"/>
    <w:rsid w:val="0095014A"/>
    <w:rsid w:val="009501EB"/>
    <w:rsid w:val="00950A2C"/>
    <w:rsid w:val="009517F8"/>
    <w:rsid w:val="0095198A"/>
    <w:rsid w:val="0095274B"/>
    <w:rsid w:val="00952A77"/>
    <w:rsid w:val="00952C69"/>
    <w:rsid w:val="00953191"/>
    <w:rsid w:val="00953551"/>
    <w:rsid w:val="009539D4"/>
    <w:rsid w:val="00954219"/>
    <w:rsid w:val="00954C69"/>
    <w:rsid w:val="00955156"/>
    <w:rsid w:val="009556A7"/>
    <w:rsid w:val="0095598F"/>
    <w:rsid w:val="0095648F"/>
    <w:rsid w:val="009569C7"/>
    <w:rsid w:val="009574CD"/>
    <w:rsid w:val="0095758C"/>
    <w:rsid w:val="00957F82"/>
    <w:rsid w:val="00960503"/>
    <w:rsid w:val="0096192B"/>
    <w:rsid w:val="0096249A"/>
    <w:rsid w:val="009629B2"/>
    <w:rsid w:val="00962AFD"/>
    <w:rsid w:val="00962BB3"/>
    <w:rsid w:val="00962DC9"/>
    <w:rsid w:val="00963529"/>
    <w:rsid w:val="00964019"/>
    <w:rsid w:val="00964732"/>
    <w:rsid w:val="0096516C"/>
    <w:rsid w:val="009655D9"/>
    <w:rsid w:val="00965826"/>
    <w:rsid w:val="00965D5B"/>
    <w:rsid w:val="009662F0"/>
    <w:rsid w:val="009665C7"/>
    <w:rsid w:val="00966745"/>
    <w:rsid w:val="00966940"/>
    <w:rsid w:val="009669E4"/>
    <w:rsid w:val="00966E32"/>
    <w:rsid w:val="009675A8"/>
    <w:rsid w:val="00967B0A"/>
    <w:rsid w:val="00967FD8"/>
    <w:rsid w:val="00970B52"/>
    <w:rsid w:val="00971163"/>
    <w:rsid w:val="00971758"/>
    <w:rsid w:val="00972575"/>
    <w:rsid w:val="0097295C"/>
    <w:rsid w:val="009730F5"/>
    <w:rsid w:val="009738D0"/>
    <w:rsid w:val="00974478"/>
    <w:rsid w:val="009746C2"/>
    <w:rsid w:val="00974894"/>
    <w:rsid w:val="00975CE4"/>
    <w:rsid w:val="00976506"/>
    <w:rsid w:val="00976A55"/>
    <w:rsid w:val="00977FEE"/>
    <w:rsid w:val="00980EE2"/>
    <w:rsid w:val="00981D78"/>
    <w:rsid w:val="009822CD"/>
    <w:rsid w:val="00982D5A"/>
    <w:rsid w:val="00982E8C"/>
    <w:rsid w:val="0098309E"/>
    <w:rsid w:val="00983610"/>
    <w:rsid w:val="0098376A"/>
    <w:rsid w:val="00983CF1"/>
    <w:rsid w:val="00984759"/>
    <w:rsid w:val="00984A5C"/>
    <w:rsid w:val="00984F2B"/>
    <w:rsid w:val="009855DD"/>
    <w:rsid w:val="009856CF"/>
    <w:rsid w:val="0098572C"/>
    <w:rsid w:val="00985738"/>
    <w:rsid w:val="00985A9E"/>
    <w:rsid w:val="00985D24"/>
    <w:rsid w:val="00985F5F"/>
    <w:rsid w:val="009860AD"/>
    <w:rsid w:val="00986301"/>
    <w:rsid w:val="0098690F"/>
    <w:rsid w:val="00986F93"/>
    <w:rsid w:val="009877BF"/>
    <w:rsid w:val="00990558"/>
    <w:rsid w:val="00990934"/>
    <w:rsid w:val="00990D17"/>
    <w:rsid w:val="00991B11"/>
    <w:rsid w:val="00992418"/>
    <w:rsid w:val="009928B4"/>
    <w:rsid w:val="00992C90"/>
    <w:rsid w:val="00993C27"/>
    <w:rsid w:val="00993F6D"/>
    <w:rsid w:val="009949EB"/>
    <w:rsid w:val="00994AF0"/>
    <w:rsid w:val="00994C5E"/>
    <w:rsid w:val="009951B1"/>
    <w:rsid w:val="009956BF"/>
    <w:rsid w:val="00996137"/>
    <w:rsid w:val="009963E0"/>
    <w:rsid w:val="009965D6"/>
    <w:rsid w:val="00997496"/>
    <w:rsid w:val="009A040E"/>
    <w:rsid w:val="009A0DE3"/>
    <w:rsid w:val="009A0F49"/>
    <w:rsid w:val="009A114C"/>
    <w:rsid w:val="009A1BB9"/>
    <w:rsid w:val="009A38D7"/>
    <w:rsid w:val="009A54A0"/>
    <w:rsid w:val="009A5817"/>
    <w:rsid w:val="009A65E8"/>
    <w:rsid w:val="009A7DBC"/>
    <w:rsid w:val="009B1AC6"/>
    <w:rsid w:val="009B2027"/>
    <w:rsid w:val="009B24CA"/>
    <w:rsid w:val="009B2A08"/>
    <w:rsid w:val="009B2B36"/>
    <w:rsid w:val="009B3524"/>
    <w:rsid w:val="009B3B7D"/>
    <w:rsid w:val="009B3BDC"/>
    <w:rsid w:val="009B4764"/>
    <w:rsid w:val="009B4E3C"/>
    <w:rsid w:val="009B54AA"/>
    <w:rsid w:val="009B560D"/>
    <w:rsid w:val="009B5F36"/>
    <w:rsid w:val="009B608A"/>
    <w:rsid w:val="009B678A"/>
    <w:rsid w:val="009B727B"/>
    <w:rsid w:val="009B7A6E"/>
    <w:rsid w:val="009B7DED"/>
    <w:rsid w:val="009C01A6"/>
    <w:rsid w:val="009C0BA4"/>
    <w:rsid w:val="009C1022"/>
    <w:rsid w:val="009C2376"/>
    <w:rsid w:val="009C33EF"/>
    <w:rsid w:val="009C4D42"/>
    <w:rsid w:val="009C4E49"/>
    <w:rsid w:val="009C505F"/>
    <w:rsid w:val="009C52BF"/>
    <w:rsid w:val="009C5D0F"/>
    <w:rsid w:val="009C6EC1"/>
    <w:rsid w:val="009C713F"/>
    <w:rsid w:val="009D03B2"/>
    <w:rsid w:val="009D04BF"/>
    <w:rsid w:val="009D0C1B"/>
    <w:rsid w:val="009D12A4"/>
    <w:rsid w:val="009D1B1C"/>
    <w:rsid w:val="009D2785"/>
    <w:rsid w:val="009D2E85"/>
    <w:rsid w:val="009D3CED"/>
    <w:rsid w:val="009D5CC2"/>
    <w:rsid w:val="009E0AE8"/>
    <w:rsid w:val="009E115B"/>
    <w:rsid w:val="009E1684"/>
    <w:rsid w:val="009E344D"/>
    <w:rsid w:val="009E3E23"/>
    <w:rsid w:val="009E4900"/>
    <w:rsid w:val="009E66C8"/>
    <w:rsid w:val="009E7BCE"/>
    <w:rsid w:val="009F0BE1"/>
    <w:rsid w:val="009F0FFC"/>
    <w:rsid w:val="009F178C"/>
    <w:rsid w:val="009F1E98"/>
    <w:rsid w:val="009F23E8"/>
    <w:rsid w:val="009F2EA2"/>
    <w:rsid w:val="009F2F31"/>
    <w:rsid w:val="009F3A64"/>
    <w:rsid w:val="009F40E4"/>
    <w:rsid w:val="009F46CD"/>
    <w:rsid w:val="009F4CDC"/>
    <w:rsid w:val="009F500F"/>
    <w:rsid w:val="009F5620"/>
    <w:rsid w:val="009F72BB"/>
    <w:rsid w:val="009F7DB8"/>
    <w:rsid w:val="00A00253"/>
    <w:rsid w:val="00A0093C"/>
    <w:rsid w:val="00A02215"/>
    <w:rsid w:val="00A02562"/>
    <w:rsid w:val="00A0278F"/>
    <w:rsid w:val="00A02A7F"/>
    <w:rsid w:val="00A036D5"/>
    <w:rsid w:val="00A03C1C"/>
    <w:rsid w:val="00A03F36"/>
    <w:rsid w:val="00A04738"/>
    <w:rsid w:val="00A048C6"/>
    <w:rsid w:val="00A054DC"/>
    <w:rsid w:val="00A069D6"/>
    <w:rsid w:val="00A077CC"/>
    <w:rsid w:val="00A07D88"/>
    <w:rsid w:val="00A10791"/>
    <w:rsid w:val="00A10C51"/>
    <w:rsid w:val="00A10C95"/>
    <w:rsid w:val="00A11697"/>
    <w:rsid w:val="00A138BD"/>
    <w:rsid w:val="00A13DB4"/>
    <w:rsid w:val="00A13F0A"/>
    <w:rsid w:val="00A153B9"/>
    <w:rsid w:val="00A15C84"/>
    <w:rsid w:val="00A17E31"/>
    <w:rsid w:val="00A205E1"/>
    <w:rsid w:val="00A2082A"/>
    <w:rsid w:val="00A20CCA"/>
    <w:rsid w:val="00A21355"/>
    <w:rsid w:val="00A21DCC"/>
    <w:rsid w:val="00A223EA"/>
    <w:rsid w:val="00A229B0"/>
    <w:rsid w:val="00A22CFE"/>
    <w:rsid w:val="00A23DA3"/>
    <w:rsid w:val="00A2428F"/>
    <w:rsid w:val="00A26193"/>
    <w:rsid w:val="00A26F4D"/>
    <w:rsid w:val="00A27193"/>
    <w:rsid w:val="00A278CB"/>
    <w:rsid w:val="00A27C9D"/>
    <w:rsid w:val="00A304F5"/>
    <w:rsid w:val="00A30BAE"/>
    <w:rsid w:val="00A30E85"/>
    <w:rsid w:val="00A31222"/>
    <w:rsid w:val="00A318D5"/>
    <w:rsid w:val="00A31AB6"/>
    <w:rsid w:val="00A335C7"/>
    <w:rsid w:val="00A3394E"/>
    <w:rsid w:val="00A348CE"/>
    <w:rsid w:val="00A34C5D"/>
    <w:rsid w:val="00A3610B"/>
    <w:rsid w:val="00A37385"/>
    <w:rsid w:val="00A403CE"/>
    <w:rsid w:val="00A40451"/>
    <w:rsid w:val="00A40A76"/>
    <w:rsid w:val="00A40F4E"/>
    <w:rsid w:val="00A40FA9"/>
    <w:rsid w:val="00A4138A"/>
    <w:rsid w:val="00A41D58"/>
    <w:rsid w:val="00A42120"/>
    <w:rsid w:val="00A42200"/>
    <w:rsid w:val="00A42B06"/>
    <w:rsid w:val="00A42BA9"/>
    <w:rsid w:val="00A4314F"/>
    <w:rsid w:val="00A43A73"/>
    <w:rsid w:val="00A43BCA"/>
    <w:rsid w:val="00A44231"/>
    <w:rsid w:val="00A44730"/>
    <w:rsid w:val="00A4582C"/>
    <w:rsid w:val="00A45BF9"/>
    <w:rsid w:val="00A46D35"/>
    <w:rsid w:val="00A47E07"/>
    <w:rsid w:val="00A50054"/>
    <w:rsid w:val="00A503AB"/>
    <w:rsid w:val="00A516EF"/>
    <w:rsid w:val="00A52493"/>
    <w:rsid w:val="00A52BDB"/>
    <w:rsid w:val="00A52F3C"/>
    <w:rsid w:val="00A55878"/>
    <w:rsid w:val="00A56115"/>
    <w:rsid w:val="00A56F2E"/>
    <w:rsid w:val="00A57BF2"/>
    <w:rsid w:val="00A60E0F"/>
    <w:rsid w:val="00A619E8"/>
    <w:rsid w:val="00A61CD3"/>
    <w:rsid w:val="00A627E1"/>
    <w:rsid w:val="00A640C6"/>
    <w:rsid w:val="00A64A9F"/>
    <w:rsid w:val="00A64B55"/>
    <w:rsid w:val="00A6553D"/>
    <w:rsid w:val="00A66E12"/>
    <w:rsid w:val="00A67166"/>
    <w:rsid w:val="00A67C8E"/>
    <w:rsid w:val="00A7118B"/>
    <w:rsid w:val="00A723F3"/>
    <w:rsid w:val="00A72AB8"/>
    <w:rsid w:val="00A72CE4"/>
    <w:rsid w:val="00A72DD5"/>
    <w:rsid w:val="00A73404"/>
    <w:rsid w:val="00A74E49"/>
    <w:rsid w:val="00A74F22"/>
    <w:rsid w:val="00A76063"/>
    <w:rsid w:val="00A764AA"/>
    <w:rsid w:val="00A76C2B"/>
    <w:rsid w:val="00A770C4"/>
    <w:rsid w:val="00A77707"/>
    <w:rsid w:val="00A77BBC"/>
    <w:rsid w:val="00A8020D"/>
    <w:rsid w:val="00A8097C"/>
    <w:rsid w:val="00A82851"/>
    <w:rsid w:val="00A82F0A"/>
    <w:rsid w:val="00A83629"/>
    <w:rsid w:val="00A84B4D"/>
    <w:rsid w:val="00A85F92"/>
    <w:rsid w:val="00A85FA6"/>
    <w:rsid w:val="00A86308"/>
    <w:rsid w:val="00A865BF"/>
    <w:rsid w:val="00A8691D"/>
    <w:rsid w:val="00A86FFE"/>
    <w:rsid w:val="00A8751F"/>
    <w:rsid w:val="00A87645"/>
    <w:rsid w:val="00A87FFA"/>
    <w:rsid w:val="00A953AA"/>
    <w:rsid w:val="00A96043"/>
    <w:rsid w:val="00A96838"/>
    <w:rsid w:val="00A97B57"/>
    <w:rsid w:val="00AA1524"/>
    <w:rsid w:val="00AA31D6"/>
    <w:rsid w:val="00AA3A00"/>
    <w:rsid w:val="00AA4568"/>
    <w:rsid w:val="00AA4A95"/>
    <w:rsid w:val="00AA4AAE"/>
    <w:rsid w:val="00AA5B0D"/>
    <w:rsid w:val="00AA5EDB"/>
    <w:rsid w:val="00AA674D"/>
    <w:rsid w:val="00AA6FD1"/>
    <w:rsid w:val="00AA7356"/>
    <w:rsid w:val="00AA73F5"/>
    <w:rsid w:val="00AA7B09"/>
    <w:rsid w:val="00AB25EF"/>
    <w:rsid w:val="00AB3335"/>
    <w:rsid w:val="00AB34AC"/>
    <w:rsid w:val="00AB40B8"/>
    <w:rsid w:val="00AB4548"/>
    <w:rsid w:val="00AB4683"/>
    <w:rsid w:val="00AB6C7C"/>
    <w:rsid w:val="00AC2097"/>
    <w:rsid w:val="00AC2171"/>
    <w:rsid w:val="00AC2503"/>
    <w:rsid w:val="00AC2760"/>
    <w:rsid w:val="00AC38A4"/>
    <w:rsid w:val="00AC5238"/>
    <w:rsid w:val="00AC6DAD"/>
    <w:rsid w:val="00AC76CF"/>
    <w:rsid w:val="00AC7CE7"/>
    <w:rsid w:val="00AD2358"/>
    <w:rsid w:val="00AD3AC4"/>
    <w:rsid w:val="00AD4363"/>
    <w:rsid w:val="00AD47EB"/>
    <w:rsid w:val="00AD563D"/>
    <w:rsid w:val="00AD5F9D"/>
    <w:rsid w:val="00AD6B41"/>
    <w:rsid w:val="00AD7D3C"/>
    <w:rsid w:val="00AE0CDA"/>
    <w:rsid w:val="00AE28F5"/>
    <w:rsid w:val="00AE299B"/>
    <w:rsid w:val="00AE2A86"/>
    <w:rsid w:val="00AE2F1F"/>
    <w:rsid w:val="00AE3432"/>
    <w:rsid w:val="00AE448C"/>
    <w:rsid w:val="00AE4935"/>
    <w:rsid w:val="00AE4BF6"/>
    <w:rsid w:val="00AE5ACC"/>
    <w:rsid w:val="00AE7728"/>
    <w:rsid w:val="00AE7B59"/>
    <w:rsid w:val="00AF0B3E"/>
    <w:rsid w:val="00AF0D46"/>
    <w:rsid w:val="00AF1A6E"/>
    <w:rsid w:val="00AF1EA2"/>
    <w:rsid w:val="00AF2015"/>
    <w:rsid w:val="00AF2ED7"/>
    <w:rsid w:val="00AF36B4"/>
    <w:rsid w:val="00AF4770"/>
    <w:rsid w:val="00AF4AE2"/>
    <w:rsid w:val="00AF7545"/>
    <w:rsid w:val="00B00003"/>
    <w:rsid w:val="00B00D17"/>
    <w:rsid w:val="00B01B59"/>
    <w:rsid w:val="00B01D25"/>
    <w:rsid w:val="00B02106"/>
    <w:rsid w:val="00B0217E"/>
    <w:rsid w:val="00B02BD9"/>
    <w:rsid w:val="00B0326A"/>
    <w:rsid w:val="00B03A85"/>
    <w:rsid w:val="00B03AF7"/>
    <w:rsid w:val="00B03FB8"/>
    <w:rsid w:val="00B044AA"/>
    <w:rsid w:val="00B04947"/>
    <w:rsid w:val="00B04C72"/>
    <w:rsid w:val="00B05662"/>
    <w:rsid w:val="00B06AF4"/>
    <w:rsid w:val="00B06BCF"/>
    <w:rsid w:val="00B06EB2"/>
    <w:rsid w:val="00B07481"/>
    <w:rsid w:val="00B0783F"/>
    <w:rsid w:val="00B10424"/>
    <w:rsid w:val="00B10FE3"/>
    <w:rsid w:val="00B11BAA"/>
    <w:rsid w:val="00B120E1"/>
    <w:rsid w:val="00B12C95"/>
    <w:rsid w:val="00B12F0C"/>
    <w:rsid w:val="00B130BD"/>
    <w:rsid w:val="00B1312E"/>
    <w:rsid w:val="00B13A0D"/>
    <w:rsid w:val="00B14411"/>
    <w:rsid w:val="00B14A89"/>
    <w:rsid w:val="00B14D62"/>
    <w:rsid w:val="00B14E15"/>
    <w:rsid w:val="00B15268"/>
    <w:rsid w:val="00B153CC"/>
    <w:rsid w:val="00B1597D"/>
    <w:rsid w:val="00B15F0D"/>
    <w:rsid w:val="00B16D08"/>
    <w:rsid w:val="00B16DA8"/>
    <w:rsid w:val="00B17178"/>
    <w:rsid w:val="00B172FC"/>
    <w:rsid w:val="00B17A05"/>
    <w:rsid w:val="00B20907"/>
    <w:rsid w:val="00B20CF1"/>
    <w:rsid w:val="00B20D95"/>
    <w:rsid w:val="00B21178"/>
    <w:rsid w:val="00B21A9B"/>
    <w:rsid w:val="00B22D4D"/>
    <w:rsid w:val="00B231AA"/>
    <w:rsid w:val="00B237FC"/>
    <w:rsid w:val="00B23B69"/>
    <w:rsid w:val="00B24B71"/>
    <w:rsid w:val="00B24CD5"/>
    <w:rsid w:val="00B2537B"/>
    <w:rsid w:val="00B2558D"/>
    <w:rsid w:val="00B25C21"/>
    <w:rsid w:val="00B25D6E"/>
    <w:rsid w:val="00B2640C"/>
    <w:rsid w:val="00B30664"/>
    <w:rsid w:val="00B307DE"/>
    <w:rsid w:val="00B313C7"/>
    <w:rsid w:val="00B319AB"/>
    <w:rsid w:val="00B32268"/>
    <w:rsid w:val="00B3247A"/>
    <w:rsid w:val="00B330D0"/>
    <w:rsid w:val="00B33CAC"/>
    <w:rsid w:val="00B33DB5"/>
    <w:rsid w:val="00B34802"/>
    <w:rsid w:val="00B34D40"/>
    <w:rsid w:val="00B34FB7"/>
    <w:rsid w:val="00B35102"/>
    <w:rsid w:val="00B35ADD"/>
    <w:rsid w:val="00B36134"/>
    <w:rsid w:val="00B364F2"/>
    <w:rsid w:val="00B371E4"/>
    <w:rsid w:val="00B37A30"/>
    <w:rsid w:val="00B405D2"/>
    <w:rsid w:val="00B40BA9"/>
    <w:rsid w:val="00B412C0"/>
    <w:rsid w:val="00B419C6"/>
    <w:rsid w:val="00B41F08"/>
    <w:rsid w:val="00B443E7"/>
    <w:rsid w:val="00B44C4F"/>
    <w:rsid w:val="00B4523F"/>
    <w:rsid w:val="00B45466"/>
    <w:rsid w:val="00B459E8"/>
    <w:rsid w:val="00B45B87"/>
    <w:rsid w:val="00B46059"/>
    <w:rsid w:val="00B463AD"/>
    <w:rsid w:val="00B466A9"/>
    <w:rsid w:val="00B467DA"/>
    <w:rsid w:val="00B51B2C"/>
    <w:rsid w:val="00B51EC3"/>
    <w:rsid w:val="00B5214B"/>
    <w:rsid w:val="00B52393"/>
    <w:rsid w:val="00B523EF"/>
    <w:rsid w:val="00B52B95"/>
    <w:rsid w:val="00B52E97"/>
    <w:rsid w:val="00B52F39"/>
    <w:rsid w:val="00B52FC4"/>
    <w:rsid w:val="00B539C6"/>
    <w:rsid w:val="00B54089"/>
    <w:rsid w:val="00B56F38"/>
    <w:rsid w:val="00B60526"/>
    <w:rsid w:val="00B618E5"/>
    <w:rsid w:val="00B625AA"/>
    <w:rsid w:val="00B627FA"/>
    <w:rsid w:val="00B62D0D"/>
    <w:rsid w:val="00B62ED5"/>
    <w:rsid w:val="00B63E3E"/>
    <w:rsid w:val="00B6451D"/>
    <w:rsid w:val="00B6486E"/>
    <w:rsid w:val="00B65773"/>
    <w:rsid w:val="00B67027"/>
    <w:rsid w:val="00B674BF"/>
    <w:rsid w:val="00B70BFC"/>
    <w:rsid w:val="00B7269D"/>
    <w:rsid w:val="00B72E11"/>
    <w:rsid w:val="00B73AAF"/>
    <w:rsid w:val="00B73E32"/>
    <w:rsid w:val="00B74189"/>
    <w:rsid w:val="00B74AB1"/>
    <w:rsid w:val="00B75850"/>
    <w:rsid w:val="00B76FB1"/>
    <w:rsid w:val="00B777A5"/>
    <w:rsid w:val="00B77DCB"/>
    <w:rsid w:val="00B80057"/>
    <w:rsid w:val="00B82090"/>
    <w:rsid w:val="00B82181"/>
    <w:rsid w:val="00B8370A"/>
    <w:rsid w:val="00B83B2C"/>
    <w:rsid w:val="00B85355"/>
    <w:rsid w:val="00B858A5"/>
    <w:rsid w:val="00B86384"/>
    <w:rsid w:val="00B86524"/>
    <w:rsid w:val="00B869E4"/>
    <w:rsid w:val="00B87461"/>
    <w:rsid w:val="00B8768C"/>
    <w:rsid w:val="00B90DB2"/>
    <w:rsid w:val="00B910A9"/>
    <w:rsid w:val="00B918C9"/>
    <w:rsid w:val="00B91AD1"/>
    <w:rsid w:val="00B91CB3"/>
    <w:rsid w:val="00B929C1"/>
    <w:rsid w:val="00B92A4B"/>
    <w:rsid w:val="00B934FD"/>
    <w:rsid w:val="00B93FA3"/>
    <w:rsid w:val="00B94E3F"/>
    <w:rsid w:val="00B97AA7"/>
    <w:rsid w:val="00BA1BFB"/>
    <w:rsid w:val="00BA1C95"/>
    <w:rsid w:val="00BA2249"/>
    <w:rsid w:val="00BA354A"/>
    <w:rsid w:val="00BA39F0"/>
    <w:rsid w:val="00BA43AA"/>
    <w:rsid w:val="00BA4E09"/>
    <w:rsid w:val="00BA4F02"/>
    <w:rsid w:val="00BA5A83"/>
    <w:rsid w:val="00BA6410"/>
    <w:rsid w:val="00BA6468"/>
    <w:rsid w:val="00BA7B6C"/>
    <w:rsid w:val="00BB0015"/>
    <w:rsid w:val="00BB015B"/>
    <w:rsid w:val="00BB045C"/>
    <w:rsid w:val="00BB06B2"/>
    <w:rsid w:val="00BB0FA2"/>
    <w:rsid w:val="00BB3A1E"/>
    <w:rsid w:val="00BB5FAF"/>
    <w:rsid w:val="00BB6294"/>
    <w:rsid w:val="00BB69D4"/>
    <w:rsid w:val="00BB6A29"/>
    <w:rsid w:val="00BB6D62"/>
    <w:rsid w:val="00BB6FDA"/>
    <w:rsid w:val="00BB7470"/>
    <w:rsid w:val="00BB764B"/>
    <w:rsid w:val="00BC01EE"/>
    <w:rsid w:val="00BC03BA"/>
    <w:rsid w:val="00BC0901"/>
    <w:rsid w:val="00BC18C4"/>
    <w:rsid w:val="00BC2744"/>
    <w:rsid w:val="00BC4717"/>
    <w:rsid w:val="00BC481D"/>
    <w:rsid w:val="00BC4B0B"/>
    <w:rsid w:val="00BC4E4D"/>
    <w:rsid w:val="00BC5220"/>
    <w:rsid w:val="00BC763E"/>
    <w:rsid w:val="00BD0502"/>
    <w:rsid w:val="00BD0BE8"/>
    <w:rsid w:val="00BD182B"/>
    <w:rsid w:val="00BD1EC2"/>
    <w:rsid w:val="00BD2194"/>
    <w:rsid w:val="00BD272E"/>
    <w:rsid w:val="00BD2DF1"/>
    <w:rsid w:val="00BD3766"/>
    <w:rsid w:val="00BD3EBC"/>
    <w:rsid w:val="00BD3F56"/>
    <w:rsid w:val="00BD4E2C"/>
    <w:rsid w:val="00BD5823"/>
    <w:rsid w:val="00BD5DB8"/>
    <w:rsid w:val="00BD6448"/>
    <w:rsid w:val="00BD67C4"/>
    <w:rsid w:val="00BD7754"/>
    <w:rsid w:val="00BD7AE4"/>
    <w:rsid w:val="00BE0203"/>
    <w:rsid w:val="00BE0362"/>
    <w:rsid w:val="00BE0D32"/>
    <w:rsid w:val="00BE2BE7"/>
    <w:rsid w:val="00BE3AA3"/>
    <w:rsid w:val="00BE3BA0"/>
    <w:rsid w:val="00BE41CD"/>
    <w:rsid w:val="00BE481B"/>
    <w:rsid w:val="00BE5044"/>
    <w:rsid w:val="00BE5131"/>
    <w:rsid w:val="00BE522B"/>
    <w:rsid w:val="00BE56F3"/>
    <w:rsid w:val="00BE5E30"/>
    <w:rsid w:val="00BE6A56"/>
    <w:rsid w:val="00BE7A2A"/>
    <w:rsid w:val="00BF0DF0"/>
    <w:rsid w:val="00BF11E4"/>
    <w:rsid w:val="00BF20EA"/>
    <w:rsid w:val="00BF2226"/>
    <w:rsid w:val="00BF4329"/>
    <w:rsid w:val="00BF446D"/>
    <w:rsid w:val="00BF57BC"/>
    <w:rsid w:val="00BF5906"/>
    <w:rsid w:val="00BF6606"/>
    <w:rsid w:val="00BF6AE7"/>
    <w:rsid w:val="00BF6F08"/>
    <w:rsid w:val="00BF7AFB"/>
    <w:rsid w:val="00C00007"/>
    <w:rsid w:val="00C00A4D"/>
    <w:rsid w:val="00C0161E"/>
    <w:rsid w:val="00C01B6C"/>
    <w:rsid w:val="00C01F33"/>
    <w:rsid w:val="00C026A7"/>
    <w:rsid w:val="00C0291C"/>
    <w:rsid w:val="00C02E1E"/>
    <w:rsid w:val="00C02E3F"/>
    <w:rsid w:val="00C03162"/>
    <w:rsid w:val="00C03388"/>
    <w:rsid w:val="00C05537"/>
    <w:rsid w:val="00C0594D"/>
    <w:rsid w:val="00C07048"/>
    <w:rsid w:val="00C07FED"/>
    <w:rsid w:val="00C10616"/>
    <w:rsid w:val="00C10EB0"/>
    <w:rsid w:val="00C11EF6"/>
    <w:rsid w:val="00C12BEA"/>
    <w:rsid w:val="00C143C2"/>
    <w:rsid w:val="00C14C24"/>
    <w:rsid w:val="00C14E76"/>
    <w:rsid w:val="00C15E40"/>
    <w:rsid w:val="00C163F6"/>
    <w:rsid w:val="00C164D6"/>
    <w:rsid w:val="00C1656E"/>
    <w:rsid w:val="00C16BE1"/>
    <w:rsid w:val="00C1760D"/>
    <w:rsid w:val="00C1766D"/>
    <w:rsid w:val="00C17BDC"/>
    <w:rsid w:val="00C17EF2"/>
    <w:rsid w:val="00C20ECF"/>
    <w:rsid w:val="00C21D24"/>
    <w:rsid w:val="00C222FF"/>
    <w:rsid w:val="00C22C32"/>
    <w:rsid w:val="00C23088"/>
    <w:rsid w:val="00C23EA2"/>
    <w:rsid w:val="00C24623"/>
    <w:rsid w:val="00C24FA3"/>
    <w:rsid w:val="00C2507F"/>
    <w:rsid w:val="00C250F4"/>
    <w:rsid w:val="00C25CFF"/>
    <w:rsid w:val="00C26154"/>
    <w:rsid w:val="00C2659D"/>
    <w:rsid w:val="00C265C5"/>
    <w:rsid w:val="00C26F30"/>
    <w:rsid w:val="00C27314"/>
    <w:rsid w:val="00C273C0"/>
    <w:rsid w:val="00C30D93"/>
    <w:rsid w:val="00C31163"/>
    <w:rsid w:val="00C3167E"/>
    <w:rsid w:val="00C3198F"/>
    <w:rsid w:val="00C31B09"/>
    <w:rsid w:val="00C33003"/>
    <w:rsid w:val="00C33331"/>
    <w:rsid w:val="00C3375B"/>
    <w:rsid w:val="00C33B4E"/>
    <w:rsid w:val="00C342E9"/>
    <w:rsid w:val="00C35232"/>
    <w:rsid w:val="00C352A6"/>
    <w:rsid w:val="00C3560B"/>
    <w:rsid w:val="00C35629"/>
    <w:rsid w:val="00C35D10"/>
    <w:rsid w:val="00C36D73"/>
    <w:rsid w:val="00C376FD"/>
    <w:rsid w:val="00C403EC"/>
    <w:rsid w:val="00C40A15"/>
    <w:rsid w:val="00C424F4"/>
    <w:rsid w:val="00C42E10"/>
    <w:rsid w:val="00C43724"/>
    <w:rsid w:val="00C43A57"/>
    <w:rsid w:val="00C43BDB"/>
    <w:rsid w:val="00C43BDE"/>
    <w:rsid w:val="00C4415B"/>
    <w:rsid w:val="00C444A7"/>
    <w:rsid w:val="00C45334"/>
    <w:rsid w:val="00C45A0F"/>
    <w:rsid w:val="00C45B3D"/>
    <w:rsid w:val="00C45B97"/>
    <w:rsid w:val="00C45F26"/>
    <w:rsid w:val="00C4650A"/>
    <w:rsid w:val="00C4662E"/>
    <w:rsid w:val="00C46DA1"/>
    <w:rsid w:val="00C505D1"/>
    <w:rsid w:val="00C50D68"/>
    <w:rsid w:val="00C51790"/>
    <w:rsid w:val="00C5208B"/>
    <w:rsid w:val="00C5210D"/>
    <w:rsid w:val="00C523C6"/>
    <w:rsid w:val="00C52723"/>
    <w:rsid w:val="00C52E7D"/>
    <w:rsid w:val="00C533F1"/>
    <w:rsid w:val="00C53907"/>
    <w:rsid w:val="00C544F8"/>
    <w:rsid w:val="00C54576"/>
    <w:rsid w:val="00C54E95"/>
    <w:rsid w:val="00C54F6D"/>
    <w:rsid w:val="00C554A2"/>
    <w:rsid w:val="00C559EB"/>
    <w:rsid w:val="00C563E0"/>
    <w:rsid w:val="00C56AA4"/>
    <w:rsid w:val="00C5714A"/>
    <w:rsid w:val="00C57158"/>
    <w:rsid w:val="00C60BBB"/>
    <w:rsid w:val="00C60F0A"/>
    <w:rsid w:val="00C61107"/>
    <w:rsid w:val="00C61613"/>
    <w:rsid w:val="00C61AF2"/>
    <w:rsid w:val="00C61AF5"/>
    <w:rsid w:val="00C62228"/>
    <w:rsid w:val="00C6261B"/>
    <w:rsid w:val="00C6439B"/>
    <w:rsid w:val="00C644E9"/>
    <w:rsid w:val="00C653B4"/>
    <w:rsid w:val="00C669B5"/>
    <w:rsid w:val="00C6758A"/>
    <w:rsid w:val="00C67B6A"/>
    <w:rsid w:val="00C7111E"/>
    <w:rsid w:val="00C721AE"/>
    <w:rsid w:val="00C721CF"/>
    <w:rsid w:val="00C72274"/>
    <w:rsid w:val="00C72AE6"/>
    <w:rsid w:val="00C732F3"/>
    <w:rsid w:val="00C736D6"/>
    <w:rsid w:val="00C73C52"/>
    <w:rsid w:val="00C73EF3"/>
    <w:rsid w:val="00C74C9E"/>
    <w:rsid w:val="00C75514"/>
    <w:rsid w:val="00C75FEF"/>
    <w:rsid w:val="00C76343"/>
    <w:rsid w:val="00C77C8A"/>
    <w:rsid w:val="00C8227A"/>
    <w:rsid w:val="00C823D8"/>
    <w:rsid w:val="00C82463"/>
    <w:rsid w:val="00C82746"/>
    <w:rsid w:val="00C828FE"/>
    <w:rsid w:val="00C8482E"/>
    <w:rsid w:val="00C84AE1"/>
    <w:rsid w:val="00C84E9A"/>
    <w:rsid w:val="00C857D0"/>
    <w:rsid w:val="00C85901"/>
    <w:rsid w:val="00C85BC9"/>
    <w:rsid w:val="00C86EF8"/>
    <w:rsid w:val="00C874B8"/>
    <w:rsid w:val="00C90D02"/>
    <w:rsid w:val="00C90F63"/>
    <w:rsid w:val="00C9265F"/>
    <w:rsid w:val="00C92959"/>
    <w:rsid w:val="00C92A15"/>
    <w:rsid w:val="00C92F16"/>
    <w:rsid w:val="00C93608"/>
    <w:rsid w:val="00C9364B"/>
    <w:rsid w:val="00C93969"/>
    <w:rsid w:val="00C9445C"/>
    <w:rsid w:val="00C9654A"/>
    <w:rsid w:val="00C969D3"/>
    <w:rsid w:val="00C96DEA"/>
    <w:rsid w:val="00CA2E7E"/>
    <w:rsid w:val="00CA2FA8"/>
    <w:rsid w:val="00CA4046"/>
    <w:rsid w:val="00CA6762"/>
    <w:rsid w:val="00CA7A76"/>
    <w:rsid w:val="00CB0A97"/>
    <w:rsid w:val="00CB1549"/>
    <w:rsid w:val="00CB17DD"/>
    <w:rsid w:val="00CB1835"/>
    <w:rsid w:val="00CB1ADF"/>
    <w:rsid w:val="00CB2109"/>
    <w:rsid w:val="00CB2407"/>
    <w:rsid w:val="00CB2551"/>
    <w:rsid w:val="00CB2CDD"/>
    <w:rsid w:val="00CB3DF1"/>
    <w:rsid w:val="00CB4153"/>
    <w:rsid w:val="00CB538D"/>
    <w:rsid w:val="00CB59B5"/>
    <w:rsid w:val="00CB666B"/>
    <w:rsid w:val="00CB6BB7"/>
    <w:rsid w:val="00CB6BCA"/>
    <w:rsid w:val="00CB7162"/>
    <w:rsid w:val="00CC0455"/>
    <w:rsid w:val="00CC068B"/>
    <w:rsid w:val="00CC1781"/>
    <w:rsid w:val="00CC23B6"/>
    <w:rsid w:val="00CC3CCD"/>
    <w:rsid w:val="00CC4A79"/>
    <w:rsid w:val="00CC5F13"/>
    <w:rsid w:val="00CC60DE"/>
    <w:rsid w:val="00CC611F"/>
    <w:rsid w:val="00CC61DB"/>
    <w:rsid w:val="00CD114B"/>
    <w:rsid w:val="00CD1A49"/>
    <w:rsid w:val="00CD1C5A"/>
    <w:rsid w:val="00CD1D96"/>
    <w:rsid w:val="00CD2F2D"/>
    <w:rsid w:val="00CD37F8"/>
    <w:rsid w:val="00CD4638"/>
    <w:rsid w:val="00CD4D6C"/>
    <w:rsid w:val="00CD5278"/>
    <w:rsid w:val="00CD659D"/>
    <w:rsid w:val="00CD6E1B"/>
    <w:rsid w:val="00CD70F6"/>
    <w:rsid w:val="00CD75DF"/>
    <w:rsid w:val="00CD7F8A"/>
    <w:rsid w:val="00CE0137"/>
    <w:rsid w:val="00CE0B38"/>
    <w:rsid w:val="00CE1036"/>
    <w:rsid w:val="00CE1E57"/>
    <w:rsid w:val="00CE2AF2"/>
    <w:rsid w:val="00CE2B8D"/>
    <w:rsid w:val="00CE3DF9"/>
    <w:rsid w:val="00CE3FA4"/>
    <w:rsid w:val="00CE4321"/>
    <w:rsid w:val="00CE4855"/>
    <w:rsid w:val="00CE4CED"/>
    <w:rsid w:val="00CE5F29"/>
    <w:rsid w:val="00CE6858"/>
    <w:rsid w:val="00CE77BC"/>
    <w:rsid w:val="00CE7A91"/>
    <w:rsid w:val="00CE7E47"/>
    <w:rsid w:val="00CF0B1C"/>
    <w:rsid w:val="00CF0F49"/>
    <w:rsid w:val="00CF1326"/>
    <w:rsid w:val="00CF1F0C"/>
    <w:rsid w:val="00CF2B7A"/>
    <w:rsid w:val="00CF3BDD"/>
    <w:rsid w:val="00CF41C6"/>
    <w:rsid w:val="00CF41C7"/>
    <w:rsid w:val="00CF4436"/>
    <w:rsid w:val="00CF46FA"/>
    <w:rsid w:val="00CF52BB"/>
    <w:rsid w:val="00CF55AD"/>
    <w:rsid w:val="00CF631F"/>
    <w:rsid w:val="00CF6344"/>
    <w:rsid w:val="00CF654E"/>
    <w:rsid w:val="00CF6731"/>
    <w:rsid w:val="00CF79FE"/>
    <w:rsid w:val="00CF7A24"/>
    <w:rsid w:val="00CF7DF8"/>
    <w:rsid w:val="00CF7FCE"/>
    <w:rsid w:val="00D016F7"/>
    <w:rsid w:val="00D01CF1"/>
    <w:rsid w:val="00D01DD7"/>
    <w:rsid w:val="00D02362"/>
    <w:rsid w:val="00D02804"/>
    <w:rsid w:val="00D02BC7"/>
    <w:rsid w:val="00D0317B"/>
    <w:rsid w:val="00D04AA5"/>
    <w:rsid w:val="00D0503A"/>
    <w:rsid w:val="00D05A02"/>
    <w:rsid w:val="00D065EF"/>
    <w:rsid w:val="00D07BE4"/>
    <w:rsid w:val="00D103D3"/>
    <w:rsid w:val="00D10A60"/>
    <w:rsid w:val="00D10AFB"/>
    <w:rsid w:val="00D11293"/>
    <w:rsid w:val="00D1341F"/>
    <w:rsid w:val="00D13C7A"/>
    <w:rsid w:val="00D15960"/>
    <w:rsid w:val="00D15C1C"/>
    <w:rsid w:val="00D1642F"/>
    <w:rsid w:val="00D207D6"/>
    <w:rsid w:val="00D20A57"/>
    <w:rsid w:val="00D20B24"/>
    <w:rsid w:val="00D20EAC"/>
    <w:rsid w:val="00D2199B"/>
    <w:rsid w:val="00D21C7D"/>
    <w:rsid w:val="00D21D90"/>
    <w:rsid w:val="00D233DD"/>
    <w:rsid w:val="00D26A5A"/>
    <w:rsid w:val="00D27A48"/>
    <w:rsid w:val="00D27B5F"/>
    <w:rsid w:val="00D27BE8"/>
    <w:rsid w:val="00D27CFB"/>
    <w:rsid w:val="00D300BA"/>
    <w:rsid w:val="00D30123"/>
    <w:rsid w:val="00D3024F"/>
    <w:rsid w:val="00D3080E"/>
    <w:rsid w:val="00D3156A"/>
    <w:rsid w:val="00D31877"/>
    <w:rsid w:val="00D31F80"/>
    <w:rsid w:val="00D32988"/>
    <w:rsid w:val="00D32C5B"/>
    <w:rsid w:val="00D33F6C"/>
    <w:rsid w:val="00D34913"/>
    <w:rsid w:val="00D34B6B"/>
    <w:rsid w:val="00D34DD8"/>
    <w:rsid w:val="00D35200"/>
    <w:rsid w:val="00D368A5"/>
    <w:rsid w:val="00D3740B"/>
    <w:rsid w:val="00D37754"/>
    <w:rsid w:val="00D37763"/>
    <w:rsid w:val="00D37958"/>
    <w:rsid w:val="00D37D1E"/>
    <w:rsid w:val="00D4064E"/>
    <w:rsid w:val="00D42303"/>
    <w:rsid w:val="00D4292F"/>
    <w:rsid w:val="00D42AB3"/>
    <w:rsid w:val="00D438D1"/>
    <w:rsid w:val="00D45085"/>
    <w:rsid w:val="00D45A8C"/>
    <w:rsid w:val="00D45C98"/>
    <w:rsid w:val="00D46DB4"/>
    <w:rsid w:val="00D5049F"/>
    <w:rsid w:val="00D5068C"/>
    <w:rsid w:val="00D512D2"/>
    <w:rsid w:val="00D51309"/>
    <w:rsid w:val="00D51C73"/>
    <w:rsid w:val="00D51E8D"/>
    <w:rsid w:val="00D51F90"/>
    <w:rsid w:val="00D5234C"/>
    <w:rsid w:val="00D5375C"/>
    <w:rsid w:val="00D539A4"/>
    <w:rsid w:val="00D54EA9"/>
    <w:rsid w:val="00D54F1B"/>
    <w:rsid w:val="00D554C4"/>
    <w:rsid w:val="00D556FD"/>
    <w:rsid w:val="00D5629A"/>
    <w:rsid w:val="00D57F86"/>
    <w:rsid w:val="00D60B26"/>
    <w:rsid w:val="00D61873"/>
    <w:rsid w:val="00D6300B"/>
    <w:rsid w:val="00D633A6"/>
    <w:rsid w:val="00D63824"/>
    <w:rsid w:val="00D63E83"/>
    <w:rsid w:val="00D64625"/>
    <w:rsid w:val="00D652FE"/>
    <w:rsid w:val="00D65AF1"/>
    <w:rsid w:val="00D65BAF"/>
    <w:rsid w:val="00D664FE"/>
    <w:rsid w:val="00D6697F"/>
    <w:rsid w:val="00D72548"/>
    <w:rsid w:val="00D72BE1"/>
    <w:rsid w:val="00D73385"/>
    <w:rsid w:val="00D747FE"/>
    <w:rsid w:val="00D74ACE"/>
    <w:rsid w:val="00D74D68"/>
    <w:rsid w:val="00D7642D"/>
    <w:rsid w:val="00D77311"/>
    <w:rsid w:val="00D8043A"/>
    <w:rsid w:val="00D807A5"/>
    <w:rsid w:val="00D816A5"/>
    <w:rsid w:val="00D81C48"/>
    <w:rsid w:val="00D821A4"/>
    <w:rsid w:val="00D82BFC"/>
    <w:rsid w:val="00D82C27"/>
    <w:rsid w:val="00D83072"/>
    <w:rsid w:val="00D83380"/>
    <w:rsid w:val="00D8392F"/>
    <w:rsid w:val="00D83D26"/>
    <w:rsid w:val="00D85555"/>
    <w:rsid w:val="00D85D09"/>
    <w:rsid w:val="00D8602E"/>
    <w:rsid w:val="00D865CA"/>
    <w:rsid w:val="00D871EF"/>
    <w:rsid w:val="00D900F5"/>
    <w:rsid w:val="00D90AB8"/>
    <w:rsid w:val="00D92337"/>
    <w:rsid w:val="00D9257D"/>
    <w:rsid w:val="00D925C6"/>
    <w:rsid w:val="00D9285C"/>
    <w:rsid w:val="00D9403A"/>
    <w:rsid w:val="00D95309"/>
    <w:rsid w:val="00D95DB2"/>
    <w:rsid w:val="00DA16B0"/>
    <w:rsid w:val="00DA2C32"/>
    <w:rsid w:val="00DA2CC2"/>
    <w:rsid w:val="00DA2CCF"/>
    <w:rsid w:val="00DA3639"/>
    <w:rsid w:val="00DA4020"/>
    <w:rsid w:val="00DA4182"/>
    <w:rsid w:val="00DA4306"/>
    <w:rsid w:val="00DA4313"/>
    <w:rsid w:val="00DA4587"/>
    <w:rsid w:val="00DA46D2"/>
    <w:rsid w:val="00DA4C20"/>
    <w:rsid w:val="00DA55EB"/>
    <w:rsid w:val="00DA6099"/>
    <w:rsid w:val="00DA637E"/>
    <w:rsid w:val="00DA7D75"/>
    <w:rsid w:val="00DB019C"/>
    <w:rsid w:val="00DB09D2"/>
    <w:rsid w:val="00DB21D6"/>
    <w:rsid w:val="00DB4B83"/>
    <w:rsid w:val="00DB5352"/>
    <w:rsid w:val="00DB53A4"/>
    <w:rsid w:val="00DB5C44"/>
    <w:rsid w:val="00DB6E66"/>
    <w:rsid w:val="00DB7940"/>
    <w:rsid w:val="00DC005D"/>
    <w:rsid w:val="00DC24EB"/>
    <w:rsid w:val="00DC4213"/>
    <w:rsid w:val="00DC492F"/>
    <w:rsid w:val="00DC6016"/>
    <w:rsid w:val="00DC6CFF"/>
    <w:rsid w:val="00DC7060"/>
    <w:rsid w:val="00DD0A09"/>
    <w:rsid w:val="00DD114B"/>
    <w:rsid w:val="00DD16DF"/>
    <w:rsid w:val="00DD3233"/>
    <w:rsid w:val="00DD3F98"/>
    <w:rsid w:val="00DD52FC"/>
    <w:rsid w:val="00DD56BF"/>
    <w:rsid w:val="00DD57E7"/>
    <w:rsid w:val="00DD586A"/>
    <w:rsid w:val="00DD6BF8"/>
    <w:rsid w:val="00DD6FCB"/>
    <w:rsid w:val="00DD7EC9"/>
    <w:rsid w:val="00DE013F"/>
    <w:rsid w:val="00DE05B7"/>
    <w:rsid w:val="00DE07AA"/>
    <w:rsid w:val="00DE08D7"/>
    <w:rsid w:val="00DE0FEE"/>
    <w:rsid w:val="00DE1C5C"/>
    <w:rsid w:val="00DE2474"/>
    <w:rsid w:val="00DE33C0"/>
    <w:rsid w:val="00DE37E0"/>
    <w:rsid w:val="00DE3EFC"/>
    <w:rsid w:val="00DE58E3"/>
    <w:rsid w:val="00DE62FF"/>
    <w:rsid w:val="00DE6561"/>
    <w:rsid w:val="00DE69EC"/>
    <w:rsid w:val="00DE6DEC"/>
    <w:rsid w:val="00DE7584"/>
    <w:rsid w:val="00DE7892"/>
    <w:rsid w:val="00DF0F60"/>
    <w:rsid w:val="00DF114C"/>
    <w:rsid w:val="00DF340E"/>
    <w:rsid w:val="00DF4906"/>
    <w:rsid w:val="00DF5C9A"/>
    <w:rsid w:val="00DF6070"/>
    <w:rsid w:val="00DF6646"/>
    <w:rsid w:val="00DF6C7C"/>
    <w:rsid w:val="00E00B21"/>
    <w:rsid w:val="00E00E4F"/>
    <w:rsid w:val="00E01A70"/>
    <w:rsid w:val="00E02413"/>
    <w:rsid w:val="00E02B64"/>
    <w:rsid w:val="00E02FEB"/>
    <w:rsid w:val="00E039DA"/>
    <w:rsid w:val="00E0449D"/>
    <w:rsid w:val="00E052EC"/>
    <w:rsid w:val="00E06EFD"/>
    <w:rsid w:val="00E06F72"/>
    <w:rsid w:val="00E07F8B"/>
    <w:rsid w:val="00E10CCF"/>
    <w:rsid w:val="00E11C3C"/>
    <w:rsid w:val="00E12FD5"/>
    <w:rsid w:val="00E12FF2"/>
    <w:rsid w:val="00E13B42"/>
    <w:rsid w:val="00E140B1"/>
    <w:rsid w:val="00E142C0"/>
    <w:rsid w:val="00E144B8"/>
    <w:rsid w:val="00E14A6C"/>
    <w:rsid w:val="00E14B01"/>
    <w:rsid w:val="00E14D82"/>
    <w:rsid w:val="00E1542D"/>
    <w:rsid w:val="00E156F3"/>
    <w:rsid w:val="00E1671C"/>
    <w:rsid w:val="00E1675F"/>
    <w:rsid w:val="00E16E82"/>
    <w:rsid w:val="00E1754A"/>
    <w:rsid w:val="00E20F33"/>
    <w:rsid w:val="00E21769"/>
    <w:rsid w:val="00E21984"/>
    <w:rsid w:val="00E21C51"/>
    <w:rsid w:val="00E22A4A"/>
    <w:rsid w:val="00E23A76"/>
    <w:rsid w:val="00E24AE2"/>
    <w:rsid w:val="00E24B1F"/>
    <w:rsid w:val="00E257FB"/>
    <w:rsid w:val="00E25AC9"/>
    <w:rsid w:val="00E26379"/>
    <w:rsid w:val="00E263CB"/>
    <w:rsid w:val="00E27590"/>
    <w:rsid w:val="00E27D56"/>
    <w:rsid w:val="00E27E28"/>
    <w:rsid w:val="00E304A0"/>
    <w:rsid w:val="00E3178C"/>
    <w:rsid w:val="00E31AD2"/>
    <w:rsid w:val="00E31C69"/>
    <w:rsid w:val="00E31DAA"/>
    <w:rsid w:val="00E3215E"/>
    <w:rsid w:val="00E323BF"/>
    <w:rsid w:val="00E32990"/>
    <w:rsid w:val="00E32F4B"/>
    <w:rsid w:val="00E33DFA"/>
    <w:rsid w:val="00E35601"/>
    <w:rsid w:val="00E358D3"/>
    <w:rsid w:val="00E36040"/>
    <w:rsid w:val="00E366E7"/>
    <w:rsid w:val="00E36918"/>
    <w:rsid w:val="00E36BE7"/>
    <w:rsid w:val="00E36BE8"/>
    <w:rsid w:val="00E403BE"/>
    <w:rsid w:val="00E41E79"/>
    <w:rsid w:val="00E4287F"/>
    <w:rsid w:val="00E44125"/>
    <w:rsid w:val="00E44173"/>
    <w:rsid w:val="00E44E08"/>
    <w:rsid w:val="00E451E7"/>
    <w:rsid w:val="00E4538A"/>
    <w:rsid w:val="00E45BC4"/>
    <w:rsid w:val="00E46474"/>
    <w:rsid w:val="00E46729"/>
    <w:rsid w:val="00E4759D"/>
    <w:rsid w:val="00E50975"/>
    <w:rsid w:val="00E50A0B"/>
    <w:rsid w:val="00E5163E"/>
    <w:rsid w:val="00E51735"/>
    <w:rsid w:val="00E51737"/>
    <w:rsid w:val="00E52176"/>
    <w:rsid w:val="00E52A6A"/>
    <w:rsid w:val="00E52D41"/>
    <w:rsid w:val="00E535BD"/>
    <w:rsid w:val="00E5450B"/>
    <w:rsid w:val="00E55D5B"/>
    <w:rsid w:val="00E5666F"/>
    <w:rsid w:val="00E5755B"/>
    <w:rsid w:val="00E60E6E"/>
    <w:rsid w:val="00E61340"/>
    <w:rsid w:val="00E616E5"/>
    <w:rsid w:val="00E61D7E"/>
    <w:rsid w:val="00E622A2"/>
    <w:rsid w:val="00E62332"/>
    <w:rsid w:val="00E62345"/>
    <w:rsid w:val="00E6299E"/>
    <w:rsid w:val="00E63018"/>
    <w:rsid w:val="00E63117"/>
    <w:rsid w:val="00E6339E"/>
    <w:rsid w:val="00E63DBA"/>
    <w:rsid w:val="00E64288"/>
    <w:rsid w:val="00E648CB"/>
    <w:rsid w:val="00E6558A"/>
    <w:rsid w:val="00E65C70"/>
    <w:rsid w:val="00E67137"/>
    <w:rsid w:val="00E67B79"/>
    <w:rsid w:val="00E70152"/>
    <w:rsid w:val="00E705B3"/>
    <w:rsid w:val="00E706E7"/>
    <w:rsid w:val="00E707C8"/>
    <w:rsid w:val="00E710A7"/>
    <w:rsid w:val="00E7220F"/>
    <w:rsid w:val="00E73559"/>
    <w:rsid w:val="00E73A0F"/>
    <w:rsid w:val="00E74BF8"/>
    <w:rsid w:val="00E75C50"/>
    <w:rsid w:val="00E763A1"/>
    <w:rsid w:val="00E7689A"/>
    <w:rsid w:val="00E776F8"/>
    <w:rsid w:val="00E77D98"/>
    <w:rsid w:val="00E806A3"/>
    <w:rsid w:val="00E828A7"/>
    <w:rsid w:val="00E83006"/>
    <w:rsid w:val="00E83C1D"/>
    <w:rsid w:val="00E849F2"/>
    <w:rsid w:val="00E84E60"/>
    <w:rsid w:val="00E854F1"/>
    <w:rsid w:val="00E855AE"/>
    <w:rsid w:val="00E90264"/>
    <w:rsid w:val="00E903AD"/>
    <w:rsid w:val="00E90DC4"/>
    <w:rsid w:val="00E918A8"/>
    <w:rsid w:val="00E91F9A"/>
    <w:rsid w:val="00E920ED"/>
    <w:rsid w:val="00E92194"/>
    <w:rsid w:val="00E92B84"/>
    <w:rsid w:val="00E94FE2"/>
    <w:rsid w:val="00E957FC"/>
    <w:rsid w:val="00E96091"/>
    <w:rsid w:val="00E96C97"/>
    <w:rsid w:val="00E97E1D"/>
    <w:rsid w:val="00EA07EC"/>
    <w:rsid w:val="00EA0A4C"/>
    <w:rsid w:val="00EA1B51"/>
    <w:rsid w:val="00EA2068"/>
    <w:rsid w:val="00EA2483"/>
    <w:rsid w:val="00EA2C91"/>
    <w:rsid w:val="00EA2E0D"/>
    <w:rsid w:val="00EA3606"/>
    <w:rsid w:val="00EA3C6F"/>
    <w:rsid w:val="00EA4884"/>
    <w:rsid w:val="00EA4CCB"/>
    <w:rsid w:val="00EA5AE8"/>
    <w:rsid w:val="00EA61D8"/>
    <w:rsid w:val="00EA642A"/>
    <w:rsid w:val="00EB0254"/>
    <w:rsid w:val="00EB040A"/>
    <w:rsid w:val="00EB14CA"/>
    <w:rsid w:val="00EB1E47"/>
    <w:rsid w:val="00EB2008"/>
    <w:rsid w:val="00EB2180"/>
    <w:rsid w:val="00EB2A67"/>
    <w:rsid w:val="00EB2D5D"/>
    <w:rsid w:val="00EB2D6B"/>
    <w:rsid w:val="00EB3B4A"/>
    <w:rsid w:val="00EB3E33"/>
    <w:rsid w:val="00EB4860"/>
    <w:rsid w:val="00EB68F5"/>
    <w:rsid w:val="00EB7142"/>
    <w:rsid w:val="00EB7769"/>
    <w:rsid w:val="00EB78EA"/>
    <w:rsid w:val="00EC014D"/>
    <w:rsid w:val="00EC19DC"/>
    <w:rsid w:val="00EC26E4"/>
    <w:rsid w:val="00EC2D08"/>
    <w:rsid w:val="00EC3701"/>
    <w:rsid w:val="00EC448E"/>
    <w:rsid w:val="00EC47F8"/>
    <w:rsid w:val="00EC4946"/>
    <w:rsid w:val="00EC5E02"/>
    <w:rsid w:val="00EC5E4A"/>
    <w:rsid w:val="00ED08BC"/>
    <w:rsid w:val="00ED0B3A"/>
    <w:rsid w:val="00ED1A13"/>
    <w:rsid w:val="00ED1CD0"/>
    <w:rsid w:val="00ED1F26"/>
    <w:rsid w:val="00ED2553"/>
    <w:rsid w:val="00ED2D46"/>
    <w:rsid w:val="00ED41F3"/>
    <w:rsid w:val="00ED5696"/>
    <w:rsid w:val="00ED6234"/>
    <w:rsid w:val="00ED6B8F"/>
    <w:rsid w:val="00EE03F8"/>
    <w:rsid w:val="00EE046C"/>
    <w:rsid w:val="00EE17B1"/>
    <w:rsid w:val="00EE2508"/>
    <w:rsid w:val="00EE255B"/>
    <w:rsid w:val="00EE2586"/>
    <w:rsid w:val="00EE34BE"/>
    <w:rsid w:val="00EE3EBD"/>
    <w:rsid w:val="00EE479B"/>
    <w:rsid w:val="00EE49C0"/>
    <w:rsid w:val="00EE4A30"/>
    <w:rsid w:val="00EE50F8"/>
    <w:rsid w:val="00EE5C35"/>
    <w:rsid w:val="00EE6548"/>
    <w:rsid w:val="00EE71BD"/>
    <w:rsid w:val="00EE761F"/>
    <w:rsid w:val="00EF011B"/>
    <w:rsid w:val="00EF0127"/>
    <w:rsid w:val="00EF274E"/>
    <w:rsid w:val="00EF335C"/>
    <w:rsid w:val="00EF3E53"/>
    <w:rsid w:val="00EF4541"/>
    <w:rsid w:val="00EF48D0"/>
    <w:rsid w:val="00EF49AC"/>
    <w:rsid w:val="00EF60EE"/>
    <w:rsid w:val="00EF6886"/>
    <w:rsid w:val="00EF6AC0"/>
    <w:rsid w:val="00EF7EDE"/>
    <w:rsid w:val="00F0190F"/>
    <w:rsid w:val="00F01E8C"/>
    <w:rsid w:val="00F02AE6"/>
    <w:rsid w:val="00F02E00"/>
    <w:rsid w:val="00F03090"/>
    <w:rsid w:val="00F03E3A"/>
    <w:rsid w:val="00F044FA"/>
    <w:rsid w:val="00F04891"/>
    <w:rsid w:val="00F0512B"/>
    <w:rsid w:val="00F05663"/>
    <w:rsid w:val="00F06103"/>
    <w:rsid w:val="00F0663B"/>
    <w:rsid w:val="00F06838"/>
    <w:rsid w:val="00F07FB1"/>
    <w:rsid w:val="00F10667"/>
    <w:rsid w:val="00F10E30"/>
    <w:rsid w:val="00F12498"/>
    <w:rsid w:val="00F12B74"/>
    <w:rsid w:val="00F13822"/>
    <w:rsid w:val="00F13ABD"/>
    <w:rsid w:val="00F147B6"/>
    <w:rsid w:val="00F15964"/>
    <w:rsid w:val="00F15D39"/>
    <w:rsid w:val="00F15E80"/>
    <w:rsid w:val="00F161D0"/>
    <w:rsid w:val="00F17B77"/>
    <w:rsid w:val="00F20367"/>
    <w:rsid w:val="00F20FD1"/>
    <w:rsid w:val="00F2174F"/>
    <w:rsid w:val="00F22ADB"/>
    <w:rsid w:val="00F23FB0"/>
    <w:rsid w:val="00F23FE6"/>
    <w:rsid w:val="00F24126"/>
    <w:rsid w:val="00F24BA0"/>
    <w:rsid w:val="00F24E73"/>
    <w:rsid w:val="00F25628"/>
    <w:rsid w:val="00F26CF1"/>
    <w:rsid w:val="00F26D98"/>
    <w:rsid w:val="00F27D34"/>
    <w:rsid w:val="00F30A4E"/>
    <w:rsid w:val="00F30D75"/>
    <w:rsid w:val="00F3160B"/>
    <w:rsid w:val="00F31C9C"/>
    <w:rsid w:val="00F31FC1"/>
    <w:rsid w:val="00F32B2F"/>
    <w:rsid w:val="00F33E6B"/>
    <w:rsid w:val="00F33F36"/>
    <w:rsid w:val="00F344B9"/>
    <w:rsid w:val="00F34AE4"/>
    <w:rsid w:val="00F34B2E"/>
    <w:rsid w:val="00F34B8F"/>
    <w:rsid w:val="00F34C0D"/>
    <w:rsid w:val="00F35842"/>
    <w:rsid w:val="00F36B59"/>
    <w:rsid w:val="00F36B6F"/>
    <w:rsid w:val="00F36D75"/>
    <w:rsid w:val="00F372EF"/>
    <w:rsid w:val="00F37486"/>
    <w:rsid w:val="00F408E4"/>
    <w:rsid w:val="00F41A28"/>
    <w:rsid w:val="00F42168"/>
    <w:rsid w:val="00F42538"/>
    <w:rsid w:val="00F4255E"/>
    <w:rsid w:val="00F42572"/>
    <w:rsid w:val="00F42D47"/>
    <w:rsid w:val="00F44F3C"/>
    <w:rsid w:val="00F45661"/>
    <w:rsid w:val="00F45B33"/>
    <w:rsid w:val="00F463C3"/>
    <w:rsid w:val="00F47B90"/>
    <w:rsid w:val="00F47CC7"/>
    <w:rsid w:val="00F52291"/>
    <w:rsid w:val="00F5255C"/>
    <w:rsid w:val="00F535E9"/>
    <w:rsid w:val="00F53E25"/>
    <w:rsid w:val="00F54D73"/>
    <w:rsid w:val="00F56D64"/>
    <w:rsid w:val="00F56DAD"/>
    <w:rsid w:val="00F56FDE"/>
    <w:rsid w:val="00F57053"/>
    <w:rsid w:val="00F57C11"/>
    <w:rsid w:val="00F57D19"/>
    <w:rsid w:val="00F60185"/>
    <w:rsid w:val="00F608E1"/>
    <w:rsid w:val="00F60B3B"/>
    <w:rsid w:val="00F60D78"/>
    <w:rsid w:val="00F614E0"/>
    <w:rsid w:val="00F614F2"/>
    <w:rsid w:val="00F62834"/>
    <w:rsid w:val="00F62C9F"/>
    <w:rsid w:val="00F63035"/>
    <w:rsid w:val="00F63468"/>
    <w:rsid w:val="00F63D61"/>
    <w:rsid w:val="00F64CC5"/>
    <w:rsid w:val="00F65124"/>
    <w:rsid w:val="00F651E1"/>
    <w:rsid w:val="00F656D1"/>
    <w:rsid w:val="00F6691B"/>
    <w:rsid w:val="00F66ABA"/>
    <w:rsid w:val="00F66D3B"/>
    <w:rsid w:val="00F673CA"/>
    <w:rsid w:val="00F67DF8"/>
    <w:rsid w:val="00F7173B"/>
    <w:rsid w:val="00F71C2E"/>
    <w:rsid w:val="00F7231F"/>
    <w:rsid w:val="00F72F18"/>
    <w:rsid w:val="00F733D6"/>
    <w:rsid w:val="00F73F3F"/>
    <w:rsid w:val="00F74A06"/>
    <w:rsid w:val="00F7513E"/>
    <w:rsid w:val="00F757D5"/>
    <w:rsid w:val="00F76E6B"/>
    <w:rsid w:val="00F77BA0"/>
    <w:rsid w:val="00F814FB"/>
    <w:rsid w:val="00F81903"/>
    <w:rsid w:val="00F82FFA"/>
    <w:rsid w:val="00F84745"/>
    <w:rsid w:val="00F84763"/>
    <w:rsid w:val="00F84844"/>
    <w:rsid w:val="00F85329"/>
    <w:rsid w:val="00F85335"/>
    <w:rsid w:val="00F8546A"/>
    <w:rsid w:val="00F8572F"/>
    <w:rsid w:val="00F85806"/>
    <w:rsid w:val="00F866B0"/>
    <w:rsid w:val="00F86AE2"/>
    <w:rsid w:val="00F87016"/>
    <w:rsid w:val="00F87823"/>
    <w:rsid w:val="00F87CC0"/>
    <w:rsid w:val="00F87E57"/>
    <w:rsid w:val="00F90443"/>
    <w:rsid w:val="00F9102C"/>
    <w:rsid w:val="00F91E12"/>
    <w:rsid w:val="00F924EB"/>
    <w:rsid w:val="00F9284C"/>
    <w:rsid w:val="00F92B74"/>
    <w:rsid w:val="00F93233"/>
    <w:rsid w:val="00F93510"/>
    <w:rsid w:val="00F937D7"/>
    <w:rsid w:val="00F9493C"/>
    <w:rsid w:val="00F94F7E"/>
    <w:rsid w:val="00F9655F"/>
    <w:rsid w:val="00F97E62"/>
    <w:rsid w:val="00F97FCF"/>
    <w:rsid w:val="00FA064E"/>
    <w:rsid w:val="00FA104A"/>
    <w:rsid w:val="00FA10F4"/>
    <w:rsid w:val="00FA1165"/>
    <w:rsid w:val="00FA1C41"/>
    <w:rsid w:val="00FA3617"/>
    <w:rsid w:val="00FA3AD9"/>
    <w:rsid w:val="00FA409D"/>
    <w:rsid w:val="00FA4958"/>
    <w:rsid w:val="00FA49A0"/>
    <w:rsid w:val="00FA4DD4"/>
    <w:rsid w:val="00FA4FD6"/>
    <w:rsid w:val="00FA511B"/>
    <w:rsid w:val="00FA6002"/>
    <w:rsid w:val="00FA6098"/>
    <w:rsid w:val="00FA672B"/>
    <w:rsid w:val="00FA786B"/>
    <w:rsid w:val="00FB0689"/>
    <w:rsid w:val="00FB06CF"/>
    <w:rsid w:val="00FB0BFC"/>
    <w:rsid w:val="00FB0D96"/>
    <w:rsid w:val="00FB0E38"/>
    <w:rsid w:val="00FB2721"/>
    <w:rsid w:val="00FB2DD6"/>
    <w:rsid w:val="00FB38E7"/>
    <w:rsid w:val="00FB3B63"/>
    <w:rsid w:val="00FB3B74"/>
    <w:rsid w:val="00FB49C3"/>
    <w:rsid w:val="00FB521F"/>
    <w:rsid w:val="00FB5437"/>
    <w:rsid w:val="00FB6980"/>
    <w:rsid w:val="00FB7FFE"/>
    <w:rsid w:val="00FC03A4"/>
    <w:rsid w:val="00FC143D"/>
    <w:rsid w:val="00FC14BE"/>
    <w:rsid w:val="00FC14DA"/>
    <w:rsid w:val="00FC25AA"/>
    <w:rsid w:val="00FC29BB"/>
    <w:rsid w:val="00FC2C0D"/>
    <w:rsid w:val="00FC2E90"/>
    <w:rsid w:val="00FC38C2"/>
    <w:rsid w:val="00FC4132"/>
    <w:rsid w:val="00FC553A"/>
    <w:rsid w:val="00FC594F"/>
    <w:rsid w:val="00FC69F4"/>
    <w:rsid w:val="00FC6CAE"/>
    <w:rsid w:val="00FC71E0"/>
    <w:rsid w:val="00FC734F"/>
    <w:rsid w:val="00FC784E"/>
    <w:rsid w:val="00FD06E6"/>
    <w:rsid w:val="00FD092A"/>
    <w:rsid w:val="00FD0B03"/>
    <w:rsid w:val="00FD1897"/>
    <w:rsid w:val="00FD28DA"/>
    <w:rsid w:val="00FD2B38"/>
    <w:rsid w:val="00FD3672"/>
    <w:rsid w:val="00FD3A32"/>
    <w:rsid w:val="00FD3B84"/>
    <w:rsid w:val="00FD4623"/>
    <w:rsid w:val="00FD530B"/>
    <w:rsid w:val="00FD5F51"/>
    <w:rsid w:val="00FD643A"/>
    <w:rsid w:val="00FD6490"/>
    <w:rsid w:val="00FD7676"/>
    <w:rsid w:val="00FD7C31"/>
    <w:rsid w:val="00FE01ED"/>
    <w:rsid w:val="00FE0518"/>
    <w:rsid w:val="00FE11C5"/>
    <w:rsid w:val="00FE1F19"/>
    <w:rsid w:val="00FE2471"/>
    <w:rsid w:val="00FE28E0"/>
    <w:rsid w:val="00FE28E7"/>
    <w:rsid w:val="00FE4807"/>
    <w:rsid w:val="00FE4BEC"/>
    <w:rsid w:val="00FE4D0E"/>
    <w:rsid w:val="00FE6116"/>
    <w:rsid w:val="00FE61D2"/>
    <w:rsid w:val="00FE68A4"/>
    <w:rsid w:val="00FE6CE0"/>
    <w:rsid w:val="00FE6DCA"/>
    <w:rsid w:val="00FE7470"/>
    <w:rsid w:val="00FE7861"/>
    <w:rsid w:val="00FF0AF9"/>
    <w:rsid w:val="00FF2B7C"/>
    <w:rsid w:val="00FF395D"/>
    <w:rsid w:val="00FF4048"/>
    <w:rsid w:val="00FF4556"/>
    <w:rsid w:val="00FF4688"/>
    <w:rsid w:val="00FF4F96"/>
    <w:rsid w:val="00FF5473"/>
    <w:rsid w:val="00FF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F42AA"/>
  <w15:docId w15:val="{C4329930-BE7F-45A9-9C19-0188AAD77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F2EA2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0"/>
    <w:next w:val="a0"/>
    <w:link w:val="10"/>
    <w:uiPriority w:val="9"/>
    <w:qFormat/>
    <w:rsid w:val="00FA064E"/>
    <w:pPr>
      <w:keepNext/>
      <w:keepLines/>
      <w:numPr>
        <w:numId w:val="3"/>
      </w:numPr>
      <w:tabs>
        <w:tab w:val="left" w:pos="284"/>
      </w:tabs>
      <w:jc w:val="center"/>
      <w:outlineLvl w:val="0"/>
    </w:pPr>
    <w:rPr>
      <w:rFonts w:eastAsia="Times New Roman" w:cs="Times New Roman"/>
      <w:b/>
      <w:bCs/>
      <w:caps/>
      <w:szCs w:val="28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FA064E"/>
    <w:pPr>
      <w:keepNext/>
      <w:keepLines/>
      <w:numPr>
        <w:ilvl w:val="1"/>
        <w:numId w:val="1"/>
      </w:numPr>
      <w:contextualSpacing w:val="0"/>
      <w:jc w:val="center"/>
      <w:outlineLvl w:val="1"/>
    </w:pPr>
    <w:rPr>
      <w:rFonts w:eastAsiaTheme="majorEastAsia" w:cs="Times New Roman"/>
      <w:b/>
      <w:bCs/>
      <w:noProof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FA064E"/>
    <w:pPr>
      <w:keepNext/>
      <w:keepLines/>
      <w:numPr>
        <w:ilvl w:val="2"/>
        <w:numId w:val="2"/>
      </w:numPr>
      <w:ind w:left="0" w:firstLine="0"/>
      <w:jc w:val="center"/>
      <w:outlineLvl w:val="2"/>
    </w:pPr>
    <w:rPr>
      <w:rFonts w:eastAsiaTheme="majorEastAsia" w:cstheme="majorBidi"/>
      <w:b/>
      <w:noProof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AB34AC"/>
    <w:pPr>
      <w:keepNext/>
      <w:keepLines/>
      <w:spacing w:before="200" w:line="240" w:lineRule="auto"/>
      <w:ind w:firstLine="0"/>
      <w:contextualSpacing w:val="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styleId="5">
    <w:name w:val="heading 5"/>
    <w:basedOn w:val="a0"/>
    <w:next w:val="a0"/>
    <w:link w:val="50"/>
    <w:uiPriority w:val="9"/>
    <w:rsid w:val="00AB34AC"/>
    <w:pPr>
      <w:keepNext/>
      <w:spacing w:line="240" w:lineRule="auto"/>
      <w:ind w:firstLine="0"/>
      <w:contextualSpacing w:val="0"/>
      <w:jc w:val="center"/>
      <w:outlineLvl w:val="4"/>
    </w:pPr>
    <w:rPr>
      <w:rFonts w:eastAsia="Times New Roman" w:cs="Times New Roman"/>
      <w:sz w:val="36"/>
      <w:szCs w:val="20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A064E"/>
    <w:rPr>
      <w:rFonts w:ascii="Times New Roman" w:eastAsia="Times New Roman" w:hAnsi="Times New Roman" w:cs="Times New Roman"/>
      <w:b/>
      <w:bCs/>
      <w:caps/>
      <w:sz w:val="28"/>
      <w:szCs w:val="28"/>
      <w:lang w:val="uk-UA" w:eastAsia="ru-RU"/>
    </w:rPr>
  </w:style>
  <w:style w:type="character" w:customStyle="1" w:styleId="20">
    <w:name w:val="Заголовок 2 Знак"/>
    <w:basedOn w:val="a1"/>
    <w:link w:val="2"/>
    <w:uiPriority w:val="9"/>
    <w:rsid w:val="00FA064E"/>
    <w:rPr>
      <w:rFonts w:ascii="Times New Roman" w:eastAsiaTheme="majorEastAsia" w:hAnsi="Times New Roman" w:cs="Times New Roman"/>
      <w:b/>
      <w:bCs/>
      <w:noProof/>
      <w:sz w:val="28"/>
      <w:szCs w:val="28"/>
      <w:lang w:val="uk-UA"/>
    </w:rPr>
  </w:style>
  <w:style w:type="character" w:customStyle="1" w:styleId="40">
    <w:name w:val="Заголовок 4 Знак"/>
    <w:basedOn w:val="a1"/>
    <w:link w:val="4"/>
    <w:uiPriority w:val="9"/>
    <w:semiHidden/>
    <w:rsid w:val="00AB34AC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E55D5B"/>
    <w:rPr>
      <w:rFonts w:ascii="Times New Roman" w:eastAsia="Times New Roman" w:hAnsi="Times New Roman" w:cs="Times New Roman"/>
      <w:sz w:val="36"/>
      <w:szCs w:val="20"/>
      <w:lang w:val="uk-UA" w:eastAsia="ru-RU"/>
    </w:rPr>
  </w:style>
  <w:style w:type="paragraph" w:styleId="a">
    <w:name w:val="List Paragraph"/>
    <w:basedOn w:val="a0"/>
    <w:link w:val="a4"/>
    <w:uiPriority w:val="99"/>
    <w:qFormat/>
    <w:rsid w:val="00DA4C20"/>
    <w:pPr>
      <w:numPr>
        <w:numId w:val="4"/>
      </w:numPr>
      <w:tabs>
        <w:tab w:val="left" w:pos="993"/>
      </w:tabs>
      <w:ind w:left="0" w:firstLine="709"/>
      <w:contextualSpacing w:val="0"/>
    </w:pPr>
  </w:style>
  <w:style w:type="character" w:customStyle="1" w:styleId="hps">
    <w:name w:val="hps"/>
    <w:basedOn w:val="a1"/>
    <w:rsid w:val="00AB34AC"/>
  </w:style>
  <w:style w:type="character" w:customStyle="1" w:styleId="atn">
    <w:name w:val="atn"/>
    <w:basedOn w:val="a1"/>
    <w:rsid w:val="00AB34AC"/>
  </w:style>
  <w:style w:type="paragraph" w:styleId="a5">
    <w:name w:val="header"/>
    <w:basedOn w:val="a0"/>
    <w:link w:val="a6"/>
    <w:unhideWhenUsed/>
    <w:rsid w:val="00AB34AC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ій колонтитул Знак"/>
    <w:basedOn w:val="a1"/>
    <w:link w:val="a5"/>
    <w:rsid w:val="00AB34AC"/>
    <w:rPr>
      <w:rFonts w:ascii="Times New Roman" w:hAnsi="Times New Roman"/>
      <w:sz w:val="28"/>
    </w:rPr>
  </w:style>
  <w:style w:type="paragraph" w:customStyle="1" w:styleId="a7">
    <w:name w:val="Чертежный"/>
    <w:rsid w:val="00AB34A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uk-UA"/>
    </w:rPr>
  </w:style>
  <w:style w:type="paragraph" w:customStyle="1" w:styleId="DP-KURSAK">
    <w:name w:val="DP-KURSAK"/>
    <w:basedOn w:val="a8"/>
    <w:link w:val="DP-KURSAK0"/>
    <w:rsid w:val="00AB34AC"/>
    <w:pPr>
      <w:spacing w:line="360" w:lineRule="auto"/>
      <w:ind w:firstLine="851"/>
      <w:contextualSpacing w:val="0"/>
    </w:pPr>
  </w:style>
  <w:style w:type="character" w:customStyle="1" w:styleId="DP-KURSAK0">
    <w:name w:val="DP-KURSAK Знак"/>
    <w:basedOn w:val="a1"/>
    <w:link w:val="DP-KURSAK"/>
    <w:rsid w:val="00AB34AC"/>
    <w:rPr>
      <w:rFonts w:ascii="Times New Roman" w:hAnsi="Times New Roman"/>
      <w:sz w:val="28"/>
    </w:rPr>
  </w:style>
  <w:style w:type="paragraph" w:styleId="a8">
    <w:name w:val="No Spacing"/>
    <w:uiPriority w:val="1"/>
    <w:rsid w:val="00AB34AC"/>
    <w:pPr>
      <w:spacing w:after="0" w:line="240" w:lineRule="auto"/>
      <w:ind w:firstLine="567"/>
      <w:contextualSpacing/>
      <w:jc w:val="both"/>
    </w:pPr>
    <w:rPr>
      <w:rFonts w:ascii="Times New Roman" w:hAnsi="Times New Roman"/>
      <w:sz w:val="28"/>
    </w:rPr>
  </w:style>
  <w:style w:type="paragraph" w:styleId="a9">
    <w:name w:val="Plain Text"/>
    <w:basedOn w:val="a0"/>
    <w:link w:val="aa"/>
    <w:rsid w:val="00AB34AC"/>
    <w:pPr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Текст Знак"/>
    <w:basedOn w:val="a1"/>
    <w:link w:val="a9"/>
    <w:rsid w:val="00AB34A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Body Text"/>
    <w:basedOn w:val="a0"/>
    <w:link w:val="ac"/>
    <w:rsid w:val="00C50D68"/>
    <w:pPr>
      <w:widowControl w:val="0"/>
      <w:tabs>
        <w:tab w:val="num" w:pos="720"/>
      </w:tabs>
      <w:contextualSpacing w:val="0"/>
    </w:pPr>
    <w:rPr>
      <w:rFonts w:eastAsia="Times New Roman" w:cs="Times New Roman"/>
      <w:szCs w:val="24"/>
      <w:lang w:eastAsia="ru-RU"/>
    </w:rPr>
  </w:style>
  <w:style w:type="character" w:customStyle="1" w:styleId="ac">
    <w:name w:val="Основний текст Знак"/>
    <w:basedOn w:val="a1"/>
    <w:link w:val="ab"/>
    <w:rsid w:val="00C50D68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21">
    <w:name w:val="Body Text 2"/>
    <w:basedOn w:val="a0"/>
    <w:link w:val="22"/>
    <w:rsid w:val="00AB34AC"/>
    <w:pPr>
      <w:spacing w:after="120" w:line="480" w:lineRule="auto"/>
      <w:ind w:firstLine="0"/>
      <w:contextualSpacing w:val="0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22">
    <w:name w:val="Основний текст 2 Знак"/>
    <w:basedOn w:val="a1"/>
    <w:link w:val="21"/>
    <w:rsid w:val="00AB34A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MyText">
    <w:name w:val="My_Text"/>
    <w:basedOn w:val="a0"/>
    <w:link w:val="MyText0"/>
    <w:rsid w:val="00AB34AC"/>
    <w:pPr>
      <w:contextualSpacing w:val="0"/>
    </w:pPr>
    <w:rPr>
      <w:rFonts w:eastAsia="Times New Roman" w:cs="Times New Roman"/>
      <w:sz w:val="24"/>
      <w:szCs w:val="20"/>
      <w:lang w:eastAsia="ru-RU"/>
    </w:rPr>
  </w:style>
  <w:style w:type="character" w:customStyle="1" w:styleId="MyText0">
    <w:name w:val="My_Text Знак"/>
    <w:link w:val="MyText"/>
    <w:rsid w:val="00AB34AC"/>
    <w:rPr>
      <w:rFonts w:ascii="Times New Roman" w:eastAsia="Times New Roman" w:hAnsi="Times New Roman" w:cs="Times New Roman"/>
      <w:sz w:val="24"/>
      <w:szCs w:val="20"/>
      <w:lang w:val="uk-UA" w:eastAsia="ru-RU"/>
    </w:rPr>
  </w:style>
  <w:style w:type="character" w:styleId="ad">
    <w:name w:val="Hyperlink"/>
    <w:uiPriority w:val="99"/>
    <w:unhideWhenUsed/>
    <w:rsid w:val="00AB34AC"/>
    <w:rPr>
      <w:color w:val="0000FF"/>
      <w:u w:val="single"/>
    </w:rPr>
  </w:style>
  <w:style w:type="character" w:customStyle="1" w:styleId="apple-converted-space">
    <w:name w:val="apple-converted-space"/>
    <w:basedOn w:val="a1"/>
    <w:rsid w:val="00AB34AC"/>
  </w:style>
  <w:style w:type="paragraph" w:styleId="ae">
    <w:name w:val="footer"/>
    <w:basedOn w:val="a0"/>
    <w:link w:val="af"/>
    <w:uiPriority w:val="99"/>
    <w:unhideWhenUsed/>
    <w:rsid w:val="00AB34AC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ій колонтитул Знак"/>
    <w:basedOn w:val="a1"/>
    <w:link w:val="ae"/>
    <w:uiPriority w:val="99"/>
    <w:rsid w:val="00AB34AC"/>
    <w:rPr>
      <w:rFonts w:ascii="Times New Roman" w:hAnsi="Times New Roman"/>
      <w:sz w:val="28"/>
    </w:rPr>
  </w:style>
  <w:style w:type="paragraph" w:styleId="af0">
    <w:name w:val="Body Text Indent"/>
    <w:basedOn w:val="a0"/>
    <w:link w:val="af1"/>
    <w:unhideWhenUsed/>
    <w:rsid w:val="00AB34AC"/>
    <w:pPr>
      <w:spacing w:after="120"/>
      <w:ind w:left="283"/>
    </w:pPr>
  </w:style>
  <w:style w:type="character" w:customStyle="1" w:styleId="af1">
    <w:name w:val="Основний текст з відступом Знак"/>
    <w:basedOn w:val="a1"/>
    <w:link w:val="af0"/>
    <w:rsid w:val="00AB34AC"/>
    <w:rPr>
      <w:rFonts w:ascii="Times New Roman" w:hAnsi="Times New Roman"/>
      <w:sz w:val="28"/>
    </w:rPr>
  </w:style>
  <w:style w:type="paragraph" w:styleId="31">
    <w:name w:val="Body Text Indent 3"/>
    <w:basedOn w:val="a0"/>
    <w:link w:val="32"/>
    <w:rsid w:val="00AB34AC"/>
    <w:pPr>
      <w:spacing w:after="120" w:line="240" w:lineRule="auto"/>
      <w:ind w:left="283" w:firstLine="0"/>
      <w:contextualSpacing w:val="0"/>
      <w:jc w:val="left"/>
    </w:pPr>
    <w:rPr>
      <w:rFonts w:eastAsia="Times New Roman" w:cs="Times New Roman"/>
      <w:sz w:val="16"/>
      <w:szCs w:val="16"/>
      <w:lang w:eastAsia="ru-RU"/>
    </w:rPr>
  </w:style>
  <w:style w:type="character" w:customStyle="1" w:styleId="32">
    <w:name w:val="Основний текст з відступом 3 Знак"/>
    <w:basedOn w:val="a1"/>
    <w:link w:val="31"/>
    <w:rsid w:val="00AB34AC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2">
    <w:name w:val="Balloon Text"/>
    <w:basedOn w:val="a0"/>
    <w:link w:val="af3"/>
    <w:uiPriority w:val="99"/>
    <w:semiHidden/>
    <w:unhideWhenUsed/>
    <w:rsid w:val="00AB34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у виносці Знак"/>
    <w:basedOn w:val="a1"/>
    <w:link w:val="af2"/>
    <w:uiPriority w:val="99"/>
    <w:semiHidden/>
    <w:rsid w:val="00AB34AC"/>
    <w:rPr>
      <w:rFonts w:ascii="Tahoma" w:hAnsi="Tahoma" w:cs="Tahoma"/>
      <w:sz w:val="16"/>
      <w:szCs w:val="16"/>
    </w:rPr>
  </w:style>
  <w:style w:type="character" w:styleId="af4">
    <w:name w:val="page number"/>
    <w:basedOn w:val="a1"/>
    <w:rsid w:val="00AB34AC"/>
  </w:style>
  <w:style w:type="paragraph" w:styleId="af5">
    <w:name w:val="Title"/>
    <w:basedOn w:val="a0"/>
    <w:next w:val="a0"/>
    <w:link w:val="af6"/>
    <w:uiPriority w:val="9"/>
    <w:qFormat/>
    <w:rsid w:val="00DA4C20"/>
    <w:pPr>
      <w:widowControl w:val="0"/>
      <w:ind w:firstLine="0"/>
      <w:contextualSpacing w:val="0"/>
      <w:jc w:val="center"/>
      <w:outlineLvl w:val="0"/>
    </w:pPr>
    <w:rPr>
      <w:rFonts w:eastAsia="Times New Roman" w:cs="Times New Roman"/>
      <w:b/>
      <w:szCs w:val="20"/>
      <w:lang w:eastAsia="ru-RU"/>
    </w:rPr>
  </w:style>
  <w:style w:type="character" w:customStyle="1" w:styleId="af6">
    <w:name w:val="Назва Знак"/>
    <w:basedOn w:val="a1"/>
    <w:link w:val="af5"/>
    <w:uiPriority w:val="9"/>
    <w:rsid w:val="00DA4C20"/>
    <w:rPr>
      <w:rFonts w:ascii="Times New Roman" w:eastAsia="Times New Roman" w:hAnsi="Times New Roman" w:cs="Times New Roman"/>
      <w:b/>
      <w:sz w:val="28"/>
      <w:szCs w:val="20"/>
      <w:lang w:val="uk-UA" w:eastAsia="ru-RU"/>
    </w:rPr>
  </w:style>
  <w:style w:type="paragraph" w:styleId="af7">
    <w:name w:val="Subtitle"/>
    <w:basedOn w:val="a0"/>
    <w:link w:val="af8"/>
    <w:rsid w:val="00AB34AC"/>
    <w:pPr>
      <w:widowControl w:val="0"/>
      <w:spacing w:line="240" w:lineRule="auto"/>
      <w:ind w:firstLine="0"/>
      <w:contextualSpacing w:val="0"/>
      <w:jc w:val="center"/>
    </w:pPr>
    <w:rPr>
      <w:rFonts w:eastAsia="Times New Roman" w:cs="Times New Roman"/>
      <w:sz w:val="32"/>
      <w:szCs w:val="20"/>
      <w:lang w:eastAsia="ru-RU"/>
    </w:rPr>
  </w:style>
  <w:style w:type="character" w:customStyle="1" w:styleId="af8">
    <w:name w:val="Підзаголовок Знак"/>
    <w:basedOn w:val="a1"/>
    <w:link w:val="af7"/>
    <w:rsid w:val="00AB34AC"/>
    <w:rPr>
      <w:rFonts w:ascii="Times New Roman" w:eastAsia="Times New Roman" w:hAnsi="Times New Roman" w:cs="Times New Roman"/>
      <w:sz w:val="32"/>
      <w:szCs w:val="20"/>
      <w:lang w:val="uk-UA"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B34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1"/>
    <w:link w:val="HTML"/>
    <w:uiPriority w:val="99"/>
    <w:semiHidden/>
    <w:rsid w:val="00AB34A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tart-tag">
    <w:name w:val="start-tag"/>
    <w:basedOn w:val="a1"/>
    <w:rsid w:val="00AB34AC"/>
  </w:style>
  <w:style w:type="character" w:customStyle="1" w:styleId="attribute-name">
    <w:name w:val="attribute-name"/>
    <w:basedOn w:val="a1"/>
    <w:rsid w:val="00AB34AC"/>
  </w:style>
  <w:style w:type="character" w:customStyle="1" w:styleId="end-tag">
    <w:name w:val="end-tag"/>
    <w:basedOn w:val="a1"/>
    <w:rsid w:val="00AB34AC"/>
  </w:style>
  <w:style w:type="paragraph" w:styleId="af9">
    <w:name w:val="TOC Heading"/>
    <w:basedOn w:val="1"/>
    <w:next w:val="a0"/>
    <w:uiPriority w:val="39"/>
    <w:unhideWhenUsed/>
    <w:qFormat/>
    <w:rsid w:val="004E60A0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0"/>
    <w:next w:val="a0"/>
    <w:autoRedefine/>
    <w:uiPriority w:val="39"/>
    <w:unhideWhenUsed/>
    <w:rsid w:val="00062CDA"/>
    <w:pPr>
      <w:tabs>
        <w:tab w:val="left" w:pos="284"/>
        <w:tab w:val="right" w:pos="9345"/>
      </w:tabs>
      <w:ind w:firstLine="0"/>
    </w:pPr>
    <w:rPr>
      <w:rFonts w:cs="Times New Roman"/>
      <w:iCs/>
      <w:noProof/>
      <w:szCs w:val="24"/>
      <w:lang w:eastAsia="ru-RU"/>
    </w:rPr>
  </w:style>
  <w:style w:type="paragraph" w:styleId="23">
    <w:name w:val="toc 2"/>
    <w:basedOn w:val="a0"/>
    <w:next w:val="a0"/>
    <w:autoRedefine/>
    <w:uiPriority w:val="39"/>
    <w:unhideWhenUsed/>
    <w:rsid w:val="009B54AA"/>
    <w:pPr>
      <w:tabs>
        <w:tab w:val="left" w:pos="709"/>
        <w:tab w:val="left" w:pos="851"/>
        <w:tab w:val="right" w:pos="9345"/>
      </w:tabs>
      <w:ind w:firstLine="0"/>
      <w:jc w:val="left"/>
    </w:pPr>
    <w:rPr>
      <w:bCs/>
    </w:rPr>
  </w:style>
  <w:style w:type="paragraph" w:styleId="33">
    <w:name w:val="toc 3"/>
    <w:basedOn w:val="a0"/>
    <w:next w:val="a0"/>
    <w:autoRedefine/>
    <w:uiPriority w:val="39"/>
    <w:unhideWhenUsed/>
    <w:rsid w:val="00436B8C"/>
    <w:pPr>
      <w:tabs>
        <w:tab w:val="left" w:pos="1276"/>
        <w:tab w:val="right" w:pos="9345"/>
      </w:tabs>
      <w:ind w:firstLine="0"/>
      <w:jc w:val="left"/>
    </w:pPr>
    <w:rPr>
      <w:szCs w:val="20"/>
    </w:rPr>
  </w:style>
  <w:style w:type="paragraph" w:styleId="41">
    <w:name w:val="toc 4"/>
    <w:basedOn w:val="a0"/>
    <w:next w:val="a0"/>
    <w:autoRedefine/>
    <w:uiPriority w:val="39"/>
    <w:semiHidden/>
    <w:unhideWhenUsed/>
    <w:rsid w:val="004E60A0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semiHidden/>
    <w:unhideWhenUsed/>
    <w:rsid w:val="004E60A0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4E60A0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4E60A0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4E60A0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4E60A0"/>
    <w:pPr>
      <w:ind w:left="2240"/>
      <w:jc w:val="left"/>
    </w:pPr>
    <w:rPr>
      <w:rFonts w:asciiTheme="minorHAnsi" w:hAnsiTheme="minorHAnsi"/>
      <w:sz w:val="20"/>
      <w:szCs w:val="20"/>
    </w:rPr>
  </w:style>
  <w:style w:type="paragraph" w:styleId="afa">
    <w:name w:val="Normal (Web)"/>
    <w:basedOn w:val="a0"/>
    <w:uiPriority w:val="99"/>
    <w:unhideWhenUsed/>
    <w:rsid w:val="00B467D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b">
    <w:name w:val="FollowedHyperlink"/>
    <w:basedOn w:val="a1"/>
    <w:uiPriority w:val="99"/>
    <w:semiHidden/>
    <w:unhideWhenUsed/>
    <w:rsid w:val="00B467DA"/>
    <w:rPr>
      <w:color w:val="800080" w:themeColor="followedHyperlink"/>
      <w:u w:val="single"/>
    </w:rPr>
  </w:style>
  <w:style w:type="paragraph" w:styleId="afc">
    <w:name w:val="caption"/>
    <w:basedOn w:val="a0"/>
    <w:next w:val="a0"/>
    <w:link w:val="afd"/>
    <w:uiPriority w:val="35"/>
    <w:unhideWhenUsed/>
    <w:qFormat/>
    <w:rsid w:val="00765D10"/>
    <w:pPr>
      <w:ind w:firstLine="0"/>
      <w:jc w:val="center"/>
    </w:pPr>
    <w:rPr>
      <w:iCs/>
      <w:szCs w:val="18"/>
    </w:rPr>
  </w:style>
  <w:style w:type="character" w:customStyle="1" w:styleId="30">
    <w:name w:val="Заголовок 3 Знак"/>
    <w:basedOn w:val="a1"/>
    <w:link w:val="3"/>
    <w:uiPriority w:val="9"/>
    <w:rsid w:val="00FA064E"/>
    <w:rPr>
      <w:rFonts w:ascii="Times New Roman" w:eastAsiaTheme="majorEastAsia" w:hAnsi="Times New Roman" w:cstheme="majorBidi"/>
      <w:b/>
      <w:noProof/>
      <w:sz w:val="28"/>
      <w:szCs w:val="24"/>
      <w:lang w:val="uk-UA"/>
    </w:rPr>
  </w:style>
  <w:style w:type="table" w:styleId="afe">
    <w:name w:val="Table Grid"/>
    <w:basedOn w:val="a2"/>
    <w:uiPriority w:val="39"/>
    <w:rsid w:val="00DE7892"/>
    <w:pPr>
      <w:spacing w:after="0" w:line="360" w:lineRule="auto"/>
    </w:pPr>
    <w:rPr>
      <w:rFonts w:ascii="Times New Roman" w:eastAsiaTheme="minorEastAsia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right w:w="113" w:type="dxa"/>
      </w:tblCellMar>
    </w:tblPr>
  </w:style>
  <w:style w:type="paragraph" w:customStyle="1" w:styleId="aff">
    <w:name w:val="Название таблицы"/>
    <w:basedOn w:val="afc"/>
    <w:link w:val="aff0"/>
    <w:uiPriority w:val="97"/>
    <w:qFormat/>
    <w:rsid w:val="00CC5F13"/>
    <w:pPr>
      <w:keepNext/>
      <w:jc w:val="right"/>
    </w:pPr>
    <w:rPr>
      <w:iCs w:val="0"/>
    </w:rPr>
  </w:style>
  <w:style w:type="paragraph" w:customStyle="1" w:styleId="aff1">
    <w:name w:val="Абзац после таблицы"/>
    <w:basedOn w:val="a0"/>
    <w:link w:val="aff2"/>
    <w:uiPriority w:val="98"/>
    <w:qFormat/>
    <w:rsid w:val="00E50A0B"/>
    <w:pPr>
      <w:spacing w:before="160"/>
    </w:pPr>
  </w:style>
  <w:style w:type="character" w:customStyle="1" w:styleId="afd">
    <w:name w:val="Назва об'єкта Знак"/>
    <w:basedOn w:val="a1"/>
    <w:link w:val="afc"/>
    <w:uiPriority w:val="35"/>
    <w:rsid w:val="00765D10"/>
    <w:rPr>
      <w:rFonts w:ascii="Times New Roman" w:hAnsi="Times New Roman"/>
      <w:iCs/>
      <w:sz w:val="28"/>
      <w:szCs w:val="18"/>
    </w:rPr>
  </w:style>
  <w:style w:type="character" w:customStyle="1" w:styleId="aff0">
    <w:name w:val="Название таблицы Знак"/>
    <w:basedOn w:val="afd"/>
    <w:link w:val="aff"/>
    <w:uiPriority w:val="97"/>
    <w:rsid w:val="00CC5F13"/>
    <w:rPr>
      <w:rFonts w:ascii="Times New Roman" w:hAnsi="Times New Roman"/>
      <w:iCs w:val="0"/>
      <w:sz w:val="28"/>
      <w:szCs w:val="18"/>
      <w:lang w:val="uk-UA"/>
    </w:rPr>
  </w:style>
  <w:style w:type="character" w:customStyle="1" w:styleId="aff2">
    <w:name w:val="Абзац после таблицы Знак"/>
    <w:basedOn w:val="a1"/>
    <w:link w:val="aff1"/>
    <w:uiPriority w:val="98"/>
    <w:rsid w:val="00E50A0B"/>
    <w:rPr>
      <w:rFonts w:ascii="Times New Roman" w:hAnsi="Times New Roman"/>
      <w:sz w:val="28"/>
    </w:rPr>
  </w:style>
  <w:style w:type="character" w:styleId="aff3">
    <w:name w:val="annotation reference"/>
    <w:basedOn w:val="a1"/>
    <w:uiPriority w:val="99"/>
    <w:semiHidden/>
    <w:unhideWhenUsed/>
    <w:rsid w:val="00A4582C"/>
    <w:rPr>
      <w:sz w:val="16"/>
      <w:szCs w:val="16"/>
    </w:rPr>
  </w:style>
  <w:style w:type="paragraph" w:styleId="aff4">
    <w:name w:val="annotation text"/>
    <w:basedOn w:val="a0"/>
    <w:link w:val="aff5"/>
    <w:uiPriority w:val="99"/>
    <w:semiHidden/>
    <w:unhideWhenUsed/>
    <w:rsid w:val="00A4582C"/>
    <w:pPr>
      <w:spacing w:line="240" w:lineRule="auto"/>
    </w:pPr>
    <w:rPr>
      <w:sz w:val="20"/>
      <w:szCs w:val="20"/>
    </w:rPr>
  </w:style>
  <w:style w:type="character" w:customStyle="1" w:styleId="aff5">
    <w:name w:val="Текст примітки Знак"/>
    <w:basedOn w:val="a1"/>
    <w:link w:val="aff4"/>
    <w:uiPriority w:val="99"/>
    <w:semiHidden/>
    <w:rsid w:val="00A4582C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A4582C"/>
    <w:rPr>
      <w:b/>
      <w:bCs/>
    </w:rPr>
  </w:style>
  <w:style w:type="character" w:customStyle="1" w:styleId="aff7">
    <w:name w:val="Тема примітки Знак"/>
    <w:basedOn w:val="aff5"/>
    <w:link w:val="aff6"/>
    <w:uiPriority w:val="99"/>
    <w:semiHidden/>
    <w:rsid w:val="00A4582C"/>
    <w:rPr>
      <w:rFonts w:ascii="Times New Roman" w:hAnsi="Times New Roman"/>
      <w:b/>
      <w:bCs/>
      <w:sz w:val="20"/>
      <w:szCs w:val="20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3B4C15"/>
    <w:rPr>
      <w:color w:val="605E5C"/>
      <w:shd w:val="clear" w:color="auto" w:fill="E1DFDD"/>
    </w:rPr>
  </w:style>
  <w:style w:type="table" w:styleId="aff8">
    <w:name w:val="Grid Table Light"/>
    <w:basedOn w:val="a2"/>
    <w:uiPriority w:val="40"/>
    <w:rsid w:val="003B4C15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4">
    <w:name w:val="Неразрешенное упоминание2"/>
    <w:basedOn w:val="a1"/>
    <w:uiPriority w:val="99"/>
    <w:semiHidden/>
    <w:unhideWhenUsed/>
    <w:rsid w:val="000F4AF1"/>
    <w:rPr>
      <w:color w:val="605E5C"/>
      <w:shd w:val="clear" w:color="auto" w:fill="E1DFDD"/>
    </w:rPr>
  </w:style>
  <w:style w:type="paragraph" w:customStyle="1" w:styleId="aff9">
    <w:name w:val="Лістинг програми"/>
    <w:basedOn w:val="a0"/>
    <w:link w:val="affa"/>
    <w:qFormat/>
    <w:rsid w:val="00AA7356"/>
    <w:pPr>
      <w:spacing w:line="240" w:lineRule="auto"/>
      <w:ind w:firstLine="0"/>
      <w:contextualSpacing w:val="0"/>
    </w:pPr>
    <w:rPr>
      <w:rFonts w:ascii="Consolas" w:hAnsi="Consolas"/>
      <w:sz w:val="16"/>
      <w:szCs w:val="20"/>
    </w:rPr>
  </w:style>
  <w:style w:type="character" w:customStyle="1" w:styleId="affa">
    <w:name w:val="Лістинг програми Знак"/>
    <w:basedOn w:val="a1"/>
    <w:link w:val="aff9"/>
    <w:rsid w:val="00AA7356"/>
    <w:rPr>
      <w:rFonts w:ascii="Consolas" w:hAnsi="Consolas"/>
      <w:sz w:val="16"/>
      <w:szCs w:val="20"/>
      <w:lang w:val="uk-UA"/>
    </w:rPr>
  </w:style>
  <w:style w:type="character" w:styleId="affb">
    <w:name w:val="Placeholder Text"/>
    <w:basedOn w:val="a1"/>
    <w:uiPriority w:val="99"/>
    <w:semiHidden/>
    <w:rsid w:val="007164F8"/>
    <w:rPr>
      <w:color w:val="808080"/>
    </w:rPr>
  </w:style>
  <w:style w:type="character" w:customStyle="1" w:styleId="a4">
    <w:name w:val="Абзац списку Знак"/>
    <w:basedOn w:val="a1"/>
    <w:link w:val="a"/>
    <w:uiPriority w:val="99"/>
    <w:rsid w:val="00A74E49"/>
    <w:rPr>
      <w:rFonts w:ascii="Times New Roman" w:hAnsi="Times New Roman"/>
      <w:sz w:val="28"/>
      <w:lang w:val="uk-UA"/>
    </w:rPr>
  </w:style>
  <w:style w:type="character" w:styleId="affc">
    <w:name w:val="Emphasis"/>
    <w:basedOn w:val="a1"/>
    <w:uiPriority w:val="20"/>
    <w:qFormat/>
    <w:rsid w:val="00A74E49"/>
    <w:rPr>
      <w:i/>
      <w:iCs/>
    </w:rPr>
  </w:style>
  <w:style w:type="character" w:styleId="affd">
    <w:name w:val="Unresolved Mention"/>
    <w:basedOn w:val="a1"/>
    <w:uiPriority w:val="99"/>
    <w:semiHidden/>
    <w:unhideWhenUsed/>
    <w:rsid w:val="00A74E49"/>
    <w:rPr>
      <w:color w:val="605E5C"/>
      <w:shd w:val="clear" w:color="auto" w:fill="E1DFDD"/>
    </w:rPr>
  </w:style>
  <w:style w:type="character" w:styleId="affe">
    <w:name w:val="Strong"/>
    <w:basedOn w:val="a1"/>
    <w:uiPriority w:val="22"/>
    <w:qFormat/>
    <w:rsid w:val="00DB09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6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2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5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1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00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8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0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7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4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5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2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1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35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0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63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63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2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9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3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8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5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8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4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4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9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8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9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15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76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82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7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38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5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3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9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1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4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7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23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08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1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82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0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45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4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0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image" Target="media/image4.png"/><Relationship Id="rId26" Type="http://schemas.openxmlformats.org/officeDocument/2006/relationships/header" Target="header9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6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8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7.png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header" Target="header7.xml"/><Relationship Id="rId27" Type="http://schemas.openxmlformats.org/officeDocument/2006/relationships/header" Target="header10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lya\Downloads\Telegram%20Desktop\&#1064;&#1072;&#1073;&#1083;&#1086;&#1085;_&#1041;&#1044;+Java_FINAL%20(2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054253-F432-4E8D-A8B4-557DF46BEBD7}">
  <we:reference id="wa104381727" version="1.0.0.7" store="en-001" storeType="OMEX"/>
  <we:alternateReferences>
    <we:reference id="wa104381727" version="1.0.0.7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84CD5C-FA53-4EC1-8054-DDD61E882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Шаблон_БД+Java_FINAL (2)</Template>
  <TotalTime>1009</TotalTime>
  <Pages>29</Pages>
  <Words>4044</Words>
  <Characters>23052</Characters>
  <Application>Microsoft Office Word</Application>
  <DocSecurity>0</DocSecurity>
  <Lines>192</Lines>
  <Paragraphs>54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MultiDVD Team</Company>
  <LinksUpToDate>false</LinksUpToDate>
  <CharactersWithSpaces>27042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illya.rudchick@gmail.com</cp:lastModifiedBy>
  <cp:revision>19</cp:revision>
  <dcterms:created xsi:type="dcterms:W3CDTF">2026-05-25T18:19:00Z</dcterms:created>
  <dcterms:modified xsi:type="dcterms:W3CDTF">2026-05-26T13:34:00Z</dcterms:modified>
</cp:coreProperties>
</file>